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A9141" w14:textId="77777777" w:rsidR="00EF7228" w:rsidRPr="00EF7228" w:rsidRDefault="00EF7228" w:rsidP="00EF7228">
      <w:pPr>
        <w:pStyle w:val="Heading4"/>
      </w:pPr>
      <w:r w:rsidRPr="00EF7228">
        <w:t xml:space="preserve">Bahut </w:t>
      </w:r>
      <w:proofErr w:type="spellStart"/>
      <w:r w:rsidRPr="00EF7228">
        <w:t>accha</w:t>
      </w:r>
      <w:proofErr w:type="spellEnd"/>
      <w:r w:rsidRPr="00EF7228">
        <w:t xml:space="preserve"> question! </w:t>
      </w:r>
      <w:r w:rsidRPr="00EF7228">
        <w:rPr>
          <w:rFonts w:ascii="Segoe UI Emoji" w:hAnsi="Segoe UI Emoji" w:cs="Segoe UI Emoji"/>
        </w:rPr>
        <w:t>⭐</w:t>
      </w:r>
      <w:r w:rsidRPr="00EF7228">
        <w:br/>
        <w:t xml:space="preserve">Main </w:t>
      </w:r>
      <w:proofErr w:type="spellStart"/>
      <w:r w:rsidRPr="00EF7228">
        <w:t>aapko</w:t>
      </w:r>
      <w:proofErr w:type="spellEnd"/>
      <w:r w:rsidRPr="00EF7228">
        <w:t xml:space="preserve"> </w:t>
      </w:r>
      <w:r w:rsidRPr="00EF7228">
        <w:rPr>
          <w:b/>
          <w:bCs/>
        </w:rPr>
        <w:t>clear simple explanation</w:t>
      </w:r>
      <w:r w:rsidRPr="00EF7228">
        <w:t xml:space="preserve"> </w:t>
      </w:r>
      <w:proofErr w:type="spellStart"/>
      <w:r w:rsidRPr="00EF7228">
        <w:t>deta</w:t>
      </w:r>
      <w:proofErr w:type="spellEnd"/>
      <w:r w:rsidRPr="00EF7228">
        <w:t xml:space="preserve"> </w:t>
      </w:r>
      <w:proofErr w:type="spellStart"/>
      <w:r w:rsidRPr="00EF7228">
        <w:t>hoon</w:t>
      </w:r>
      <w:proofErr w:type="spellEnd"/>
      <w:r w:rsidRPr="00EF7228">
        <w:t xml:space="preserve"> — </w:t>
      </w:r>
      <w:r w:rsidRPr="00EF7228">
        <w:rPr>
          <w:i/>
        </w:rPr>
        <w:t xml:space="preserve">ye 5 pages </w:t>
      </w:r>
      <w:proofErr w:type="spellStart"/>
      <w:r w:rsidRPr="00EF7228">
        <w:rPr>
          <w:i/>
        </w:rPr>
        <w:t>banane</w:t>
      </w:r>
      <w:proofErr w:type="spellEnd"/>
      <w:r w:rsidRPr="00EF7228">
        <w:rPr>
          <w:i/>
        </w:rPr>
        <w:t xml:space="preserve"> se </w:t>
      </w:r>
      <w:proofErr w:type="spellStart"/>
      <w:r w:rsidRPr="00EF7228">
        <w:rPr>
          <w:i/>
        </w:rPr>
        <w:t>kya</w:t>
      </w:r>
      <w:proofErr w:type="spellEnd"/>
      <w:r w:rsidRPr="00EF7228">
        <w:rPr>
          <w:i/>
        </w:rPr>
        <w:t xml:space="preserve"> </w:t>
      </w:r>
      <w:proofErr w:type="spellStart"/>
      <w:r w:rsidRPr="00EF7228">
        <w:rPr>
          <w:i/>
        </w:rPr>
        <w:t>hoga</w:t>
      </w:r>
      <w:proofErr w:type="spellEnd"/>
      <w:r w:rsidRPr="00EF7228">
        <w:t xml:space="preserve"> aur </w:t>
      </w:r>
      <w:proofErr w:type="spellStart"/>
      <w:r w:rsidRPr="00EF7228">
        <w:rPr>
          <w:b/>
          <w:bCs/>
        </w:rPr>
        <w:t>aap</w:t>
      </w:r>
      <w:proofErr w:type="spellEnd"/>
      <w:r w:rsidRPr="00EF7228">
        <w:rPr>
          <w:b/>
          <w:bCs/>
        </w:rPr>
        <w:t xml:space="preserve"> </w:t>
      </w:r>
      <w:proofErr w:type="spellStart"/>
      <w:r w:rsidRPr="00EF7228">
        <w:rPr>
          <w:b/>
          <w:bCs/>
        </w:rPr>
        <w:t>kya</w:t>
      </w:r>
      <w:proofErr w:type="spellEnd"/>
      <w:r w:rsidRPr="00EF7228">
        <w:rPr>
          <w:b/>
          <w:bCs/>
        </w:rPr>
        <w:t xml:space="preserve"> skills </w:t>
      </w:r>
      <w:proofErr w:type="spellStart"/>
      <w:r w:rsidRPr="00EF7228">
        <w:rPr>
          <w:b/>
          <w:bCs/>
        </w:rPr>
        <w:t>seekhoge</w:t>
      </w:r>
      <w:proofErr w:type="spellEnd"/>
      <w:r w:rsidRPr="00EF7228">
        <w:t>.</w:t>
      </w:r>
    </w:p>
    <w:p w14:paraId="25934175" w14:textId="77777777" w:rsidR="00EF7228" w:rsidRPr="00EF7228" w:rsidRDefault="00EF7228" w:rsidP="00EF7228">
      <w:pPr>
        <w:pStyle w:val="Heading4"/>
      </w:pPr>
      <w:r w:rsidRPr="00EF7228">
        <w:pict w14:anchorId="67584FA1">
          <v:rect id="_x0000_i1079" style="width:0;height:1.5pt" o:hralign="center" o:hrstd="t" o:hr="t" fillcolor="#a0a0a0" stroked="f"/>
        </w:pict>
      </w:r>
    </w:p>
    <w:p w14:paraId="1D42ECFD" w14:textId="77777777" w:rsidR="00EF7228" w:rsidRPr="00EF7228" w:rsidRDefault="00EF7228" w:rsidP="00EF7228">
      <w:pPr>
        <w:pStyle w:val="Heading4"/>
        <w:rPr>
          <w:b/>
          <w:bCs/>
        </w:rPr>
      </w:pPr>
      <w:r w:rsidRPr="00EF7228">
        <w:rPr>
          <w:rFonts w:ascii="Segoe UI Emoji" w:hAnsi="Segoe UI Emoji" w:cs="Segoe UI Emoji"/>
          <w:b/>
          <w:bCs/>
        </w:rPr>
        <w:t>✅</w:t>
      </w:r>
      <w:r w:rsidRPr="00EF7228">
        <w:rPr>
          <w:b/>
          <w:bCs/>
        </w:rPr>
        <w:t xml:space="preserve"> 1. </w:t>
      </w:r>
      <w:r w:rsidRPr="00EF7228">
        <w:rPr>
          <w:b/>
          <w:bCs/>
          <w:i/>
        </w:rPr>
        <w:t xml:space="preserve">Ye 5 Pages </w:t>
      </w:r>
      <w:proofErr w:type="spellStart"/>
      <w:r w:rsidRPr="00EF7228">
        <w:rPr>
          <w:b/>
          <w:bCs/>
          <w:i/>
        </w:rPr>
        <w:t>banane</w:t>
      </w:r>
      <w:proofErr w:type="spellEnd"/>
      <w:r w:rsidRPr="00EF7228">
        <w:rPr>
          <w:b/>
          <w:bCs/>
          <w:i/>
        </w:rPr>
        <w:t xml:space="preserve"> se </w:t>
      </w:r>
      <w:proofErr w:type="spellStart"/>
      <w:r w:rsidRPr="00EF7228">
        <w:rPr>
          <w:b/>
          <w:bCs/>
          <w:i/>
        </w:rPr>
        <w:t>kya</w:t>
      </w:r>
      <w:proofErr w:type="spellEnd"/>
      <w:r w:rsidRPr="00EF7228">
        <w:rPr>
          <w:b/>
          <w:bCs/>
          <w:i/>
        </w:rPr>
        <w:t xml:space="preserve"> </w:t>
      </w:r>
      <w:proofErr w:type="spellStart"/>
      <w:r w:rsidRPr="00EF7228">
        <w:rPr>
          <w:b/>
          <w:bCs/>
          <w:i/>
        </w:rPr>
        <w:t>hoga</w:t>
      </w:r>
      <w:proofErr w:type="spellEnd"/>
      <w:r w:rsidRPr="00EF7228">
        <w:rPr>
          <w:b/>
          <w:bCs/>
          <w:i/>
        </w:rPr>
        <w:t>?</w:t>
      </w:r>
    </w:p>
    <w:p w14:paraId="2B8A6454" w14:textId="77777777" w:rsidR="00EF7228" w:rsidRPr="00EF7228" w:rsidRDefault="00EF7228" w:rsidP="00EF7228">
      <w:pPr>
        <w:pStyle w:val="Heading4"/>
      </w:pPr>
      <w:proofErr w:type="spellStart"/>
      <w:r w:rsidRPr="00EF7228">
        <w:t>Aap</w:t>
      </w:r>
      <w:proofErr w:type="spellEnd"/>
      <w:r w:rsidRPr="00EF7228">
        <w:t xml:space="preserve"> ek </w:t>
      </w:r>
      <w:r w:rsidRPr="00EF7228">
        <w:rPr>
          <w:b/>
          <w:bCs/>
        </w:rPr>
        <w:t>real SaaS structure</w:t>
      </w:r>
      <w:r w:rsidRPr="00EF7228">
        <w:t xml:space="preserve"> create </w:t>
      </w:r>
      <w:proofErr w:type="spellStart"/>
      <w:r w:rsidRPr="00EF7228">
        <w:t>kar</w:t>
      </w:r>
      <w:proofErr w:type="spellEnd"/>
      <w:r w:rsidRPr="00EF7228">
        <w:t xml:space="preserve"> </w:t>
      </w:r>
      <w:proofErr w:type="spellStart"/>
      <w:r w:rsidRPr="00EF7228">
        <w:t>rahe</w:t>
      </w:r>
      <w:proofErr w:type="spellEnd"/>
      <w:r w:rsidRPr="00EF7228">
        <w:t xml:space="preserve"> ho.</w:t>
      </w:r>
    </w:p>
    <w:p w14:paraId="7737A9C1" w14:textId="77777777" w:rsidR="00EF7228" w:rsidRPr="00EF7228" w:rsidRDefault="00EF7228" w:rsidP="00EF7228">
      <w:pPr>
        <w:pStyle w:val="Heading4"/>
        <w:rPr>
          <w:b/>
          <w:bCs/>
        </w:rPr>
      </w:pPr>
      <w:r w:rsidRPr="00EF7228">
        <w:rPr>
          <w:rFonts w:ascii="Segoe UI Emoji" w:hAnsi="Segoe UI Emoji" w:cs="Segoe UI Emoji"/>
          <w:b/>
          <w:bCs/>
        </w:rPr>
        <w:t>📌</w:t>
      </w:r>
      <w:r w:rsidRPr="00EF7228">
        <w:rPr>
          <w:b/>
          <w:bCs/>
        </w:rPr>
        <w:t xml:space="preserve"> Ye future features </w:t>
      </w:r>
      <w:proofErr w:type="spellStart"/>
      <w:r w:rsidRPr="00EF7228">
        <w:rPr>
          <w:b/>
          <w:bCs/>
        </w:rPr>
        <w:t>ke</w:t>
      </w:r>
      <w:proofErr w:type="spellEnd"/>
      <w:r w:rsidRPr="00EF7228">
        <w:rPr>
          <w:b/>
          <w:bCs/>
        </w:rPr>
        <w:t xml:space="preserve"> </w:t>
      </w:r>
      <w:proofErr w:type="spellStart"/>
      <w:r w:rsidRPr="00EF7228">
        <w:rPr>
          <w:b/>
          <w:bCs/>
        </w:rPr>
        <w:t>liye</w:t>
      </w:r>
      <w:proofErr w:type="spellEnd"/>
      <w:r w:rsidRPr="00EF7228">
        <w:rPr>
          <w:b/>
          <w:bCs/>
        </w:rPr>
        <w:t xml:space="preserve"> “placeholder pages” </w:t>
      </w:r>
      <w:proofErr w:type="spellStart"/>
      <w:r w:rsidRPr="00EF7228">
        <w:rPr>
          <w:b/>
          <w:bCs/>
        </w:rPr>
        <w:t>hote</w:t>
      </w:r>
      <w:proofErr w:type="spellEnd"/>
      <w:r w:rsidRPr="00EF7228">
        <w:rPr>
          <w:b/>
          <w:bCs/>
        </w:rPr>
        <w:t xml:space="preserve"> </w:t>
      </w:r>
      <w:proofErr w:type="spellStart"/>
      <w:r w:rsidRPr="00EF7228">
        <w:rPr>
          <w:b/>
          <w:bCs/>
        </w:rPr>
        <w:t>hain</w:t>
      </w:r>
      <w:proofErr w:type="spellEnd"/>
      <w:r w:rsidRPr="00EF7228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4618"/>
      </w:tblGrid>
      <w:tr w:rsidR="00EF7228" w:rsidRPr="00EF7228" w14:paraId="43DBD1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836A5" w14:textId="77777777" w:rsidR="00EF7228" w:rsidRPr="00EF7228" w:rsidRDefault="00EF7228" w:rsidP="00EF7228">
            <w:pPr>
              <w:pStyle w:val="Heading4"/>
              <w:rPr>
                <w:b/>
                <w:bCs/>
              </w:rPr>
            </w:pPr>
            <w:r w:rsidRPr="00EF7228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77D51036" w14:textId="77777777" w:rsidR="00EF7228" w:rsidRPr="00EF7228" w:rsidRDefault="00EF7228" w:rsidP="00EF7228">
            <w:pPr>
              <w:pStyle w:val="Heading4"/>
              <w:rPr>
                <w:b/>
                <w:bCs/>
              </w:rPr>
            </w:pPr>
            <w:r w:rsidRPr="00EF7228">
              <w:rPr>
                <w:b/>
                <w:bCs/>
              </w:rPr>
              <w:t>Future Purpose</w:t>
            </w:r>
          </w:p>
        </w:tc>
      </w:tr>
      <w:tr w:rsidR="00EF7228" w:rsidRPr="00EF7228" w14:paraId="5C7D5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7FC09" w14:textId="77777777" w:rsidR="00EF7228" w:rsidRPr="00EF7228" w:rsidRDefault="00EF7228" w:rsidP="00EF7228">
            <w:pPr>
              <w:pStyle w:val="Heading4"/>
            </w:pPr>
            <w:r w:rsidRPr="00EF7228">
              <w:rPr>
                <w:b/>
                <w:bCs/>
              </w:rPr>
              <w:t>Upload</w:t>
            </w:r>
          </w:p>
        </w:tc>
        <w:tc>
          <w:tcPr>
            <w:tcW w:w="0" w:type="auto"/>
            <w:vAlign w:val="center"/>
            <w:hideMark/>
          </w:tcPr>
          <w:p w14:paraId="5E8CD968" w14:textId="77777777" w:rsidR="00EF7228" w:rsidRPr="00EF7228" w:rsidRDefault="00EF7228" w:rsidP="00EF7228">
            <w:pPr>
              <w:pStyle w:val="Heading4"/>
            </w:pPr>
            <w:r w:rsidRPr="00EF7228">
              <w:t xml:space="preserve">User image/data upload </w:t>
            </w:r>
            <w:proofErr w:type="spellStart"/>
            <w:r w:rsidRPr="00EF7228">
              <w:t>karega</w:t>
            </w:r>
            <w:proofErr w:type="spellEnd"/>
          </w:p>
        </w:tc>
      </w:tr>
      <w:tr w:rsidR="00EF7228" w:rsidRPr="00EF7228" w14:paraId="1A27E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D757B" w14:textId="77777777" w:rsidR="00EF7228" w:rsidRPr="00EF7228" w:rsidRDefault="00EF7228" w:rsidP="00EF7228">
            <w:pPr>
              <w:pStyle w:val="Heading4"/>
            </w:pPr>
            <w:r w:rsidRPr="00EF7228">
              <w:rPr>
                <w:b/>
                <w:bCs/>
              </w:rPr>
              <w:t>Generate</w:t>
            </w:r>
          </w:p>
        </w:tc>
        <w:tc>
          <w:tcPr>
            <w:tcW w:w="0" w:type="auto"/>
            <w:vAlign w:val="center"/>
            <w:hideMark/>
          </w:tcPr>
          <w:p w14:paraId="7DF0CE51" w14:textId="77777777" w:rsidR="00EF7228" w:rsidRPr="00EF7228" w:rsidRDefault="00EF7228" w:rsidP="00EF7228">
            <w:pPr>
              <w:pStyle w:val="Heading4"/>
            </w:pPr>
            <w:r w:rsidRPr="00EF7228">
              <w:t xml:space="preserve">AI output </w:t>
            </w:r>
            <w:proofErr w:type="gramStart"/>
            <w:r w:rsidRPr="00EF7228">
              <w:t>generate</w:t>
            </w:r>
            <w:proofErr w:type="gramEnd"/>
            <w:r w:rsidRPr="00EF7228">
              <w:t xml:space="preserve"> </w:t>
            </w:r>
            <w:proofErr w:type="spellStart"/>
            <w:r w:rsidRPr="00EF7228">
              <w:t>hoga</w:t>
            </w:r>
            <w:proofErr w:type="spellEnd"/>
          </w:p>
        </w:tc>
      </w:tr>
      <w:tr w:rsidR="00EF7228" w:rsidRPr="00EF7228" w14:paraId="5B806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F2E3E" w14:textId="77777777" w:rsidR="00EF7228" w:rsidRPr="00EF7228" w:rsidRDefault="00EF7228" w:rsidP="00EF7228">
            <w:pPr>
              <w:pStyle w:val="Heading4"/>
            </w:pPr>
            <w:r w:rsidRPr="00EF7228">
              <w:rPr>
                <w:b/>
                <w:bCs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1DDDA7F0" w14:textId="77777777" w:rsidR="00EF7228" w:rsidRPr="00EF7228" w:rsidRDefault="00EF7228" w:rsidP="00EF7228">
            <w:pPr>
              <w:pStyle w:val="Heading4"/>
            </w:pPr>
            <w:r w:rsidRPr="00EF7228">
              <w:t xml:space="preserve">Output ko PDF </w:t>
            </w:r>
            <w:proofErr w:type="spellStart"/>
            <w:r w:rsidRPr="00EF7228">
              <w:t>banane</w:t>
            </w:r>
            <w:proofErr w:type="spellEnd"/>
            <w:r w:rsidRPr="00EF7228">
              <w:t xml:space="preserve"> ka option</w:t>
            </w:r>
          </w:p>
        </w:tc>
      </w:tr>
      <w:tr w:rsidR="00EF7228" w:rsidRPr="00EF7228" w14:paraId="0A98D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2487A" w14:textId="77777777" w:rsidR="00EF7228" w:rsidRPr="00EF7228" w:rsidRDefault="00EF7228" w:rsidP="00EF7228">
            <w:pPr>
              <w:pStyle w:val="Heading4"/>
            </w:pPr>
            <w:r w:rsidRPr="00EF7228">
              <w:rPr>
                <w:b/>
                <w:bCs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69234EF4" w14:textId="77777777" w:rsidR="00EF7228" w:rsidRPr="00EF7228" w:rsidRDefault="00EF7228" w:rsidP="00EF7228">
            <w:pPr>
              <w:pStyle w:val="Heading4"/>
            </w:pPr>
            <w:r w:rsidRPr="00EF7228">
              <w:t xml:space="preserve">User </w:t>
            </w:r>
            <w:proofErr w:type="spellStart"/>
            <w:r w:rsidRPr="00EF7228">
              <w:t>ke</w:t>
            </w:r>
            <w:proofErr w:type="spellEnd"/>
            <w:r w:rsidRPr="00EF7228">
              <w:t xml:space="preserve"> previous results</w:t>
            </w:r>
          </w:p>
        </w:tc>
      </w:tr>
      <w:tr w:rsidR="00EF7228" w:rsidRPr="00EF7228" w14:paraId="02D03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B8512" w14:textId="77777777" w:rsidR="00EF7228" w:rsidRPr="00EF7228" w:rsidRDefault="00EF7228" w:rsidP="00EF7228">
            <w:pPr>
              <w:pStyle w:val="Heading4"/>
            </w:pPr>
            <w:r w:rsidRPr="00EF7228">
              <w:rPr>
                <w:b/>
                <w:bCs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14:paraId="54ACC361" w14:textId="77777777" w:rsidR="00EF7228" w:rsidRPr="00EF7228" w:rsidRDefault="00EF7228" w:rsidP="00EF7228">
            <w:pPr>
              <w:pStyle w:val="Heading4"/>
            </w:pPr>
            <w:r w:rsidRPr="00EF7228">
              <w:t>User ka account, profile, theme, API key</w:t>
            </w:r>
          </w:p>
        </w:tc>
      </w:tr>
    </w:tbl>
    <w:p w14:paraId="07EC72FA" w14:textId="77777777" w:rsidR="00EF7228" w:rsidRPr="00EF7228" w:rsidRDefault="00EF7228" w:rsidP="00EF7228">
      <w:pPr>
        <w:pStyle w:val="Heading4"/>
      </w:pPr>
      <w:proofErr w:type="spellStart"/>
      <w:r w:rsidRPr="00EF7228">
        <w:t>Matlab</w:t>
      </w:r>
      <w:proofErr w:type="spellEnd"/>
      <w:r w:rsidRPr="00EF7228">
        <w:t xml:space="preserve"> ab </w:t>
      </w:r>
      <w:proofErr w:type="spellStart"/>
      <w:r w:rsidRPr="00EF7228">
        <w:t>aapka</w:t>
      </w:r>
      <w:proofErr w:type="spellEnd"/>
      <w:r w:rsidRPr="00EF7228">
        <w:t xml:space="preserve"> project structure </w:t>
      </w:r>
      <w:r w:rsidRPr="00EF7228">
        <w:rPr>
          <w:b/>
          <w:bCs/>
        </w:rPr>
        <w:t>professional</w:t>
      </w:r>
      <w:r w:rsidRPr="00EF7228">
        <w:t xml:space="preserve"> ban </w:t>
      </w:r>
      <w:proofErr w:type="spellStart"/>
      <w:r w:rsidRPr="00EF7228">
        <w:t>gaya</w:t>
      </w:r>
      <w:proofErr w:type="spellEnd"/>
      <w:r w:rsidRPr="00EF7228">
        <w:t xml:space="preserve"> — exactly SaaS </w:t>
      </w:r>
      <w:proofErr w:type="spellStart"/>
      <w:r w:rsidRPr="00EF7228">
        <w:t>jaisa</w:t>
      </w:r>
      <w:proofErr w:type="spellEnd"/>
      <w:r w:rsidRPr="00EF7228">
        <w:t>.</w:t>
      </w:r>
    </w:p>
    <w:p w14:paraId="1503A024" w14:textId="77777777" w:rsidR="00EF7228" w:rsidRPr="00EF7228" w:rsidRDefault="00EF7228" w:rsidP="00EF7228">
      <w:pPr>
        <w:pStyle w:val="Heading4"/>
      </w:pPr>
      <w:r w:rsidRPr="00EF7228">
        <w:rPr>
          <w:rFonts w:ascii="Segoe UI Emoji" w:hAnsi="Segoe UI Emoji" w:cs="Segoe UI Emoji"/>
        </w:rPr>
        <w:t>❗</w:t>
      </w:r>
      <w:r w:rsidRPr="00EF7228">
        <w:t xml:space="preserve"> </w:t>
      </w:r>
      <w:r w:rsidRPr="00EF7228">
        <w:rPr>
          <w:b/>
          <w:bCs/>
        </w:rPr>
        <w:t xml:space="preserve">Pehle structure </w:t>
      </w:r>
      <w:proofErr w:type="spellStart"/>
      <w:r w:rsidRPr="00EF7228">
        <w:rPr>
          <w:b/>
          <w:bCs/>
        </w:rPr>
        <w:t>banta</w:t>
      </w:r>
      <w:proofErr w:type="spellEnd"/>
      <w:r w:rsidRPr="00EF7228">
        <w:rPr>
          <w:b/>
          <w:bCs/>
        </w:rPr>
        <w:t xml:space="preserve"> </w:t>
      </w:r>
      <w:proofErr w:type="spellStart"/>
      <w:r w:rsidRPr="00EF7228">
        <w:rPr>
          <w:b/>
          <w:bCs/>
        </w:rPr>
        <w:t>hai</w:t>
      </w:r>
      <w:proofErr w:type="spellEnd"/>
      <w:r w:rsidRPr="00EF7228">
        <w:rPr>
          <w:b/>
          <w:bCs/>
        </w:rPr>
        <w:t xml:space="preserve">, </w:t>
      </w:r>
      <w:proofErr w:type="spellStart"/>
      <w:r w:rsidRPr="00EF7228">
        <w:rPr>
          <w:b/>
          <w:bCs/>
        </w:rPr>
        <w:t>phir</w:t>
      </w:r>
      <w:proofErr w:type="spellEnd"/>
      <w:r w:rsidRPr="00EF7228">
        <w:rPr>
          <w:b/>
          <w:bCs/>
        </w:rPr>
        <w:t xml:space="preserve"> logic/AI add </w:t>
      </w:r>
      <w:proofErr w:type="spellStart"/>
      <w:r w:rsidRPr="00EF7228">
        <w:rPr>
          <w:b/>
          <w:bCs/>
        </w:rPr>
        <w:t>hota</w:t>
      </w:r>
      <w:proofErr w:type="spellEnd"/>
      <w:r w:rsidRPr="00EF7228">
        <w:rPr>
          <w:b/>
          <w:bCs/>
        </w:rPr>
        <w:t xml:space="preserve"> </w:t>
      </w:r>
      <w:proofErr w:type="spellStart"/>
      <w:r w:rsidRPr="00EF7228">
        <w:rPr>
          <w:b/>
          <w:bCs/>
        </w:rPr>
        <w:t>hai</w:t>
      </w:r>
      <w:proofErr w:type="spellEnd"/>
      <w:r w:rsidRPr="00EF7228">
        <w:rPr>
          <w:b/>
          <w:bCs/>
        </w:rPr>
        <w:t>.</w:t>
      </w:r>
    </w:p>
    <w:p w14:paraId="47233BD7" w14:textId="77777777" w:rsidR="00EF7228" w:rsidRPr="00EF7228" w:rsidRDefault="00EF7228" w:rsidP="00EF7228">
      <w:pPr>
        <w:pStyle w:val="Heading4"/>
      </w:pPr>
      <w:r w:rsidRPr="00EF7228">
        <w:pict w14:anchorId="41F3CFCB">
          <v:rect id="_x0000_i1080" style="width:0;height:1.5pt" o:hralign="center" o:hrstd="t" o:hr="t" fillcolor="#a0a0a0" stroked="f"/>
        </w:pict>
      </w:r>
    </w:p>
    <w:p w14:paraId="2DBB8F98" w14:textId="77777777" w:rsidR="00EF7228" w:rsidRPr="00EF7228" w:rsidRDefault="00EF7228" w:rsidP="00EF7228">
      <w:pPr>
        <w:pStyle w:val="Heading4"/>
        <w:rPr>
          <w:b/>
          <w:bCs/>
        </w:rPr>
      </w:pPr>
      <w:r w:rsidRPr="00EF7228">
        <w:rPr>
          <w:rFonts w:ascii="Segoe UI Emoji" w:hAnsi="Segoe UI Emoji" w:cs="Segoe UI Emoji"/>
          <w:b/>
          <w:bCs/>
        </w:rPr>
        <w:t>✅</w:t>
      </w:r>
      <w:r w:rsidRPr="00EF7228">
        <w:rPr>
          <w:b/>
          <w:bCs/>
        </w:rPr>
        <w:t xml:space="preserve"> 2. </w:t>
      </w:r>
      <w:proofErr w:type="spellStart"/>
      <w:r w:rsidRPr="00EF7228">
        <w:rPr>
          <w:b/>
          <w:bCs/>
          <w:i/>
        </w:rPr>
        <w:t>Aap</w:t>
      </w:r>
      <w:proofErr w:type="spellEnd"/>
      <w:r w:rsidRPr="00EF7228">
        <w:rPr>
          <w:b/>
          <w:bCs/>
          <w:i/>
        </w:rPr>
        <w:t xml:space="preserve"> </w:t>
      </w:r>
      <w:proofErr w:type="spellStart"/>
      <w:r w:rsidRPr="00EF7228">
        <w:rPr>
          <w:b/>
          <w:bCs/>
          <w:i/>
        </w:rPr>
        <w:t>kya</w:t>
      </w:r>
      <w:proofErr w:type="spellEnd"/>
      <w:r w:rsidRPr="00EF7228">
        <w:rPr>
          <w:b/>
          <w:bCs/>
          <w:i/>
        </w:rPr>
        <w:t xml:space="preserve"> </w:t>
      </w:r>
      <w:proofErr w:type="spellStart"/>
      <w:r w:rsidRPr="00EF7228">
        <w:rPr>
          <w:b/>
          <w:bCs/>
          <w:i/>
        </w:rPr>
        <w:t>sikhne</w:t>
      </w:r>
      <w:proofErr w:type="spellEnd"/>
      <w:r w:rsidRPr="00EF7228">
        <w:rPr>
          <w:b/>
          <w:bCs/>
          <w:i/>
        </w:rPr>
        <w:t xml:space="preserve"> ko </w:t>
      </w:r>
      <w:proofErr w:type="spellStart"/>
      <w:r w:rsidRPr="00EF7228">
        <w:rPr>
          <w:b/>
          <w:bCs/>
          <w:i/>
        </w:rPr>
        <w:t>milega</w:t>
      </w:r>
      <w:proofErr w:type="spellEnd"/>
      <w:r w:rsidRPr="00EF7228">
        <w:rPr>
          <w:b/>
          <w:bCs/>
          <w:i/>
        </w:rPr>
        <w:t>?</w:t>
      </w:r>
    </w:p>
    <w:p w14:paraId="0F808C58" w14:textId="77777777" w:rsidR="00EF7228" w:rsidRPr="00EF7228" w:rsidRDefault="00EF7228" w:rsidP="00EF7228">
      <w:pPr>
        <w:pStyle w:val="Heading4"/>
      </w:pPr>
      <w:proofErr w:type="spellStart"/>
      <w:r w:rsidRPr="00EF7228">
        <w:t>Aapko</w:t>
      </w:r>
      <w:proofErr w:type="spellEnd"/>
      <w:r w:rsidRPr="00EF7228">
        <w:t xml:space="preserve"> </w:t>
      </w:r>
      <w:r w:rsidRPr="00EF7228">
        <w:rPr>
          <w:b/>
          <w:bCs/>
        </w:rPr>
        <w:t>5 important real-world developer skills</w:t>
      </w:r>
      <w:r w:rsidRPr="00EF7228">
        <w:t xml:space="preserve"> </w:t>
      </w:r>
      <w:proofErr w:type="spellStart"/>
      <w:r w:rsidRPr="00EF7228">
        <w:t>milengi</w:t>
      </w:r>
      <w:proofErr w:type="spellEnd"/>
      <w:r w:rsidRPr="00EF7228">
        <w:t>:</w:t>
      </w:r>
    </w:p>
    <w:p w14:paraId="5194C271" w14:textId="77777777" w:rsidR="00EF7228" w:rsidRPr="00EF7228" w:rsidRDefault="00EF7228" w:rsidP="00EF7228">
      <w:pPr>
        <w:pStyle w:val="Heading4"/>
      </w:pPr>
      <w:r w:rsidRPr="00EF7228">
        <w:pict w14:anchorId="417785B3">
          <v:rect id="_x0000_i1081" style="width:0;height:1.5pt" o:hralign="center" o:hrstd="t" o:hr="t" fillcolor="#a0a0a0" stroked="f"/>
        </w:pict>
      </w:r>
    </w:p>
    <w:p w14:paraId="52F444E9" w14:textId="77777777" w:rsidR="00EF7228" w:rsidRPr="00EF7228" w:rsidRDefault="00EF7228" w:rsidP="00EF7228">
      <w:pPr>
        <w:pStyle w:val="Heading4"/>
        <w:rPr>
          <w:b/>
          <w:bCs/>
        </w:rPr>
      </w:pPr>
      <w:r w:rsidRPr="00EF7228">
        <w:rPr>
          <w:rFonts w:ascii="Segoe UI Emoji" w:hAnsi="Segoe UI Emoji" w:cs="Segoe UI Emoji"/>
          <w:b/>
          <w:bCs/>
        </w:rPr>
        <w:t>🔵</w:t>
      </w:r>
      <w:r w:rsidRPr="00EF7228">
        <w:rPr>
          <w:b/>
          <w:bCs/>
        </w:rPr>
        <w:t xml:space="preserve"> Skill 1 — Folder Structure &amp; Component Architecture</w:t>
      </w:r>
    </w:p>
    <w:p w14:paraId="00049303" w14:textId="77777777" w:rsidR="00EF7228" w:rsidRPr="00EF7228" w:rsidRDefault="00EF7228" w:rsidP="00EF7228">
      <w:pPr>
        <w:pStyle w:val="Heading4"/>
      </w:pPr>
      <w:proofErr w:type="spellStart"/>
      <w:r w:rsidRPr="00EF7228">
        <w:t>Aap</w:t>
      </w:r>
      <w:proofErr w:type="spellEnd"/>
      <w:r w:rsidRPr="00EF7228">
        <w:t xml:space="preserve"> seekh </w:t>
      </w:r>
      <w:proofErr w:type="spellStart"/>
      <w:r w:rsidRPr="00EF7228">
        <w:t>rahe</w:t>
      </w:r>
      <w:proofErr w:type="spellEnd"/>
      <w:r w:rsidRPr="00EF7228">
        <w:t xml:space="preserve"> ho ki </w:t>
      </w:r>
      <w:r w:rsidRPr="00EF7228">
        <w:rPr>
          <w:b/>
          <w:bCs/>
        </w:rPr>
        <w:t xml:space="preserve">large project </w:t>
      </w:r>
      <w:proofErr w:type="spellStart"/>
      <w:r w:rsidRPr="00EF7228">
        <w:rPr>
          <w:b/>
          <w:bCs/>
        </w:rPr>
        <w:t>kaise</w:t>
      </w:r>
      <w:proofErr w:type="spellEnd"/>
      <w:r w:rsidRPr="00EF7228">
        <w:rPr>
          <w:b/>
          <w:bCs/>
        </w:rPr>
        <w:t xml:space="preserve"> organize </w:t>
      </w:r>
      <w:proofErr w:type="spellStart"/>
      <w:r w:rsidRPr="00EF7228">
        <w:rPr>
          <w:b/>
          <w:bCs/>
        </w:rPr>
        <w:t>hota</w:t>
      </w:r>
      <w:proofErr w:type="spellEnd"/>
      <w:r w:rsidRPr="00EF7228">
        <w:rPr>
          <w:b/>
          <w:bCs/>
        </w:rPr>
        <w:t xml:space="preserve"> </w:t>
      </w:r>
      <w:proofErr w:type="spellStart"/>
      <w:r w:rsidRPr="00EF7228">
        <w:rPr>
          <w:b/>
          <w:bCs/>
        </w:rPr>
        <w:t>hai</w:t>
      </w:r>
      <w:proofErr w:type="spellEnd"/>
      <w:r w:rsidRPr="00EF7228">
        <w:t>.</w:t>
      </w:r>
    </w:p>
    <w:p w14:paraId="4A8890F0" w14:textId="77777777" w:rsidR="00EF7228" w:rsidRPr="00EF7228" w:rsidRDefault="00EF7228" w:rsidP="00EF7228">
      <w:pPr>
        <w:pStyle w:val="Heading4"/>
      </w:pPr>
      <w:r w:rsidRPr="00EF7228">
        <w:t>Professional structure:</w:t>
      </w:r>
    </w:p>
    <w:p w14:paraId="742D1F87" w14:textId="77777777" w:rsidR="00EF7228" w:rsidRPr="00EF7228" w:rsidRDefault="00EF7228" w:rsidP="00EF7228">
      <w:pPr>
        <w:pStyle w:val="Heading4"/>
      </w:pPr>
      <w:proofErr w:type="spellStart"/>
      <w:r w:rsidRPr="00EF7228">
        <w:t>src</w:t>
      </w:r>
      <w:proofErr w:type="spellEnd"/>
      <w:r w:rsidRPr="00EF7228">
        <w:t>/</w:t>
      </w:r>
    </w:p>
    <w:p w14:paraId="021F6BAB" w14:textId="77777777" w:rsidR="00EF7228" w:rsidRPr="00EF7228" w:rsidRDefault="00EF7228" w:rsidP="00EF7228">
      <w:pPr>
        <w:pStyle w:val="Heading4"/>
      </w:pPr>
      <w:r w:rsidRPr="00EF7228">
        <w:t xml:space="preserve">  pages/</w:t>
      </w:r>
    </w:p>
    <w:p w14:paraId="0A7228B6" w14:textId="77777777" w:rsidR="00EF7228" w:rsidRPr="00EF7228" w:rsidRDefault="00EF7228" w:rsidP="00EF7228">
      <w:pPr>
        <w:pStyle w:val="Heading4"/>
      </w:pPr>
      <w:r w:rsidRPr="00EF7228">
        <w:t xml:space="preserve">  components/</w:t>
      </w:r>
    </w:p>
    <w:p w14:paraId="58907A53" w14:textId="77777777" w:rsidR="00EF7228" w:rsidRPr="00EF7228" w:rsidRDefault="00EF7228" w:rsidP="00EF7228">
      <w:pPr>
        <w:pStyle w:val="Heading4"/>
      </w:pPr>
      <w:r w:rsidRPr="00EF7228">
        <w:t xml:space="preserve">  layout/</w:t>
      </w:r>
    </w:p>
    <w:p w14:paraId="39B1B96E" w14:textId="77777777" w:rsidR="00EF7228" w:rsidRPr="00EF7228" w:rsidRDefault="00EF7228" w:rsidP="00EF7228">
      <w:pPr>
        <w:pStyle w:val="Heading4"/>
      </w:pPr>
      <w:r w:rsidRPr="00EF7228">
        <w:lastRenderedPageBreak/>
        <w:t xml:space="preserve">  router/</w:t>
      </w:r>
    </w:p>
    <w:p w14:paraId="7223821B" w14:textId="77777777" w:rsidR="00EF7228" w:rsidRPr="00EF7228" w:rsidRDefault="00EF7228" w:rsidP="00EF7228">
      <w:pPr>
        <w:pStyle w:val="Heading4"/>
      </w:pPr>
      <w:r w:rsidRPr="00EF7228">
        <w:t xml:space="preserve">Ye hi </w:t>
      </w:r>
      <w:proofErr w:type="spellStart"/>
      <w:r w:rsidRPr="00EF7228">
        <w:t>har</w:t>
      </w:r>
      <w:proofErr w:type="spellEnd"/>
      <w:r w:rsidRPr="00EF7228">
        <w:t xml:space="preserve"> company ka standard </w:t>
      </w:r>
      <w:proofErr w:type="spellStart"/>
      <w:r w:rsidRPr="00EF7228">
        <w:t>hota</w:t>
      </w:r>
      <w:proofErr w:type="spellEnd"/>
      <w:r w:rsidRPr="00EF7228">
        <w:t xml:space="preserve"> </w:t>
      </w:r>
      <w:proofErr w:type="spellStart"/>
      <w:r w:rsidRPr="00EF7228">
        <w:t>hai</w:t>
      </w:r>
      <w:proofErr w:type="spellEnd"/>
      <w:r w:rsidRPr="00EF7228">
        <w:t>.</w:t>
      </w:r>
    </w:p>
    <w:p w14:paraId="57433B25" w14:textId="77777777" w:rsidR="00EF7228" w:rsidRPr="00EF7228" w:rsidRDefault="00EF7228" w:rsidP="00EF7228">
      <w:pPr>
        <w:pStyle w:val="Heading4"/>
      </w:pPr>
      <w:r w:rsidRPr="00EF7228">
        <w:pict w14:anchorId="2150ED89">
          <v:rect id="_x0000_i1082" style="width:0;height:1.5pt" o:hralign="center" o:hrstd="t" o:hr="t" fillcolor="#a0a0a0" stroked="f"/>
        </w:pict>
      </w:r>
    </w:p>
    <w:p w14:paraId="4940E5AA" w14:textId="77777777" w:rsidR="00EF7228" w:rsidRPr="00EF7228" w:rsidRDefault="00EF7228" w:rsidP="00EF7228">
      <w:pPr>
        <w:pStyle w:val="Heading4"/>
        <w:rPr>
          <w:b/>
          <w:bCs/>
        </w:rPr>
      </w:pPr>
      <w:r w:rsidRPr="00EF7228">
        <w:rPr>
          <w:rFonts w:ascii="Segoe UI Emoji" w:hAnsi="Segoe UI Emoji" w:cs="Segoe UI Emoji"/>
          <w:b/>
          <w:bCs/>
        </w:rPr>
        <w:t>🔵</w:t>
      </w:r>
      <w:r w:rsidRPr="00EF7228">
        <w:rPr>
          <w:b/>
          <w:bCs/>
        </w:rPr>
        <w:t xml:space="preserve"> Skill 2 — Routing (React Router DOM)</w:t>
      </w:r>
    </w:p>
    <w:p w14:paraId="59B781D3" w14:textId="77777777" w:rsidR="00EF7228" w:rsidRPr="00EF7228" w:rsidRDefault="00EF7228" w:rsidP="00EF7228">
      <w:pPr>
        <w:pStyle w:val="Heading4"/>
      </w:pPr>
      <w:r w:rsidRPr="00EF7228">
        <w:t>You learn:</w:t>
      </w:r>
    </w:p>
    <w:p w14:paraId="6FFC5809" w14:textId="77777777" w:rsidR="00EF7228" w:rsidRPr="00EF7228" w:rsidRDefault="00EF7228" w:rsidP="00EF7228">
      <w:pPr>
        <w:pStyle w:val="Heading4"/>
        <w:numPr>
          <w:ilvl w:val="0"/>
          <w:numId w:val="259"/>
        </w:numPr>
      </w:pPr>
      <w:r w:rsidRPr="00EF7228">
        <w:t>Page navigation</w:t>
      </w:r>
    </w:p>
    <w:p w14:paraId="3ECA500C" w14:textId="77777777" w:rsidR="00EF7228" w:rsidRPr="00EF7228" w:rsidRDefault="00EF7228" w:rsidP="00EF7228">
      <w:pPr>
        <w:pStyle w:val="Heading4"/>
        <w:numPr>
          <w:ilvl w:val="0"/>
          <w:numId w:val="259"/>
        </w:numPr>
      </w:pPr>
      <w:r w:rsidRPr="00EF7228">
        <w:t>Nested routing</w:t>
      </w:r>
    </w:p>
    <w:p w14:paraId="726DC315" w14:textId="77777777" w:rsidR="00EF7228" w:rsidRPr="00EF7228" w:rsidRDefault="00EF7228" w:rsidP="00EF7228">
      <w:pPr>
        <w:pStyle w:val="Heading4"/>
        <w:numPr>
          <w:ilvl w:val="0"/>
          <w:numId w:val="259"/>
        </w:numPr>
      </w:pPr>
      <w:r w:rsidRPr="00EF7228">
        <w:t>Layout with &lt;Outlet /&gt;</w:t>
      </w:r>
    </w:p>
    <w:p w14:paraId="77E1FDF4" w14:textId="77777777" w:rsidR="00EF7228" w:rsidRPr="00EF7228" w:rsidRDefault="00EF7228" w:rsidP="00EF7228">
      <w:pPr>
        <w:pStyle w:val="Heading4"/>
        <w:numPr>
          <w:ilvl w:val="0"/>
          <w:numId w:val="259"/>
        </w:numPr>
      </w:pPr>
      <w:r w:rsidRPr="00EF7228">
        <w:t>Creating multiple pages</w:t>
      </w:r>
    </w:p>
    <w:p w14:paraId="33D86743" w14:textId="77777777" w:rsidR="00EF7228" w:rsidRPr="00EF7228" w:rsidRDefault="00EF7228" w:rsidP="00EF7228">
      <w:pPr>
        <w:pStyle w:val="Heading4"/>
      </w:pPr>
      <w:r w:rsidRPr="00EF7228">
        <w:t xml:space="preserve">Ye </w:t>
      </w:r>
      <w:proofErr w:type="spellStart"/>
      <w:r w:rsidRPr="00EF7228">
        <w:t>har</w:t>
      </w:r>
      <w:proofErr w:type="spellEnd"/>
      <w:r w:rsidRPr="00EF7228">
        <w:t xml:space="preserve"> website/app ka backbone </w:t>
      </w:r>
      <w:proofErr w:type="spellStart"/>
      <w:r w:rsidRPr="00EF7228">
        <w:t>hota</w:t>
      </w:r>
      <w:proofErr w:type="spellEnd"/>
      <w:r w:rsidRPr="00EF7228">
        <w:t xml:space="preserve"> </w:t>
      </w:r>
      <w:proofErr w:type="spellStart"/>
      <w:r w:rsidRPr="00EF7228">
        <w:t>hai</w:t>
      </w:r>
      <w:proofErr w:type="spellEnd"/>
      <w:r w:rsidRPr="00EF7228">
        <w:t>.</w:t>
      </w:r>
    </w:p>
    <w:p w14:paraId="0FFE454B" w14:textId="77777777" w:rsidR="00EF7228" w:rsidRPr="00EF7228" w:rsidRDefault="00EF7228" w:rsidP="00EF7228">
      <w:pPr>
        <w:pStyle w:val="Heading4"/>
      </w:pPr>
      <w:r w:rsidRPr="00EF7228">
        <w:pict w14:anchorId="38B55B84">
          <v:rect id="_x0000_i1083" style="width:0;height:1.5pt" o:hralign="center" o:hrstd="t" o:hr="t" fillcolor="#a0a0a0" stroked="f"/>
        </w:pict>
      </w:r>
    </w:p>
    <w:p w14:paraId="28B4FA75" w14:textId="77777777" w:rsidR="00EF7228" w:rsidRPr="00EF7228" w:rsidRDefault="00EF7228" w:rsidP="00EF7228">
      <w:pPr>
        <w:pStyle w:val="Heading4"/>
        <w:rPr>
          <w:b/>
          <w:bCs/>
        </w:rPr>
      </w:pPr>
      <w:r w:rsidRPr="00EF7228">
        <w:rPr>
          <w:rFonts w:ascii="Segoe UI Emoji" w:hAnsi="Segoe UI Emoji" w:cs="Segoe UI Emoji"/>
          <w:b/>
          <w:bCs/>
        </w:rPr>
        <w:t>🔵</w:t>
      </w:r>
      <w:r w:rsidRPr="00EF7228">
        <w:rPr>
          <w:b/>
          <w:bCs/>
        </w:rPr>
        <w:t xml:space="preserve"> Skill 3 — Scalable SaaS Planning</w:t>
      </w:r>
    </w:p>
    <w:p w14:paraId="41F9146C" w14:textId="77777777" w:rsidR="00EF7228" w:rsidRPr="00EF7228" w:rsidRDefault="00EF7228" w:rsidP="00EF7228">
      <w:pPr>
        <w:pStyle w:val="Heading4"/>
      </w:pPr>
      <w:proofErr w:type="spellStart"/>
      <w:r w:rsidRPr="00EF7228">
        <w:t>Aap</w:t>
      </w:r>
      <w:proofErr w:type="spellEnd"/>
      <w:r w:rsidRPr="00EF7228">
        <w:t xml:space="preserve"> ek </w:t>
      </w:r>
      <w:r w:rsidRPr="00EF7228">
        <w:rPr>
          <w:b/>
          <w:bCs/>
        </w:rPr>
        <w:t>Micro SaaS</w:t>
      </w:r>
      <w:r w:rsidRPr="00EF7228">
        <w:t xml:space="preserve"> </w:t>
      </w:r>
      <w:proofErr w:type="spellStart"/>
      <w:r w:rsidRPr="00EF7228">
        <w:t>bana</w:t>
      </w:r>
      <w:proofErr w:type="spellEnd"/>
      <w:r w:rsidRPr="00EF7228">
        <w:t xml:space="preserve"> </w:t>
      </w:r>
      <w:proofErr w:type="spellStart"/>
      <w:r w:rsidRPr="00EF7228">
        <w:t>rahe</w:t>
      </w:r>
      <w:proofErr w:type="spellEnd"/>
      <w:r w:rsidRPr="00EF7228">
        <w:t xml:space="preserve"> ho.</w:t>
      </w:r>
    </w:p>
    <w:p w14:paraId="0B915CBD" w14:textId="77777777" w:rsidR="00EF7228" w:rsidRPr="00EF7228" w:rsidRDefault="00EF7228" w:rsidP="00EF7228">
      <w:pPr>
        <w:pStyle w:val="Heading4"/>
      </w:pPr>
      <w:r w:rsidRPr="00EF7228">
        <w:t>Ye pages future me:</w:t>
      </w:r>
    </w:p>
    <w:p w14:paraId="629F688B" w14:textId="77777777" w:rsidR="00EF7228" w:rsidRPr="00EF7228" w:rsidRDefault="00EF7228" w:rsidP="00EF7228">
      <w:pPr>
        <w:pStyle w:val="Heading4"/>
      </w:pPr>
      <w:r w:rsidRPr="00EF7228">
        <w:rPr>
          <w:rFonts w:ascii="Segoe UI Symbol" w:hAnsi="Segoe UI Symbol" w:cs="Segoe UI Symbol"/>
        </w:rPr>
        <w:t>➡</w:t>
      </w:r>
      <w:r w:rsidRPr="00EF7228">
        <w:t xml:space="preserve"> Upload → user data</w:t>
      </w:r>
      <w:r w:rsidRPr="00EF7228">
        <w:br/>
      </w:r>
      <w:r w:rsidRPr="00EF7228">
        <w:rPr>
          <w:rFonts w:ascii="Segoe UI Symbol" w:hAnsi="Segoe UI Symbol" w:cs="Segoe UI Symbol"/>
        </w:rPr>
        <w:t>➡</w:t>
      </w:r>
      <w:r w:rsidRPr="00EF7228">
        <w:t xml:space="preserve"> Generate </w:t>
      </w:r>
      <w:r w:rsidRPr="00EF7228">
        <w:rPr>
          <w:rFonts w:cs="Inter"/>
        </w:rPr>
        <w:t>→</w:t>
      </w:r>
      <w:r w:rsidRPr="00EF7228">
        <w:t xml:space="preserve"> AI processing</w:t>
      </w:r>
      <w:r w:rsidRPr="00EF7228">
        <w:br/>
      </w:r>
      <w:r w:rsidRPr="00EF7228">
        <w:rPr>
          <w:rFonts w:ascii="Segoe UI Symbol" w:hAnsi="Segoe UI Symbol" w:cs="Segoe UI Symbol"/>
        </w:rPr>
        <w:t>➡</w:t>
      </w:r>
      <w:r w:rsidRPr="00EF7228">
        <w:t xml:space="preserve"> PDF </w:t>
      </w:r>
      <w:r w:rsidRPr="00EF7228">
        <w:rPr>
          <w:rFonts w:cs="Inter"/>
        </w:rPr>
        <w:t>→</w:t>
      </w:r>
      <w:r w:rsidRPr="00EF7228">
        <w:t xml:space="preserve"> export</w:t>
      </w:r>
      <w:r w:rsidRPr="00EF7228">
        <w:br/>
      </w:r>
      <w:r w:rsidRPr="00EF7228">
        <w:rPr>
          <w:rFonts w:ascii="Segoe UI Symbol" w:hAnsi="Segoe UI Symbol" w:cs="Segoe UI Symbol"/>
        </w:rPr>
        <w:t>➡</w:t>
      </w:r>
      <w:r w:rsidRPr="00EF7228">
        <w:t xml:space="preserve"> History </w:t>
      </w:r>
      <w:r w:rsidRPr="00EF7228">
        <w:rPr>
          <w:rFonts w:cs="Inter"/>
        </w:rPr>
        <w:t>→</w:t>
      </w:r>
      <w:r w:rsidRPr="00EF7228">
        <w:t xml:space="preserve"> database</w:t>
      </w:r>
      <w:r w:rsidRPr="00EF7228">
        <w:br/>
      </w:r>
      <w:r w:rsidRPr="00EF7228">
        <w:rPr>
          <w:rFonts w:ascii="Segoe UI Symbol" w:hAnsi="Segoe UI Symbol" w:cs="Segoe UI Symbol"/>
        </w:rPr>
        <w:t>➡</w:t>
      </w:r>
      <w:r w:rsidRPr="00EF7228">
        <w:t xml:space="preserve"> Settings </w:t>
      </w:r>
      <w:r w:rsidRPr="00EF7228">
        <w:rPr>
          <w:rFonts w:cs="Inter"/>
        </w:rPr>
        <w:t>→</w:t>
      </w:r>
      <w:r w:rsidRPr="00EF7228">
        <w:t xml:space="preserve"> user account</w:t>
      </w:r>
    </w:p>
    <w:p w14:paraId="187A8AF1" w14:textId="77777777" w:rsidR="00EF7228" w:rsidRPr="00EF7228" w:rsidRDefault="00EF7228" w:rsidP="00EF7228">
      <w:pPr>
        <w:pStyle w:val="Heading4"/>
      </w:pPr>
      <w:proofErr w:type="spellStart"/>
      <w:r w:rsidRPr="00EF7228">
        <w:t>Aap</w:t>
      </w:r>
      <w:proofErr w:type="spellEnd"/>
      <w:r w:rsidRPr="00EF7228">
        <w:t xml:space="preserve"> </w:t>
      </w:r>
      <w:proofErr w:type="spellStart"/>
      <w:r w:rsidRPr="00EF7228">
        <w:t>seekhte</w:t>
      </w:r>
      <w:proofErr w:type="spellEnd"/>
      <w:r w:rsidRPr="00EF7228">
        <w:t xml:space="preserve"> ho </w:t>
      </w:r>
      <w:r w:rsidRPr="00EF7228">
        <w:rPr>
          <w:i/>
        </w:rPr>
        <w:t>real SaaS features ka flow</w:t>
      </w:r>
      <w:r w:rsidRPr="00EF7228">
        <w:t>.</w:t>
      </w:r>
    </w:p>
    <w:p w14:paraId="30310F5A" w14:textId="77777777" w:rsidR="00EF7228" w:rsidRPr="00EF7228" w:rsidRDefault="00EF7228" w:rsidP="00EF7228">
      <w:pPr>
        <w:pStyle w:val="Heading4"/>
      </w:pPr>
      <w:r w:rsidRPr="00EF7228">
        <w:pict w14:anchorId="20849A04">
          <v:rect id="_x0000_i1084" style="width:0;height:1.5pt" o:hralign="center" o:hrstd="t" o:hr="t" fillcolor="#a0a0a0" stroked="f"/>
        </w:pict>
      </w:r>
    </w:p>
    <w:p w14:paraId="6526B454" w14:textId="77777777" w:rsidR="00EF7228" w:rsidRPr="00EF7228" w:rsidRDefault="00EF7228" w:rsidP="00EF7228">
      <w:pPr>
        <w:pStyle w:val="Heading4"/>
        <w:rPr>
          <w:b/>
          <w:bCs/>
        </w:rPr>
      </w:pPr>
      <w:r w:rsidRPr="00EF7228">
        <w:rPr>
          <w:rFonts w:ascii="Segoe UI Emoji" w:hAnsi="Segoe UI Emoji" w:cs="Segoe UI Emoji"/>
          <w:b/>
          <w:bCs/>
        </w:rPr>
        <w:t>🔵</w:t>
      </w:r>
      <w:r w:rsidRPr="00EF7228">
        <w:rPr>
          <w:b/>
          <w:bCs/>
        </w:rPr>
        <w:t xml:space="preserve"> Skill 4 — Frontend Development Discipline</w:t>
      </w:r>
    </w:p>
    <w:p w14:paraId="18E0E30B" w14:textId="77777777" w:rsidR="00EF7228" w:rsidRPr="00EF7228" w:rsidRDefault="00EF7228" w:rsidP="00EF7228">
      <w:pPr>
        <w:pStyle w:val="Heading4"/>
      </w:pPr>
      <w:r w:rsidRPr="00EF7228">
        <w:t xml:space="preserve">Professional developers </w:t>
      </w:r>
      <w:proofErr w:type="spellStart"/>
      <w:r w:rsidRPr="00EF7228">
        <w:rPr>
          <w:b/>
          <w:bCs/>
        </w:rPr>
        <w:t>pehle</w:t>
      </w:r>
      <w:proofErr w:type="spellEnd"/>
      <w:r w:rsidRPr="00EF7228">
        <w:rPr>
          <w:b/>
          <w:bCs/>
        </w:rPr>
        <w:t xml:space="preserve"> empty structure </w:t>
      </w:r>
      <w:proofErr w:type="spellStart"/>
      <w:r w:rsidRPr="00EF7228">
        <w:rPr>
          <w:b/>
          <w:bCs/>
        </w:rPr>
        <w:t>banate</w:t>
      </w:r>
      <w:proofErr w:type="spellEnd"/>
      <w:r w:rsidRPr="00EF7228">
        <w:rPr>
          <w:b/>
          <w:bCs/>
        </w:rPr>
        <w:t xml:space="preserve"> </w:t>
      </w:r>
      <w:proofErr w:type="spellStart"/>
      <w:r w:rsidRPr="00EF7228">
        <w:rPr>
          <w:b/>
          <w:bCs/>
        </w:rPr>
        <w:t>hain</w:t>
      </w:r>
      <w:proofErr w:type="spellEnd"/>
      <w:r w:rsidRPr="00EF7228">
        <w:t xml:space="preserve">, </w:t>
      </w:r>
      <w:proofErr w:type="spellStart"/>
      <w:r w:rsidRPr="00EF7228">
        <w:t>phir</w:t>
      </w:r>
      <w:proofErr w:type="spellEnd"/>
      <w:r w:rsidRPr="00EF7228">
        <w:t xml:space="preserve"> functionality add </w:t>
      </w:r>
      <w:proofErr w:type="spellStart"/>
      <w:r w:rsidRPr="00EF7228">
        <w:t>karte</w:t>
      </w:r>
      <w:proofErr w:type="spellEnd"/>
      <w:r w:rsidRPr="00EF7228">
        <w:t xml:space="preserve"> </w:t>
      </w:r>
      <w:proofErr w:type="spellStart"/>
      <w:r w:rsidRPr="00EF7228">
        <w:t>hain</w:t>
      </w:r>
      <w:proofErr w:type="spellEnd"/>
      <w:r w:rsidRPr="00EF7228">
        <w:t>.</w:t>
      </w:r>
    </w:p>
    <w:p w14:paraId="0672DF63" w14:textId="77777777" w:rsidR="00EF7228" w:rsidRPr="00EF7228" w:rsidRDefault="00EF7228" w:rsidP="00EF7228">
      <w:pPr>
        <w:pStyle w:val="Heading4"/>
      </w:pPr>
      <w:proofErr w:type="spellStart"/>
      <w:r w:rsidRPr="00EF7228">
        <w:t>Aap</w:t>
      </w:r>
      <w:proofErr w:type="spellEnd"/>
      <w:r w:rsidRPr="00EF7228">
        <w:t xml:space="preserve"> ye habit seekh </w:t>
      </w:r>
      <w:proofErr w:type="spellStart"/>
      <w:r w:rsidRPr="00EF7228">
        <w:t>rahe</w:t>
      </w:r>
      <w:proofErr w:type="spellEnd"/>
      <w:r w:rsidRPr="00EF7228">
        <w:t xml:space="preserve"> ho:</w:t>
      </w:r>
    </w:p>
    <w:p w14:paraId="7FF089E4" w14:textId="77777777" w:rsidR="00EF7228" w:rsidRPr="00EF7228" w:rsidRDefault="00EF7228" w:rsidP="00EF7228">
      <w:pPr>
        <w:pStyle w:val="Heading4"/>
      </w:pPr>
      <w:r w:rsidRPr="00EF7228">
        <w:t>“First structure → then logic → then AI → then API → then backend.”</w:t>
      </w:r>
    </w:p>
    <w:p w14:paraId="49E6E11F" w14:textId="77777777" w:rsidR="00EF7228" w:rsidRPr="00EF7228" w:rsidRDefault="00EF7228" w:rsidP="00EF7228">
      <w:pPr>
        <w:pStyle w:val="Heading4"/>
      </w:pPr>
      <w:r w:rsidRPr="00EF7228">
        <w:pict w14:anchorId="1A1554BC">
          <v:rect id="_x0000_i1085" style="width:0;height:1.5pt" o:hralign="center" o:hrstd="t" o:hr="t" fillcolor="#a0a0a0" stroked="f"/>
        </w:pict>
      </w:r>
    </w:p>
    <w:p w14:paraId="39572E51" w14:textId="77777777" w:rsidR="00EF7228" w:rsidRPr="00EF7228" w:rsidRDefault="00EF7228" w:rsidP="00EF7228">
      <w:pPr>
        <w:pStyle w:val="Heading4"/>
        <w:rPr>
          <w:b/>
          <w:bCs/>
        </w:rPr>
      </w:pPr>
      <w:r w:rsidRPr="00EF7228">
        <w:rPr>
          <w:rFonts w:ascii="Segoe UI Emoji" w:hAnsi="Segoe UI Emoji" w:cs="Segoe UI Emoji"/>
          <w:b/>
          <w:bCs/>
        </w:rPr>
        <w:t>🔵</w:t>
      </w:r>
      <w:r w:rsidRPr="00EF7228">
        <w:rPr>
          <w:b/>
          <w:bCs/>
        </w:rPr>
        <w:t xml:space="preserve"> Skill 5 — Team/Company Level Workflow</w:t>
      </w:r>
    </w:p>
    <w:p w14:paraId="60989AE9" w14:textId="77777777" w:rsidR="00EF7228" w:rsidRPr="00EF7228" w:rsidRDefault="00EF7228" w:rsidP="00EF7228">
      <w:pPr>
        <w:pStyle w:val="Heading4"/>
      </w:pPr>
      <w:r w:rsidRPr="00EF7228">
        <w:t xml:space="preserve">Companies me log </w:t>
      </w:r>
      <w:proofErr w:type="spellStart"/>
      <w:r w:rsidRPr="00EF7228">
        <w:t>pehle</w:t>
      </w:r>
      <w:proofErr w:type="spellEnd"/>
      <w:r w:rsidRPr="00EF7228">
        <w:t>:</w:t>
      </w:r>
    </w:p>
    <w:p w14:paraId="597BD368" w14:textId="77777777" w:rsidR="00EF7228" w:rsidRPr="00EF7228" w:rsidRDefault="00EF7228" w:rsidP="00EF7228">
      <w:pPr>
        <w:pStyle w:val="Heading4"/>
      </w:pPr>
      <w:r w:rsidRPr="00EF7228">
        <w:rPr>
          <w:rFonts w:ascii="Segoe UI Symbol" w:hAnsi="Segoe UI Symbol" w:cs="Segoe UI Symbol"/>
        </w:rPr>
        <w:t>✔</w:t>
      </w:r>
      <w:r w:rsidRPr="00EF7228">
        <w:t xml:space="preserve"> Navbar</w:t>
      </w:r>
      <w:r w:rsidRPr="00EF7228">
        <w:br/>
      </w:r>
      <w:r w:rsidRPr="00EF7228">
        <w:rPr>
          <w:rFonts w:ascii="Segoe UI Symbol" w:hAnsi="Segoe UI Symbol" w:cs="Segoe UI Symbol"/>
        </w:rPr>
        <w:t>✔</w:t>
      </w:r>
      <w:r w:rsidRPr="00EF7228">
        <w:t xml:space="preserve"> Sidebar</w:t>
      </w:r>
      <w:r w:rsidRPr="00EF7228">
        <w:br/>
      </w:r>
      <w:r w:rsidRPr="00EF7228">
        <w:rPr>
          <w:rFonts w:ascii="Segoe UI Symbol" w:hAnsi="Segoe UI Symbol" w:cs="Segoe UI Symbol"/>
        </w:rPr>
        <w:t>✔</w:t>
      </w:r>
      <w:r w:rsidRPr="00EF7228">
        <w:t xml:space="preserve"> Pages</w:t>
      </w:r>
      <w:r w:rsidRPr="00EF7228">
        <w:br/>
      </w:r>
      <w:r w:rsidRPr="00EF7228">
        <w:rPr>
          <w:rFonts w:ascii="Segoe UI Symbol" w:hAnsi="Segoe UI Symbol" w:cs="Segoe UI Symbol"/>
        </w:rPr>
        <w:t>✔</w:t>
      </w:r>
      <w:r w:rsidRPr="00EF7228">
        <w:t xml:space="preserve"> Routes</w:t>
      </w:r>
    </w:p>
    <w:p w14:paraId="7E6A12CC" w14:textId="77777777" w:rsidR="00EF7228" w:rsidRPr="00EF7228" w:rsidRDefault="00EF7228" w:rsidP="00EF7228">
      <w:pPr>
        <w:pStyle w:val="Heading4"/>
      </w:pPr>
      <w:proofErr w:type="spellStart"/>
      <w:r w:rsidRPr="00EF7228">
        <w:t>Banate</w:t>
      </w:r>
      <w:proofErr w:type="spellEnd"/>
      <w:r w:rsidRPr="00EF7228">
        <w:t xml:space="preserve"> </w:t>
      </w:r>
      <w:proofErr w:type="spellStart"/>
      <w:r w:rsidRPr="00EF7228">
        <w:t>hain</w:t>
      </w:r>
      <w:proofErr w:type="spellEnd"/>
      <w:r w:rsidRPr="00EF7228">
        <w:t xml:space="preserve">, tab </w:t>
      </w:r>
      <w:proofErr w:type="spellStart"/>
      <w:r w:rsidRPr="00EF7228">
        <w:t>baad</w:t>
      </w:r>
      <w:proofErr w:type="spellEnd"/>
      <w:r w:rsidRPr="00EF7228">
        <w:t xml:space="preserve"> me:</w:t>
      </w:r>
    </w:p>
    <w:p w14:paraId="46600A07" w14:textId="77777777" w:rsidR="00EF7228" w:rsidRPr="00EF7228" w:rsidRDefault="00EF7228" w:rsidP="00EF7228">
      <w:pPr>
        <w:pStyle w:val="Heading4"/>
      </w:pPr>
      <w:r w:rsidRPr="00EF7228">
        <w:rPr>
          <w:rFonts w:ascii="Segoe UI Symbol" w:hAnsi="Segoe UI Symbol" w:cs="Segoe UI Symbol"/>
        </w:rPr>
        <w:t>✔</w:t>
      </w:r>
      <w:r w:rsidRPr="00EF7228">
        <w:t xml:space="preserve"> AI features</w:t>
      </w:r>
      <w:r w:rsidRPr="00EF7228">
        <w:br/>
      </w:r>
      <w:r w:rsidRPr="00EF7228">
        <w:rPr>
          <w:rFonts w:ascii="Segoe UI Symbol" w:hAnsi="Segoe UI Symbol" w:cs="Segoe UI Symbol"/>
        </w:rPr>
        <w:t>✔</w:t>
      </w:r>
      <w:r w:rsidRPr="00EF7228">
        <w:t xml:space="preserve"> APIs</w:t>
      </w:r>
      <w:r w:rsidRPr="00EF7228">
        <w:br/>
      </w:r>
      <w:r w:rsidRPr="00EF7228">
        <w:rPr>
          <w:rFonts w:ascii="Segoe UI Symbol" w:hAnsi="Segoe UI Symbol" w:cs="Segoe UI Symbol"/>
        </w:rPr>
        <w:t>✔</w:t>
      </w:r>
      <w:r w:rsidRPr="00EF7228">
        <w:t xml:space="preserve"> Auth</w:t>
      </w:r>
      <w:r w:rsidRPr="00EF7228">
        <w:br/>
      </w:r>
      <w:r w:rsidRPr="00EF7228">
        <w:rPr>
          <w:rFonts w:ascii="Segoe UI Symbol" w:hAnsi="Segoe UI Symbol" w:cs="Segoe UI Symbol"/>
        </w:rPr>
        <w:t>✔</w:t>
      </w:r>
      <w:r w:rsidRPr="00EF7228">
        <w:t xml:space="preserve"> Dashboard</w:t>
      </w:r>
    </w:p>
    <w:p w14:paraId="6D6D9A5D" w14:textId="77777777" w:rsidR="00EF7228" w:rsidRPr="00EF7228" w:rsidRDefault="00EF7228" w:rsidP="00EF7228">
      <w:pPr>
        <w:pStyle w:val="Heading4"/>
      </w:pPr>
      <w:proofErr w:type="spellStart"/>
      <w:r w:rsidRPr="00EF7228">
        <w:t>Aap</w:t>
      </w:r>
      <w:proofErr w:type="spellEnd"/>
      <w:r w:rsidRPr="00EF7228">
        <w:t xml:space="preserve"> exactly ye process follow </w:t>
      </w:r>
      <w:proofErr w:type="spellStart"/>
      <w:r w:rsidRPr="00EF7228">
        <w:t>kar</w:t>
      </w:r>
      <w:proofErr w:type="spellEnd"/>
      <w:r w:rsidRPr="00EF7228">
        <w:t xml:space="preserve"> </w:t>
      </w:r>
      <w:proofErr w:type="spellStart"/>
      <w:r w:rsidRPr="00EF7228">
        <w:t>rahe</w:t>
      </w:r>
      <w:proofErr w:type="spellEnd"/>
      <w:r w:rsidRPr="00EF7228">
        <w:t xml:space="preserve"> ho — </w:t>
      </w:r>
      <w:proofErr w:type="spellStart"/>
      <w:r w:rsidRPr="00EF7228">
        <w:t>isse</w:t>
      </w:r>
      <w:proofErr w:type="spellEnd"/>
      <w:r w:rsidRPr="00EF7228">
        <w:t xml:space="preserve"> </w:t>
      </w:r>
      <w:proofErr w:type="spellStart"/>
      <w:r w:rsidRPr="00EF7228">
        <w:t>aapka</w:t>
      </w:r>
      <w:proofErr w:type="spellEnd"/>
      <w:r w:rsidRPr="00EF7228">
        <w:t xml:space="preserve"> development mindset improve </w:t>
      </w:r>
      <w:proofErr w:type="spellStart"/>
      <w:r w:rsidRPr="00EF7228">
        <w:t>hota</w:t>
      </w:r>
      <w:proofErr w:type="spellEnd"/>
      <w:r w:rsidRPr="00EF7228">
        <w:t xml:space="preserve"> </w:t>
      </w:r>
      <w:proofErr w:type="spellStart"/>
      <w:r w:rsidRPr="00EF7228">
        <w:t>hai</w:t>
      </w:r>
      <w:proofErr w:type="spellEnd"/>
      <w:r w:rsidRPr="00EF7228">
        <w:t>.</w:t>
      </w:r>
    </w:p>
    <w:p w14:paraId="20C7CA3D" w14:textId="77777777" w:rsidR="00EF7228" w:rsidRPr="00EF7228" w:rsidRDefault="00EF7228" w:rsidP="00EF7228">
      <w:pPr>
        <w:pStyle w:val="Heading4"/>
      </w:pPr>
      <w:r w:rsidRPr="00EF7228">
        <w:pict w14:anchorId="3F607C80">
          <v:rect id="_x0000_i1086" style="width:0;height:1.5pt" o:hralign="center" o:hrstd="t" o:hr="t" fillcolor="#a0a0a0" stroked="f"/>
        </w:pict>
      </w:r>
    </w:p>
    <w:p w14:paraId="2BA641BB" w14:textId="77777777" w:rsidR="00EF7228" w:rsidRPr="00EF7228" w:rsidRDefault="00EF7228" w:rsidP="00EF7228">
      <w:pPr>
        <w:pStyle w:val="Heading4"/>
        <w:rPr>
          <w:b/>
          <w:bCs/>
        </w:rPr>
      </w:pPr>
      <w:r w:rsidRPr="00EF7228">
        <w:rPr>
          <w:rFonts w:ascii="Segoe UI Emoji" w:hAnsi="Segoe UI Emoji" w:cs="Segoe UI Emoji"/>
          <w:b/>
          <w:bCs/>
        </w:rPr>
        <w:t>💡</w:t>
      </w:r>
      <w:r w:rsidRPr="00EF7228">
        <w:rPr>
          <w:b/>
          <w:bCs/>
        </w:rPr>
        <w:t xml:space="preserve"> Simple Words Me:</w:t>
      </w:r>
    </w:p>
    <w:p w14:paraId="243465EC" w14:textId="77777777" w:rsidR="00EF7228" w:rsidRPr="00EF7228" w:rsidRDefault="00EF7228" w:rsidP="00EF7228">
      <w:pPr>
        <w:pStyle w:val="Heading4"/>
      </w:pPr>
      <w:r w:rsidRPr="00EF7228">
        <w:t xml:space="preserve">Ye pages </w:t>
      </w:r>
      <w:proofErr w:type="spellStart"/>
      <w:r w:rsidRPr="00EF7228">
        <w:t>banane</w:t>
      </w:r>
      <w:proofErr w:type="spellEnd"/>
      <w:r w:rsidRPr="00EF7228">
        <w:t xml:space="preserve"> se:</w:t>
      </w:r>
    </w:p>
    <w:p w14:paraId="0936D10D" w14:textId="77777777" w:rsidR="00EF7228" w:rsidRPr="00EF7228" w:rsidRDefault="00EF7228" w:rsidP="00EF7228">
      <w:pPr>
        <w:pStyle w:val="Heading4"/>
      </w:pPr>
      <w:r w:rsidRPr="00EF7228">
        <w:rPr>
          <w:rFonts w:ascii="Segoe UI Emoji" w:hAnsi="Segoe UI Emoji" w:cs="Segoe UI Emoji"/>
        </w:rPr>
        <w:t>👉</w:t>
      </w:r>
      <w:r w:rsidRPr="00EF7228">
        <w:t xml:space="preserve"> </w:t>
      </w:r>
      <w:proofErr w:type="spellStart"/>
      <w:r w:rsidRPr="00EF7228">
        <w:t>Aapka</w:t>
      </w:r>
      <w:proofErr w:type="spellEnd"/>
      <w:r w:rsidRPr="00EF7228">
        <w:t xml:space="preserve"> SaaS skeleton ready</w:t>
      </w:r>
      <w:r w:rsidRPr="00EF7228">
        <w:br/>
      </w:r>
      <w:r w:rsidRPr="00EF7228">
        <w:rPr>
          <w:rFonts w:ascii="Segoe UI Emoji" w:hAnsi="Segoe UI Emoji" w:cs="Segoe UI Emoji"/>
        </w:rPr>
        <w:t>👉</w:t>
      </w:r>
      <w:r w:rsidRPr="00EF7228">
        <w:t xml:space="preserve"> Future AI features add </w:t>
      </w:r>
      <w:proofErr w:type="spellStart"/>
      <w:r w:rsidRPr="00EF7228">
        <w:t>karna</w:t>
      </w:r>
      <w:proofErr w:type="spellEnd"/>
      <w:r w:rsidRPr="00EF7228">
        <w:t xml:space="preserve"> easy</w:t>
      </w:r>
      <w:r w:rsidRPr="00EF7228">
        <w:br/>
      </w:r>
      <w:r w:rsidRPr="00EF7228">
        <w:rPr>
          <w:rFonts w:ascii="Segoe UI Emoji" w:hAnsi="Segoe UI Emoji" w:cs="Segoe UI Emoji"/>
        </w:rPr>
        <w:t>👉</w:t>
      </w:r>
      <w:r w:rsidRPr="00EF7228">
        <w:t xml:space="preserve"> </w:t>
      </w:r>
      <w:proofErr w:type="spellStart"/>
      <w:r w:rsidRPr="00EF7228">
        <w:t>Aap</w:t>
      </w:r>
      <w:proofErr w:type="spellEnd"/>
      <w:r w:rsidRPr="00EF7228">
        <w:t xml:space="preserve"> routing + structure expert ban </w:t>
      </w:r>
      <w:proofErr w:type="spellStart"/>
      <w:r w:rsidRPr="00EF7228">
        <w:t>rahe</w:t>
      </w:r>
      <w:proofErr w:type="spellEnd"/>
      <w:r w:rsidRPr="00EF7228">
        <w:t xml:space="preserve"> ho</w:t>
      </w:r>
      <w:r w:rsidRPr="00EF7228">
        <w:br/>
      </w:r>
      <w:r w:rsidRPr="00EF7228">
        <w:rPr>
          <w:rFonts w:ascii="Segoe UI Emoji" w:hAnsi="Segoe UI Emoji" w:cs="Segoe UI Emoji"/>
        </w:rPr>
        <w:t>👉</w:t>
      </w:r>
      <w:r w:rsidRPr="00EF7228">
        <w:t xml:space="preserve"> </w:t>
      </w:r>
      <w:proofErr w:type="spellStart"/>
      <w:r w:rsidRPr="00EF7228">
        <w:t>Aapka</w:t>
      </w:r>
      <w:proofErr w:type="spellEnd"/>
      <w:r w:rsidRPr="00EF7228">
        <w:t xml:space="preserve"> project industry-standard ban </w:t>
      </w:r>
      <w:proofErr w:type="spellStart"/>
      <w:r w:rsidRPr="00EF7228">
        <w:t>raha</w:t>
      </w:r>
      <w:proofErr w:type="spellEnd"/>
      <w:r w:rsidRPr="00EF7228">
        <w:t xml:space="preserve"> </w:t>
      </w:r>
      <w:proofErr w:type="spellStart"/>
      <w:r w:rsidRPr="00EF7228">
        <w:t>hai</w:t>
      </w:r>
      <w:proofErr w:type="spellEnd"/>
    </w:p>
    <w:p w14:paraId="16FE89AF" w14:textId="77777777" w:rsidR="00EF7228" w:rsidRPr="00EF7228" w:rsidRDefault="00EF7228" w:rsidP="00EF7228">
      <w:pPr>
        <w:pStyle w:val="Heading4"/>
      </w:pPr>
      <w:r w:rsidRPr="00EF7228">
        <w:pict w14:anchorId="739509EC">
          <v:rect id="_x0000_i1087" style="width:0;height:1.5pt" o:hralign="center" o:hrstd="t" o:hr="t" fillcolor="#a0a0a0" stroked="f"/>
        </w:pict>
      </w:r>
    </w:p>
    <w:p w14:paraId="3DF4CDA0" w14:textId="77777777" w:rsidR="00EF7228" w:rsidRPr="00EF7228" w:rsidRDefault="00EF7228" w:rsidP="00EF7228">
      <w:pPr>
        <w:pStyle w:val="Heading4"/>
        <w:rPr>
          <w:b/>
          <w:bCs/>
        </w:rPr>
      </w:pPr>
      <w:r w:rsidRPr="00EF7228">
        <w:rPr>
          <w:rFonts w:ascii="Segoe UI Emoji" w:hAnsi="Segoe UI Emoji" w:cs="Segoe UI Emoji"/>
          <w:b/>
          <w:bCs/>
        </w:rPr>
        <w:t>🔥</w:t>
      </w:r>
      <w:r w:rsidRPr="00EF7228">
        <w:rPr>
          <w:b/>
          <w:bCs/>
        </w:rPr>
        <w:t xml:space="preserve"> </w:t>
      </w:r>
      <w:proofErr w:type="spellStart"/>
      <w:r w:rsidRPr="00EF7228">
        <w:rPr>
          <w:b/>
          <w:bCs/>
        </w:rPr>
        <w:t>Aap</w:t>
      </w:r>
      <w:proofErr w:type="spellEnd"/>
      <w:r w:rsidRPr="00EF7228">
        <w:rPr>
          <w:b/>
          <w:bCs/>
        </w:rPr>
        <w:t xml:space="preserve"> Next Skill Kya Seekhoge?</w:t>
      </w:r>
    </w:p>
    <w:p w14:paraId="73813ECD" w14:textId="77777777" w:rsidR="00EF7228" w:rsidRPr="00EF7228" w:rsidRDefault="00EF7228" w:rsidP="00EF7228">
      <w:pPr>
        <w:pStyle w:val="Heading4"/>
      </w:pPr>
      <w:r w:rsidRPr="00EF7228">
        <w:t xml:space="preserve">Agar </w:t>
      </w:r>
      <w:proofErr w:type="spellStart"/>
      <w:r w:rsidRPr="00EF7228">
        <w:t>chaho</w:t>
      </w:r>
      <w:proofErr w:type="spellEnd"/>
      <w:r w:rsidRPr="00EF7228">
        <w:t xml:space="preserve"> to main </w:t>
      </w:r>
      <w:proofErr w:type="spellStart"/>
      <w:r w:rsidRPr="00EF7228">
        <w:t>aapko</w:t>
      </w:r>
      <w:proofErr w:type="spellEnd"/>
      <w:r w:rsidRPr="00EF7228">
        <w:t xml:space="preserve"> </w:t>
      </w:r>
      <w:r w:rsidRPr="00EF7228">
        <w:rPr>
          <w:b/>
          <w:bCs/>
        </w:rPr>
        <w:t>next path</w:t>
      </w:r>
      <w:r w:rsidRPr="00EF7228">
        <w:t xml:space="preserve"> de </w:t>
      </w:r>
      <w:proofErr w:type="spellStart"/>
      <w:r w:rsidRPr="00EF7228">
        <w:t>deta</w:t>
      </w:r>
      <w:proofErr w:type="spellEnd"/>
      <w:r w:rsidRPr="00EF7228">
        <w:t xml:space="preserve"> </w:t>
      </w:r>
      <w:proofErr w:type="spellStart"/>
      <w:r w:rsidRPr="00EF7228">
        <w:t>hoon</w:t>
      </w:r>
      <w:proofErr w:type="spellEnd"/>
      <w:r w:rsidRPr="00EF7228">
        <w:t>:</w:t>
      </w:r>
    </w:p>
    <w:p w14:paraId="405329D8" w14:textId="77777777" w:rsidR="00EF7228" w:rsidRPr="00EF7228" w:rsidRDefault="00EF7228" w:rsidP="00EF7228">
      <w:pPr>
        <w:pStyle w:val="Heading4"/>
        <w:numPr>
          <w:ilvl w:val="0"/>
          <w:numId w:val="260"/>
        </w:numPr>
      </w:pPr>
      <w:r w:rsidRPr="00EF7228">
        <w:t>Sidebar navigation (professional dashboard)</w:t>
      </w:r>
    </w:p>
    <w:p w14:paraId="5179288C" w14:textId="77777777" w:rsidR="00EF7228" w:rsidRPr="00EF7228" w:rsidRDefault="00EF7228" w:rsidP="00EF7228">
      <w:pPr>
        <w:pStyle w:val="Heading4"/>
        <w:numPr>
          <w:ilvl w:val="0"/>
          <w:numId w:val="260"/>
        </w:numPr>
      </w:pPr>
      <w:r w:rsidRPr="00EF7228">
        <w:t>Active link styling</w:t>
      </w:r>
    </w:p>
    <w:p w14:paraId="30155DF9" w14:textId="77777777" w:rsidR="00EF7228" w:rsidRPr="00EF7228" w:rsidRDefault="00EF7228" w:rsidP="00EF7228">
      <w:pPr>
        <w:pStyle w:val="Heading4"/>
        <w:numPr>
          <w:ilvl w:val="0"/>
          <w:numId w:val="260"/>
        </w:numPr>
      </w:pPr>
      <w:r w:rsidRPr="00EF7228">
        <w:t>Protected routes (login required)</w:t>
      </w:r>
    </w:p>
    <w:p w14:paraId="3EC2EE80" w14:textId="77777777" w:rsidR="00EF7228" w:rsidRPr="00EF7228" w:rsidRDefault="00EF7228" w:rsidP="00EF7228">
      <w:pPr>
        <w:pStyle w:val="Heading4"/>
        <w:numPr>
          <w:ilvl w:val="0"/>
          <w:numId w:val="260"/>
        </w:numPr>
      </w:pPr>
      <w:r w:rsidRPr="00EF7228">
        <w:t>Firebase/Node backend connect</w:t>
      </w:r>
    </w:p>
    <w:p w14:paraId="5744848F" w14:textId="77777777" w:rsidR="00EF7228" w:rsidRPr="00EF7228" w:rsidRDefault="00EF7228" w:rsidP="00EF7228">
      <w:pPr>
        <w:pStyle w:val="Heading4"/>
        <w:numPr>
          <w:ilvl w:val="0"/>
          <w:numId w:val="260"/>
        </w:numPr>
      </w:pPr>
      <w:r w:rsidRPr="00EF7228">
        <w:t>AI API integration (OpenAI/</w:t>
      </w:r>
      <w:proofErr w:type="spellStart"/>
      <w:r w:rsidRPr="00EF7228">
        <w:t>Groq</w:t>
      </w:r>
      <w:proofErr w:type="spellEnd"/>
      <w:r w:rsidRPr="00EF7228">
        <w:t>)</w:t>
      </w:r>
    </w:p>
    <w:p w14:paraId="7A9E368A" w14:textId="77777777" w:rsidR="00EF7228" w:rsidRPr="00EF7228" w:rsidRDefault="00EF7228" w:rsidP="00EF7228">
      <w:pPr>
        <w:pStyle w:val="Heading4"/>
        <w:numPr>
          <w:ilvl w:val="0"/>
          <w:numId w:val="260"/>
        </w:numPr>
      </w:pPr>
      <w:r w:rsidRPr="00EF7228">
        <w:t>PDF generation</w:t>
      </w:r>
    </w:p>
    <w:p w14:paraId="229F4F1C" w14:textId="77777777" w:rsidR="00EF7228" w:rsidRPr="00EF7228" w:rsidRDefault="00EF7228" w:rsidP="00EF7228">
      <w:pPr>
        <w:pStyle w:val="Heading4"/>
        <w:numPr>
          <w:ilvl w:val="0"/>
          <w:numId w:val="260"/>
        </w:numPr>
      </w:pPr>
      <w:r w:rsidRPr="00EF7228">
        <w:t xml:space="preserve">User history </w:t>
      </w:r>
      <w:proofErr w:type="gramStart"/>
      <w:r w:rsidRPr="00EF7228">
        <w:t>save</w:t>
      </w:r>
      <w:proofErr w:type="gramEnd"/>
      <w:r w:rsidRPr="00EF7228">
        <w:t xml:space="preserve"> (database)</w:t>
      </w:r>
    </w:p>
    <w:p w14:paraId="54AAAC21" w14:textId="77777777" w:rsidR="00EF7228" w:rsidRPr="00EF7228" w:rsidRDefault="00EF7228" w:rsidP="00EF7228">
      <w:pPr>
        <w:pStyle w:val="Heading4"/>
        <w:numPr>
          <w:ilvl w:val="0"/>
          <w:numId w:val="260"/>
        </w:numPr>
      </w:pPr>
      <w:r w:rsidRPr="00EF7228">
        <w:t>Full SaaS launch process</w:t>
      </w:r>
    </w:p>
    <w:p w14:paraId="329A485A" w14:textId="77777777" w:rsidR="00EF7228" w:rsidRPr="00EF7228" w:rsidRDefault="00EF7228" w:rsidP="00EF7228">
      <w:pPr>
        <w:pStyle w:val="Heading4"/>
      </w:pPr>
      <w:r w:rsidRPr="00EF7228">
        <w:t>Bas bolo:</w:t>
      </w:r>
      <w:r w:rsidRPr="00EF7228">
        <w:br/>
      </w:r>
      <w:r w:rsidRPr="00EF7228">
        <w:rPr>
          <w:rFonts w:ascii="Segoe UI Emoji" w:hAnsi="Segoe UI Emoji" w:cs="Segoe UI Emoji"/>
        </w:rPr>
        <w:t>👉</w:t>
      </w:r>
      <w:r w:rsidRPr="00EF7228">
        <w:t xml:space="preserve"> “Next skill </w:t>
      </w:r>
      <w:proofErr w:type="spellStart"/>
      <w:r w:rsidRPr="00EF7228">
        <w:t>batao</w:t>
      </w:r>
      <w:proofErr w:type="spellEnd"/>
      <w:r w:rsidRPr="00EF7228">
        <w:t>” or</w:t>
      </w:r>
      <w:r w:rsidRPr="00EF7228">
        <w:br/>
      </w:r>
      <w:r w:rsidRPr="00EF7228">
        <w:rPr>
          <w:rFonts w:ascii="Segoe UI Emoji" w:hAnsi="Segoe UI Emoji" w:cs="Segoe UI Emoji"/>
        </w:rPr>
        <w:t>👉</w:t>
      </w:r>
      <w:r w:rsidRPr="00EF7228">
        <w:t xml:space="preserve"> “Next </w:t>
      </w:r>
      <w:proofErr w:type="spellStart"/>
      <w:r w:rsidRPr="00EF7228">
        <w:t>kya</w:t>
      </w:r>
      <w:proofErr w:type="spellEnd"/>
      <w:r w:rsidRPr="00EF7228">
        <w:t xml:space="preserve"> </w:t>
      </w:r>
      <w:proofErr w:type="spellStart"/>
      <w:r w:rsidRPr="00EF7228">
        <w:t>karna</w:t>
      </w:r>
      <w:proofErr w:type="spellEnd"/>
      <w:r w:rsidRPr="00EF7228">
        <w:t xml:space="preserve"> </w:t>
      </w:r>
      <w:proofErr w:type="spellStart"/>
      <w:r w:rsidRPr="00EF7228">
        <w:t>hai</w:t>
      </w:r>
      <w:proofErr w:type="spellEnd"/>
      <w:r w:rsidRPr="00EF7228">
        <w:t>?”</w:t>
      </w:r>
    </w:p>
    <w:p w14:paraId="63D680C8" w14:textId="77777777" w:rsidR="00EF7228" w:rsidRPr="00EF7228" w:rsidRDefault="00EF7228" w:rsidP="00EF7228">
      <w:pPr>
        <w:pStyle w:val="Heading4"/>
      </w:pPr>
      <w:r w:rsidRPr="00EF7228">
        <w:t>I’ll guide step-by-step.</w:t>
      </w:r>
    </w:p>
    <w:p w14:paraId="1245F7AD" w14:textId="77777777" w:rsidR="009F7763" w:rsidRDefault="009F7763" w:rsidP="00A04D8A">
      <w:pPr>
        <w:pStyle w:val="Heading4"/>
      </w:pPr>
    </w:p>
    <w:p w14:paraId="6A679660" w14:textId="77777777" w:rsidR="00961713" w:rsidRPr="00961713" w:rsidRDefault="00961713" w:rsidP="00961713"/>
    <w:p w14:paraId="734353E2" w14:textId="77777777" w:rsidR="00961713" w:rsidRPr="00961713" w:rsidRDefault="00961713" w:rsidP="00961713"/>
    <w:p w14:paraId="10CED7BE" w14:textId="77777777" w:rsidR="00961713" w:rsidRDefault="00961713" w:rsidP="00961713">
      <w:pPr>
        <w:rPr>
          <w:rFonts w:ascii="Inter" w:eastAsiaTheme="majorEastAsia" w:hAnsi="Inter" w:cstheme="majorBidi"/>
          <w:iCs/>
        </w:rPr>
      </w:pPr>
    </w:p>
    <w:p w14:paraId="65F84895" w14:textId="77777777" w:rsidR="00961713" w:rsidRPr="00961713" w:rsidRDefault="00961713" w:rsidP="00961713">
      <w:pPr>
        <w:jc w:val="center"/>
      </w:pPr>
    </w:p>
    <w:sectPr w:rsidR="00961713" w:rsidRPr="00961713" w:rsidSect="008C036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40" w:right="720" w:bottom="630" w:left="72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0FA32" w14:textId="77777777" w:rsidR="00C975A6" w:rsidRDefault="00C975A6" w:rsidP="00B7366E">
      <w:pPr>
        <w:spacing w:after="0" w:line="240" w:lineRule="auto"/>
      </w:pPr>
      <w:r>
        <w:separator/>
      </w:r>
    </w:p>
  </w:endnote>
  <w:endnote w:type="continuationSeparator" w:id="0">
    <w:p w14:paraId="68841E19" w14:textId="77777777" w:rsidR="00C975A6" w:rsidRDefault="00C975A6" w:rsidP="00B73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Inter Display ExtraBold">
    <w:panose1 w:val="02000903000000020004"/>
    <w:charset w:val="00"/>
    <w:family w:val="auto"/>
    <w:pitch w:val="variable"/>
    <w:sig w:usb0="E0000AFF" w:usb1="5200A1FF" w:usb2="00000021" w:usb3="00000000" w:csb0="0000019F" w:csb1="00000000"/>
  </w:font>
  <w:font w:name="Inter Display SemiBold">
    <w:panose1 w:val="02000703000000020004"/>
    <w:charset w:val="00"/>
    <w:family w:val="auto"/>
    <w:pitch w:val="variable"/>
    <w:sig w:usb0="E0000AFF" w:usb1="5200A1FF" w:usb2="00000021" w:usb3="00000000" w:csb0="0000019F" w:csb1="00000000"/>
  </w:font>
  <w:font w:name="Inter Medium">
    <w:panose1 w:val="02000603000000020004"/>
    <w:charset w:val="00"/>
    <w:family w:val="auto"/>
    <w:pitch w:val="variable"/>
    <w:sig w:usb0="E0000AFF" w:usb1="5200A1FF" w:usb2="00000021" w:usb3="00000000" w:csb0="0000019F" w:csb1="00000000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Inter Light">
    <w:panose1 w:val="020004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ter Regula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C11F1" w14:textId="77777777" w:rsidR="002762B4" w:rsidRDefault="002762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C8577" w14:textId="49CB0194" w:rsidR="001A2058" w:rsidRPr="00FB24B5" w:rsidRDefault="00E3621F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I</w:t>
    </w:r>
    <w:r w:rsidR="002762B4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T M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odem Solution | </w:t>
    </w:r>
    <w:hyperlink r:id="rId1" w:history="1">
      <w:r w:rsidRPr="00FB24B5">
        <w:rPr>
          <w:rStyle w:val="Hyperlink"/>
          <w:rFonts w:ascii="Inter" w:hAnsi="Inter"/>
          <w:b w:val="0"/>
          <w:bCs w:val="0"/>
          <w:color w:val="auto"/>
          <w:sz w:val="20"/>
          <w:u w:val="none"/>
          <w14:textOutline w14:w="9525" w14:cap="rnd" w14:cmpd="sng" w14:algn="ctr">
            <w14:noFill/>
            <w14:prstDash w14:val="solid"/>
            <w14:bevel/>
          </w14:textOutline>
        </w:rPr>
        <w:t>www.itmodem.com</w:t>
      </w:r>
    </w:hyperlink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 | Pag</w:t>
    </w:r>
    <w:r w:rsidR="00961713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e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: 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begin"/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instrText xml:space="preserve"> PAGE   \* MERGEFORMAT </w:instrTex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separate"/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t>1</w:t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69EB2" w14:textId="77777777" w:rsidR="002762B4" w:rsidRDefault="002762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81B66" w14:textId="77777777" w:rsidR="00C975A6" w:rsidRDefault="00C975A6" w:rsidP="00B7366E">
      <w:pPr>
        <w:spacing w:after="0" w:line="240" w:lineRule="auto"/>
      </w:pPr>
      <w:r>
        <w:separator/>
      </w:r>
    </w:p>
  </w:footnote>
  <w:footnote w:type="continuationSeparator" w:id="0">
    <w:p w14:paraId="10A1461C" w14:textId="77777777" w:rsidR="00C975A6" w:rsidRDefault="00C975A6" w:rsidP="00B73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619FC" w14:textId="74CFE270" w:rsidR="00CD5DCC" w:rsidRDefault="00000000">
    <w:pPr>
      <w:pStyle w:val="Header"/>
    </w:pPr>
    <w:r>
      <w:rPr>
        <w:noProof/>
      </w:rPr>
      <w:pict w14:anchorId="662ED3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69719" o:spid="_x0000_s1028" type="#_x0000_t75" style="position:absolute;margin-left:0;margin-top:0;width:539.35pt;height:539.3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58A6D" w14:textId="610115CA" w:rsidR="00B7366E" w:rsidRPr="00FE2DAE" w:rsidRDefault="00000000" w:rsidP="00FE2DAE">
    <w:pPr>
      <w:pStyle w:val="Header"/>
      <w:rPr>
        <w:rFonts w:ascii="Inter Regular" w:hAnsi="Inter Regular"/>
      </w:rPr>
    </w:pPr>
    <w:r>
      <w:rPr>
        <w:rFonts w:ascii="Inter Regular" w:hAnsi="Inter Regular"/>
        <w:noProof/>
        <w:sz w:val="20"/>
        <w:szCs w:val="20"/>
      </w:rPr>
      <w:pict w14:anchorId="0639BE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69720" o:spid="_x0000_s1029" type="#_x0000_t75" style="position:absolute;margin-left:0;margin-top:0;width:539.35pt;height:539.3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6546B" w14:textId="69A02BAB" w:rsidR="00CD5DCC" w:rsidRDefault="00000000">
    <w:pPr>
      <w:pStyle w:val="Header"/>
    </w:pPr>
    <w:r>
      <w:rPr>
        <w:noProof/>
      </w:rPr>
      <w:pict w14:anchorId="40B82E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69718" o:spid="_x0000_s1027" type="#_x0000_t75" style="position:absolute;margin-left:0;margin-top:0;width:539.35pt;height:539.3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339"/>
    <w:multiLevelType w:val="multilevel"/>
    <w:tmpl w:val="B4FE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555A"/>
    <w:multiLevelType w:val="multilevel"/>
    <w:tmpl w:val="5A9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93D53"/>
    <w:multiLevelType w:val="multilevel"/>
    <w:tmpl w:val="8E78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E6CDB"/>
    <w:multiLevelType w:val="multilevel"/>
    <w:tmpl w:val="C01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50F3F"/>
    <w:multiLevelType w:val="multilevel"/>
    <w:tmpl w:val="36BE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132E73"/>
    <w:multiLevelType w:val="multilevel"/>
    <w:tmpl w:val="5F86EE2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2547F5"/>
    <w:multiLevelType w:val="multilevel"/>
    <w:tmpl w:val="697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3B147B"/>
    <w:multiLevelType w:val="multilevel"/>
    <w:tmpl w:val="B75E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125825"/>
    <w:multiLevelType w:val="multilevel"/>
    <w:tmpl w:val="AE74444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EC0793"/>
    <w:multiLevelType w:val="multilevel"/>
    <w:tmpl w:val="9876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6667C"/>
    <w:multiLevelType w:val="multilevel"/>
    <w:tmpl w:val="F340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55065"/>
    <w:multiLevelType w:val="multilevel"/>
    <w:tmpl w:val="F82EABA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BC01F1"/>
    <w:multiLevelType w:val="multilevel"/>
    <w:tmpl w:val="5862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D20D47"/>
    <w:multiLevelType w:val="multilevel"/>
    <w:tmpl w:val="0F9E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5E1EA2"/>
    <w:multiLevelType w:val="hybridMultilevel"/>
    <w:tmpl w:val="D9705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AE006F"/>
    <w:multiLevelType w:val="multilevel"/>
    <w:tmpl w:val="BED0D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9C757BA"/>
    <w:multiLevelType w:val="multilevel"/>
    <w:tmpl w:val="8A4E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C90E99"/>
    <w:multiLevelType w:val="multilevel"/>
    <w:tmpl w:val="7FD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353AAA"/>
    <w:multiLevelType w:val="multilevel"/>
    <w:tmpl w:val="8230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796488"/>
    <w:multiLevelType w:val="multilevel"/>
    <w:tmpl w:val="EBF8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4F7990"/>
    <w:multiLevelType w:val="multilevel"/>
    <w:tmpl w:val="C72E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B915F33"/>
    <w:multiLevelType w:val="multilevel"/>
    <w:tmpl w:val="DA82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D61B6D"/>
    <w:multiLevelType w:val="multilevel"/>
    <w:tmpl w:val="97A2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007146"/>
    <w:multiLevelType w:val="multilevel"/>
    <w:tmpl w:val="98A4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3F5FD0"/>
    <w:multiLevelType w:val="multilevel"/>
    <w:tmpl w:val="D356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66345E"/>
    <w:multiLevelType w:val="multilevel"/>
    <w:tmpl w:val="7FCAC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DD4283E"/>
    <w:multiLevelType w:val="multilevel"/>
    <w:tmpl w:val="1D78C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F9C1433"/>
    <w:multiLevelType w:val="multilevel"/>
    <w:tmpl w:val="4B2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F72D33"/>
    <w:multiLevelType w:val="multilevel"/>
    <w:tmpl w:val="8BB0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176C53"/>
    <w:multiLevelType w:val="multilevel"/>
    <w:tmpl w:val="FD78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DE1EF8"/>
    <w:multiLevelType w:val="multilevel"/>
    <w:tmpl w:val="7756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6011E6"/>
    <w:multiLevelType w:val="multilevel"/>
    <w:tmpl w:val="908A81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271300D"/>
    <w:multiLevelType w:val="multilevel"/>
    <w:tmpl w:val="315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0B4BF0"/>
    <w:multiLevelType w:val="multilevel"/>
    <w:tmpl w:val="100E4B8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135433F0"/>
    <w:multiLevelType w:val="hybridMultilevel"/>
    <w:tmpl w:val="7574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3AC565E"/>
    <w:multiLevelType w:val="multilevel"/>
    <w:tmpl w:val="456CA9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47877A3"/>
    <w:multiLevelType w:val="multilevel"/>
    <w:tmpl w:val="1764DB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56F04B9"/>
    <w:multiLevelType w:val="multilevel"/>
    <w:tmpl w:val="AC1C2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5C314F4"/>
    <w:multiLevelType w:val="hybridMultilevel"/>
    <w:tmpl w:val="FA683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60C0EA9"/>
    <w:multiLevelType w:val="multilevel"/>
    <w:tmpl w:val="1812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76D5ED0"/>
    <w:multiLevelType w:val="multilevel"/>
    <w:tmpl w:val="52E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C34FCA"/>
    <w:multiLevelType w:val="multilevel"/>
    <w:tmpl w:val="6A44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120EA1"/>
    <w:multiLevelType w:val="multilevel"/>
    <w:tmpl w:val="D488E24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3" w15:restartNumberingAfterBreak="0">
    <w:nsid w:val="18244A00"/>
    <w:multiLevelType w:val="multilevel"/>
    <w:tmpl w:val="2822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3B6C57"/>
    <w:multiLevelType w:val="multilevel"/>
    <w:tmpl w:val="40B60A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A9B6285"/>
    <w:multiLevelType w:val="multilevel"/>
    <w:tmpl w:val="8478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EF5995"/>
    <w:multiLevelType w:val="multilevel"/>
    <w:tmpl w:val="C902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FC58A8"/>
    <w:multiLevelType w:val="multilevel"/>
    <w:tmpl w:val="C314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C2B5A63"/>
    <w:multiLevelType w:val="multilevel"/>
    <w:tmpl w:val="81DA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7F5A5B"/>
    <w:multiLevelType w:val="multilevel"/>
    <w:tmpl w:val="4DF2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C8D0B2C"/>
    <w:multiLevelType w:val="multilevel"/>
    <w:tmpl w:val="8A10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C60964"/>
    <w:multiLevelType w:val="multilevel"/>
    <w:tmpl w:val="CD9A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6F61D1"/>
    <w:multiLevelType w:val="multilevel"/>
    <w:tmpl w:val="B62C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E8E6DF7"/>
    <w:multiLevelType w:val="multilevel"/>
    <w:tmpl w:val="BF9C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CD566F"/>
    <w:multiLevelType w:val="multilevel"/>
    <w:tmpl w:val="4EF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EB52BB"/>
    <w:multiLevelType w:val="multilevel"/>
    <w:tmpl w:val="25E630C8"/>
    <w:lvl w:ilvl="0">
      <w:start w:val="6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6" w15:restartNumberingAfterBreak="0">
    <w:nsid w:val="200C2F2C"/>
    <w:multiLevelType w:val="multilevel"/>
    <w:tmpl w:val="E9A2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906788"/>
    <w:multiLevelType w:val="multilevel"/>
    <w:tmpl w:val="408C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C9656D"/>
    <w:multiLevelType w:val="multilevel"/>
    <w:tmpl w:val="9624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1B4D8F"/>
    <w:multiLevelType w:val="multilevel"/>
    <w:tmpl w:val="7338C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19E561D"/>
    <w:multiLevelType w:val="hybridMultilevel"/>
    <w:tmpl w:val="C2A827A4"/>
    <w:lvl w:ilvl="0" w:tplc="2632C1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32F7833"/>
    <w:multiLevelType w:val="multilevel"/>
    <w:tmpl w:val="F91C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C73880"/>
    <w:multiLevelType w:val="multilevel"/>
    <w:tmpl w:val="AA2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E94AE9"/>
    <w:multiLevelType w:val="multilevel"/>
    <w:tmpl w:val="FC68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493F46"/>
    <w:multiLevelType w:val="multilevel"/>
    <w:tmpl w:val="58505AB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6A65F75"/>
    <w:multiLevelType w:val="multilevel"/>
    <w:tmpl w:val="8B64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1A3C08"/>
    <w:multiLevelType w:val="multilevel"/>
    <w:tmpl w:val="A43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425237"/>
    <w:multiLevelType w:val="multilevel"/>
    <w:tmpl w:val="9642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C207E7"/>
    <w:multiLevelType w:val="multilevel"/>
    <w:tmpl w:val="C022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463D62"/>
    <w:multiLevelType w:val="multilevel"/>
    <w:tmpl w:val="56FE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5909CE"/>
    <w:multiLevelType w:val="multilevel"/>
    <w:tmpl w:val="B568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C30AA4"/>
    <w:multiLevelType w:val="multilevel"/>
    <w:tmpl w:val="CF98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8DD593D"/>
    <w:multiLevelType w:val="multilevel"/>
    <w:tmpl w:val="8DEC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A082CEF"/>
    <w:multiLevelType w:val="multilevel"/>
    <w:tmpl w:val="13BA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A2C1A8C"/>
    <w:multiLevelType w:val="multilevel"/>
    <w:tmpl w:val="5F0E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4B3536"/>
    <w:multiLevelType w:val="multilevel"/>
    <w:tmpl w:val="29F8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EC6322"/>
    <w:multiLevelType w:val="multilevel"/>
    <w:tmpl w:val="937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B26130A"/>
    <w:multiLevelType w:val="multilevel"/>
    <w:tmpl w:val="3D16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A045F7"/>
    <w:multiLevelType w:val="multilevel"/>
    <w:tmpl w:val="A4889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BC858A9"/>
    <w:multiLevelType w:val="multilevel"/>
    <w:tmpl w:val="150E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D1386C"/>
    <w:multiLevelType w:val="multilevel"/>
    <w:tmpl w:val="6CD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E810F6"/>
    <w:multiLevelType w:val="multilevel"/>
    <w:tmpl w:val="A1E20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D3F741F"/>
    <w:multiLevelType w:val="multilevel"/>
    <w:tmpl w:val="373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4C6F1A"/>
    <w:multiLevelType w:val="multilevel"/>
    <w:tmpl w:val="1BA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6C4312"/>
    <w:multiLevelType w:val="multilevel"/>
    <w:tmpl w:val="ADFE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7B7166"/>
    <w:multiLevelType w:val="multilevel"/>
    <w:tmpl w:val="7032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3604FA"/>
    <w:multiLevelType w:val="multilevel"/>
    <w:tmpl w:val="280249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ECD290F"/>
    <w:multiLevelType w:val="multilevel"/>
    <w:tmpl w:val="C284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EE94AA3"/>
    <w:multiLevelType w:val="multilevel"/>
    <w:tmpl w:val="06DC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FB871AD"/>
    <w:multiLevelType w:val="multilevel"/>
    <w:tmpl w:val="AB9A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08233CB"/>
    <w:multiLevelType w:val="multilevel"/>
    <w:tmpl w:val="3C46A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0BA1C6D"/>
    <w:multiLevelType w:val="multilevel"/>
    <w:tmpl w:val="94EC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1815A0A"/>
    <w:multiLevelType w:val="multilevel"/>
    <w:tmpl w:val="033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1B5278E"/>
    <w:multiLevelType w:val="multilevel"/>
    <w:tmpl w:val="42DC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1C17AA8"/>
    <w:multiLevelType w:val="multilevel"/>
    <w:tmpl w:val="AB44C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37D7F87"/>
    <w:multiLevelType w:val="multilevel"/>
    <w:tmpl w:val="6644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47F2A0A"/>
    <w:multiLevelType w:val="multilevel"/>
    <w:tmpl w:val="E448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58E5148"/>
    <w:multiLevelType w:val="multilevel"/>
    <w:tmpl w:val="E244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5967B63"/>
    <w:multiLevelType w:val="multilevel"/>
    <w:tmpl w:val="8AB8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59B37AE"/>
    <w:multiLevelType w:val="multilevel"/>
    <w:tmpl w:val="9D00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DE4355"/>
    <w:multiLevelType w:val="multilevel"/>
    <w:tmpl w:val="CC78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120C6B"/>
    <w:multiLevelType w:val="multilevel"/>
    <w:tmpl w:val="3F2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160359"/>
    <w:multiLevelType w:val="multilevel"/>
    <w:tmpl w:val="527E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74E6ED8"/>
    <w:multiLevelType w:val="multilevel"/>
    <w:tmpl w:val="4740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613B84"/>
    <w:multiLevelType w:val="multilevel"/>
    <w:tmpl w:val="0DAE0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7E16F01"/>
    <w:multiLevelType w:val="multilevel"/>
    <w:tmpl w:val="78A24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8042B94"/>
    <w:multiLevelType w:val="multilevel"/>
    <w:tmpl w:val="21A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87111CB"/>
    <w:multiLevelType w:val="multilevel"/>
    <w:tmpl w:val="A688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8A147AB"/>
    <w:multiLevelType w:val="multilevel"/>
    <w:tmpl w:val="5C44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8B52E82"/>
    <w:multiLevelType w:val="multilevel"/>
    <w:tmpl w:val="B53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8DD37AA"/>
    <w:multiLevelType w:val="multilevel"/>
    <w:tmpl w:val="7DE2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9384E7F"/>
    <w:multiLevelType w:val="multilevel"/>
    <w:tmpl w:val="459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4A1B65"/>
    <w:multiLevelType w:val="multilevel"/>
    <w:tmpl w:val="3764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9D557F9"/>
    <w:multiLevelType w:val="multilevel"/>
    <w:tmpl w:val="759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A8F451F"/>
    <w:multiLevelType w:val="multilevel"/>
    <w:tmpl w:val="D61C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AE242CE"/>
    <w:multiLevelType w:val="multilevel"/>
    <w:tmpl w:val="382C7C7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6" w15:restartNumberingAfterBreak="0">
    <w:nsid w:val="3B2D72FD"/>
    <w:multiLevelType w:val="multilevel"/>
    <w:tmpl w:val="2B0A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BB42903"/>
    <w:multiLevelType w:val="multilevel"/>
    <w:tmpl w:val="206E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BF977E2"/>
    <w:multiLevelType w:val="multilevel"/>
    <w:tmpl w:val="CC5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D150770"/>
    <w:multiLevelType w:val="multilevel"/>
    <w:tmpl w:val="069E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D6C21ED"/>
    <w:multiLevelType w:val="multilevel"/>
    <w:tmpl w:val="6D7A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E447362"/>
    <w:multiLevelType w:val="multilevel"/>
    <w:tmpl w:val="ACD4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E8E1300"/>
    <w:multiLevelType w:val="multilevel"/>
    <w:tmpl w:val="2896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ECC5E90"/>
    <w:multiLevelType w:val="multilevel"/>
    <w:tmpl w:val="FDC4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F137930"/>
    <w:multiLevelType w:val="multilevel"/>
    <w:tmpl w:val="054C825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F916254"/>
    <w:multiLevelType w:val="multilevel"/>
    <w:tmpl w:val="E62CB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084458F"/>
    <w:multiLevelType w:val="multilevel"/>
    <w:tmpl w:val="74D44F0E"/>
    <w:lvl w:ilvl="0">
      <w:start w:val="9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7" w15:restartNumberingAfterBreak="0">
    <w:nsid w:val="40B2224B"/>
    <w:multiLevelType w:val="multilevel"/>
    <w:tmpl w:val="A50E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1407F7B"/>
    <w:multiLevelType w:val="multilevel"/>
    <w:tmpl w:val="E24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1CE4F27"/>
    <w:multiLevelType w:val="multilevel"/>
    <w:tmpl w:val="9BA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364579"/>
    <w:multiLevelType w:val="multilevel"/>
    <w:tmpl w:val="DC22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880BA5"/>
    <w:multiLevelType w:val="multilevel"/>
    <w:tmpl w:val="F62E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2AB6390"/>
    <w:multiLevelType w:val="multilevel"/>
    <w:tmpl w:val="8874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30A14AE"/>
    <w:multiLevelType w:val="multilevel"/>
    <w:tmpl w:val="23C2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3B5469F"/>
    <w:multiLevelType w:val="multilevel"/>
    <w:tmpl w:val="1028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42872E6"/>
    <w:multiLevelType w:val="multilevel"/>
    <w:tmpl w:val="6182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49128BB"/>
    <w:multiLevelType w:val="multilevel"/>
    <w:tmpl w:val="A34A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5202B0F"/>
    <w:multiLevelType w:val="multilevel"/>
    <w:tmpl w:val="5606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55A521F"/>
    <w:multiLevelType w:val="multilevel"/>
    <w:tmpl w:val="51A6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57277D7"/>
    <w:multiLevelType w:val="multilevel"/>
    <w:tmpl w:val="AB38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6735E63"/>
    <w:multiLevelType w:val="multilevel"/>
    <w:tmpl w:val="785E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6BB2E83"/>
    <w:multiLevelType w:val="multilevel"/>
    <w:tmpl w:val="27AA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6CB2084"/>
    <w:multiLevelType w:val="multilevel"/>
    <w:tmpl w:val="5BC6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78E64D5"/>
    <w:multiLevelType w:val="multilevel"/>
    <w:tmpl w:val="2E02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7AD7387"/>
    <w:multiLevelType w:val="multilevel"/>
    <w:tmpl w:val="C0C2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8553930"/>
    <w:multiLevelType w:val="multilevel"/>
    <w:tmpl w:val="456A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8A2245C"/>
    <w:multiLevelType w:val="multilevel"/>
    <w:tmpl w:val="3002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94071D5"/>
    <w:multiLevelType w:val="multilevel"/>
    <w:tmpl w:val="95C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9644183"/>
    <w:multiLevelType w:val="multilevel"/>
    <w:tmpl w:val="260C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966033E"/>
    <w:multiLevelType w:val="multilevel"/>
    <w:tmpl w:val="25B2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9D82829"/>
    <w:multiLevelType w:val="multilevel"/>
    <w:tmpl w:val="B3D69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9EB6D93"/>
    <w:multiLevelType w:val="multilevel"/>
    <w:tmpl w:val="B998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9EC2C0C"/>
    <w:multiLevelType w:val="multilevel"/>
    <w:tmpl w:val="F156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A7A00B1"/>
    <w:multiLevelType w:val="multilevel"/>
    <w:tmpl w:val="4A76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ACB1316"/>
    <w:multiLevelType w:val="multilevel"/>
    <w:tmpl w:val="C420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B972F0B"/>
    <w:multiLevelType w:val="multilevel"/>
    <w:tmpl w:val="DB42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C726BE5"/>
    <w:multiLevelType w:val="multilevel"/>
    <w:tmpl w:val="0CCA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CD12F32"/>
    <w:multiLevelType w:val="multilevel"/>
    <w:tmpl w:val="A9FC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D0D246E"/>
    <w:multiLevelType w:val="multilevel"/>
    <w:tmpl w:val="7B7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F1F0B64"/>
    <w:multiLevelType w:val="multilevel"/>
    <w:tmpl w:val="3738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F64770A"/>
    <w:multiLevelType w:val="multilevel"/>
    <w:tmpl w:val="04E0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FA35943"/>
    <w:multiLevelType w:val="multilevel"/>
    <w:tmpl w:val="4278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0F808A5"/>
    <w:multiLevelType w:val="multilevel"/>
    <w:tmpl w:val="B6789AD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12E08BE"/>
    <w:multiLevelType w:val="multilevel"/>
    <w:tmpl w:val="19AE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15A390D"/>
    <w:multiLevelType w:val="multilevel"/>
    <w:tmpl w:val="B29C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1AC6CAE"/>
    <w:multiLevelType w:val="multilevel"/>
    <w:tmpl w:val="43FE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1E4675D"/>
    <w:multiLevelType w:val="multilevel"/>
    <w:tmpl w:val="6B3A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1F6073A"/>
    <w:multiLevelType w:val="multilevel"/>
    <w:tmpl w:val="D5FA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2A72631"/>
    <w:multiLevelType w:val="multilevel"/>
    <w:tmpl w:val="D9D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2FB29FD"/>
    <w:multiLevelType w:val="multilevel"/>
    <w:tmpl w:val="0C4E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317512A"/>
    <w:multiLevelType w:val="multilevel"/>
    <w:tmpl w:val="F1BE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4FF7F00"/>
    <w:multiLevelType w:val="multilevel"/>
    <w:tmpl w:val="0B84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53A567C"/>
    <w:multiLevelType w:val="multilevel"/>
    <w:tmpl w:val="3710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5C06362"/>
    <w:multiLevelType w:val="multilevel"/>
    <w:tmpl w:val="0AEE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5CD4F97"/>
    <w:multiLevelType w:val="multilevel"/>
    <w:tmpl w:val="49EE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5F31BE4"/>
    <w:multiLevelType w:val="multilevel"/>
    <w:tmpl w:val="77DA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61A628A"/>
    <w:multiLevelType w:val="multilevel"/>
    <w:tmpl w:val="3104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63737A7"/>
    <w:multiLevelType w:val="multilevel"/>
    <w:tmpl w:val="6E46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64D04A6"/>
    <w:multiLevelType w:val="multilevel"/>
    <w:tmpl w:val="E6F0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6E260C4"/>
    <w:multiLevelType w:val="multilevel"/>
    <w:tmpl w:val="1EC0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7343BA6"/>
    <w:multiLevelType w:val="multilevel"/>
    <w:tmpl w:val="0E22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76E6E92"/>
    <w:multiLevelType w:val="multilevel"/>
    <w:tmpl w:val="552A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90A147F"/>
    <w:multiLevelType w:val="multilevel"/>
    <w:tmpl w:val="E562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9CD4441"/>
    <w:multiLevelType w:val="multilevel"/>
    <w:tmpl w:val="696C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9CF21B3"/>
    <w:multiLevelType w:val="multilevel"/>
    <w:tmpl w:val="3646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A29314E"/>
    <w:multiLevelType w:val="multilevel"/>
    <w:tmpl w:val="6F04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A554348"/>
    <w:multiLevelType w:val="multilevel"/>
    <w:tmpl w:val="B8AA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BCD0EE1"/>
    <w:multiLevelType w:val="multilevel"/>
    <w:tmpl w:val="F40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E9B3573"/>
    <w:multiLevelType w:val="multilevel"/>
    <w:tmpl w:val="9A3A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F4A6673"/>
    <w:multiLevelType w:val="multilevel"/>
    <w:tmpl w:val="39FA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F6858F1"/>
    <w:multiLevelType w:val="multilevel"/>
    <w:tmpl w:val="C184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F8422C5"/>
    <w:multiLevelType w:val="multilevel"/>
    <w:tmpl w:val="0AC2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0086397"/>
    <w:multiLevelType w:val="multilevel"/>
    <w:tmpl w:val="A300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0DC2D51"/>
    <w:multiLevelType w:val="multilevel"/>
    <w:tmpl w:val="794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1233B22"/>
    <w:multiLevelType w:val="multilevel"/>
    <w:tmpl w:val="9E4C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18159E3"/>
    <w:multiLevelType w:val="multilevel"/>
    <w:tmpl w:val="2370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1DD2CB6"/>
    <w:multiLevelType w:val="multilevel"/>
    <w:tmpl w:val="21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2744AA7"/>
    <w:multiLevelType w:val="multilevel"/>
    <w:tmpl w:val="6AAA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2BA3C31"/>
    <w:multiLevelType w:val="multilevel"/>
    <w:tmpl w:val="CD1A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3D12010"/>
    <w:multiLevelType w:val="multilevel"/>
    <w:tmpl w:val="945C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3F440D4"/>
    <w:multiLevelType w:val="multilevel"/>
    <w:tmpl w:val="B1A4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40614D0"/>
    <w:multiLevelType w:val="multilevel"/>
    <w:tmpl w:val="595A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45016DA"/>
    <w:multiLevelType w:val="multilevel"/>
    <w:tmpl w:val="DF1A9F0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3" w15:restartNumberingAfterBreak="0">
    <w:nsid w:val="65095226"/>
    <w:multiLevelType w:val="multilevel"/>
    <w:tmpl w:val="677C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5B80912"/>
    <w:multiLevelType w:val="multilevel"/>
    <w:tmpl w:val="2D12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6F767EA"/>
    <w:multiLevelType w:val="multilevel"/>
    <w:tmpl w:val="B904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78407D9"/>
    <w:multiLevelType w:val="multilevel"/>
    <w:tmpl w:val="7CA0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9CA257D"/>
    <w:multiLevelType w:val="multilevel"/>
    <w:tmpl w:val="AB9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9D26FD9"/>
    <w:multiLevelType w:val="multilevel"/>
    <w:tmpl w:val="30BC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A353758"/>
    <w:multiLevelType w:val="multilevel"/>
    <w:tmpl w:val="B5564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BFE369A"/>
    <w:multiLevelType w:val="multilevel"/>
    <w:tmpl w:val="CF94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C0671DD"/>
    <w:multiLevelType w:val="multilevel"/>
    <w:tmpl w:val="EF54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C287C10"/>
    <w:multiLevelType w:val="multilevel"/>
    <w:tmpl w:val="7C46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C5E22DA"/>
    <w:multiLevelType w:val="multilevel"/>
    <w:tmpl w:val="56F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C751E87"/>
    <w:multiLevelType w:val="multilevel"/>
    <w:tmpl w:val="B488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DB918F8"/>
    <w:multiLevelType w:val="multilevel"/>
    <w:tmpl w:val="0B58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E063C56"/>
    <w:multiLevelType w:val="multilevel"/>
    <w:tmpl w:val="E818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E4936B6"/>
    <w:multiLevelType w:val="hybridMultilevel"/>
    <w:tmpl w:val="5D90B2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6E9522CA"/>
    <w:multiLevelType w:val="multilevel"/>
    <w:tmpl w:val="9B20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F1548BB"/>
    <w:multiLevelType w:val="multilevel"/>
    <w:tmpl w:val="E67E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F26591D"/>
    <w:multiLevelType w:val="multilevel"/>
    <w:tmpl w:val="FC18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F393B10"/>
    <w:multiLevelType w:val="multilevel"/>
    <w:tmpl w:val="13E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F6545B8"/>
    <w:multiLevelType w:val="multilevel"/>
    <w:tmpl w:val="BC8A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F887C1F"/>
    <w:multiLevelType w:val="multilevel"/>
    <w:tmpl w:val="03C0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FAF51F5"/>
    <w:multiLevelType w:val="multilevel"/>
    <w:tmpl w:val="E9D2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06E75E3"/>
    <w:multiLevelType w:val="multilevel"/>
    <w:tmpl w:val="9F5A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0914292"/>
    <w:multiLevelType w:val="multilevel"/>
    <w:tmpl w:val="317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2574A78"/>
    <w:multiLevelType w:val="multilevel"/>
    <w:tmpl w:val="439E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2FD1CED"/>
    <w:multiLevelType w:val="multilevel"/>
    <w:tmpl w:val="B7DE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732A73A0"/>
    <w:multiLevelType w:val="multilevel"/>
    <w:tmpl w:val="23F4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3542EED"/>
    <w:multiLevelType w:val="multilevel"/>
    <w:tmpl w:val="C79A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3820041"/>
    <w:multiLevelType w:val="multilevel"/>
    <w:tmpl w:val="CAD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39A2010"/>
    <w:multiLevelType w:val="multilevel"/>
    <w:tmpl w:val="95B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39E35BF"/>
    <w:multiLevelType w:val="multilevel"/>
    <w:tmpl w:val="4C72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3A96356"/>
    <w:multiLevelType w:val="multilevel"/>
    <w:tmpl w:val="69A8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3BA75B4"/>
    <w:multiLevelType w:val="multilevel"/>
    <w:tmpl w:val="B508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49428D4"/>
    <w:multiLevelType w:val="multilevel"/>
    <w:tmpl w:val="0DC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4A706DB"/>
    <w:multiLevelType w:val="multilevel"/>
    <w:tmpl w:val="58C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52C5C46"/>
    <w:multiLevelType w:val="multilevel"/>
    <w:tmpl w:val="8236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7886B61"/>
    <w:multiLevelType w:val="multilevel"/>
    <w:tmpl w:val="7924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8227F81"/>
    <w:multiLevelType w:val="multilevel"/>
    <w:tmpl w:val="A162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829119B"/>
    <w:multiLevelType w:val="multilevel"/>
    <w:tmpl w:val="2E86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9A872E4"/>
    <w:multiLevelType w:val="multilevel"/>
    <w:tmpl w:val="E51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A5E2DA5"/>
    <w:multiLevelType w:val="multilevel"/>
    <w:tmpl w:val="8AA0AA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A670F1D"/>
    <w:multiLevelType w:val="multilevel"/>
    <w:tmpl w:val="FF88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BAA00DC"/>
    <w:multiLevelType w:val="multilevel"/>
    <w:tmpl w:val="63CE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BD0402E"/>
    <w:multiLevelType w:val="multilevel"/>
    <w:tmpl w:val="B47C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BFE01C4"/>
    <w:multiLevelType w:val="multilevel"/>
    <w:tmpl w:val="E29E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7CD67C1A"/>
    <w:multiLevelType w:val="multilevel"/>
    <w:tmpl w:val="6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D09055F"/>
    <w:multiLevelType w:val="multilevel"/>
    <w:tmpl w:val="95C6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D0E5FE6"/>
    <w:multiLevelType w:val="multilevel"/>
    <w:tmpl w:val="7A2A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D6B4BC1"/>
    <w:multiLevelType w:val="multilevel"/>
    <w:tmpl w:val="C5BE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D882A76"/>
    <w:multiLevelType w:val="multilevel"/>
    <w:tmpl w:val="4C0E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DAD1B73"/>
    <w:multiLevelType w:val="multilevel"/>
    <w:tmpl w:val="863E6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7E642383"/>
    <w:multiLevelType w:val="multilevel"/>
    <w:tmpl w:val="2C72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EED1806"/>
    <w:multiLevelType w:val="multilevel"/>
    <w:tmpl w:val="9EFA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F2D3414"/>
    <w:multiLevelType w:val="multilevel"/>
    <w:tmpl w:val="5B94D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F7B6D2A"/>
    <w:multiLevelType w:val="multilevel"/>
    <w:tmpl w:val="50A8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FCE526E"/>
    <w:multiLevelType w:val="multilevel"/>
    <w:tmpl w:val="335A71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FEB3F4D"/>
    <w:multiLevelType w:val="multilevel"/>
    <w:tmpl w:val="631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170254">
    <w:abstractNumId w:val="157"/>
  </w:num>
  <w:num w:numId="2" w16cid:durableId="710807472">
    <w:abstractNumId w:val="139"/>
  </w:num>
  <w:num w:numId="3" w16cid:durableId="1115174668">
    <w:abstractNumId w:val="32"/>
  </w:num>
  <w:num w:numId="4" w16cid:durableId="1874466060">
    <w:abstractNumId w:val="245"/>
  </w:num>
  <w:num w:numId="5" w16cid:durableId="1565413595">
    <w:abstractNumId w:val="75"/>
  </w:num>
  <w:num w:numId="6" w16cid:durableId="711539113">
    <w:abstractNumId w:val="87"/>
  </w:num>
  <w:num w:numId="7" w16cid:durableId="458034891">
    <w:abstractNumId w:val="165"/>
  </w:num>
  <w:num w:numId="8" w16cid:durableId="1184856579">
    <w:abstractNumId w:val="93"/>
  </w:num>
  <w:num w:numId="9" w16cid:durableId="2039505148">
    <w:abstractNumId w:val="13"/>
  </w:num>
  <w:num w:numId="10" w16cid:durableId="1584873242">
    <w:abstractNumId w:val="208"/>
  </w:num>
  <w:num w:numId="11" w16cid:durableId="986201174">
    <w:abstractNumId w:val="27"/>
  </w:num>
  <w:num w:numId="12" w16cid:durableId="999651062">
    <w:abstractNumId w:val="246"/>
  </w:num>
  <w:num w:numId="13" w16cid:durableId="939876200">
    <w:abstractNumId w:val="148"/>
  </w:num>
  <w:num w:numId="14" w16cid:durableId="448860295">
    <w:abstractNumId w:val="197"/>
  </w:num>
  <w:num w:numId="15" w16cid:durableId="977301120">
    <w:abstractNumId w:val="164"/>
  </w:num>
  <w:num w:numId="16" w16cid:durableId="1069620943">
    <w:abstractNumId w:val="249"/>
  </w:num>
  <w:num w:numId="17" w16cid:durableId="1097866177">
    <w:abstractNumId w:val="30"/>
  </w:num>
  <w:num w:numId="18" w16cid:durableId="1876623499">
    <w:abstractNumId w:val="219"/>
  </w:num>
  <w:num w:numId="19" w16cid:durableId="2048094084">
    <w:abstractNumId w:val="255"/>
  </w:num>
  <w:num w:numId="20" w16cid:durableId="1420058346">
    <w:abstractNumId w:val="244"/>
  </w:num>
  <w:num w:numId="21" w16cid:durableId="1971476075">
    <w:abstractNumId w:val="238"/>
  </w:num>
  <w:num w:numId="22" w16cid:durableId="842745526">
    <w:abstractNumId w:val="48"/>
  </w:num>
  <w:num w:numId="23" w16cid:durableId="1713529593">
    <w:abstractNumId w:val="206"/>
  </w:num>
  <w:num w:numId="24" w16cid:durableId="1511069493">
    <w:abstractNumId w:val="108"/>
  </w:num>
  <w:num w:numId="25" w16cid:durableId="598222500">
    <w:abstractNumId w:val="222"/>
  </w:num>
  <w:num w:numId="26" w16cid:durableId="1772243113">
    <w:abstractNumId w:val="82"/>
  </w:num>
  <w:num w:numId="27" w16cid:durableId="145631038">
    <w:abstractNumId w:val="154"/>
  </w:num>
  <w:num w:numId="28" w16cid:durableId="358970666">
    <w:abstractNumId w:val="123"/>
  </w:num>
  <w:num w:numId="29" w16cid:durableId="799107657">
    <w:abstractNumId w:val="61"/>
  </w:num>
  <w:num w:numId="30" w16cid:durableId="1778482636">
    <w:abstractNumId w:val="127"/>
  </w:num>
  <w:num w:numId="31" w16cid:durableId="1864321118">
    <w:abstractNumId w:val="156"/>
  </w:num>
  <w:num w:numId="32" w16cid:durableId="1824736994">
    <w:abstractNumId w:val="20"/>
  </w:num>
  <w:num w:numId="33" w16cid:durableId="1922064828">
    <w:abstractNumId w:val="28"/>
  </w:num>
  <w:num w:numId="34" w16cid:durableId="451442857">
    <w:abstractNumId w:val="89"/>
  </w:num>
  <w:num w:numId="35" w16cid:durableId="494037086">
    <w:abstractNumId w:val="7"/>
  </w:num>
  <w:num w:numId="36" w16cid:durableId="1316953550">
    <w:abstractNumId w:val="90"/>
  </w:num>
  <w:num w:numId="37" w16cid:durableId="316150304">
    <w:abstractNumId w:val="181"/>
  </w:num>
  <w:num w:numId="38" w16cid:durableId="1883397278">
    <w:abstractNumId w:val="36"/>
  </w:num>
  <w:num w:numId="39" w16cid:durableId="1901747970">
    <w:abstractNumId w:val="191"/>
  </w:num>
  <w:num w:numId="40" w16cid:durableId="1987051931">
    <w:abstractNumId w:val="76"/>
  </w:num>
  <w:num w:numId="41" w16cid:durableId="2102220681">
    <w:abstractNumId w:val="50"/>
  </w:num>
  <w:num w:numId="42" w16cid:durableId="1624385323">
    <w:abstractNumId w:val="240"/>
  </w:num>
  <w:num w:numId="43" w16cid:durableId="1462503826">
    <w:abstractNumId w:val="145"/>
  </w:num>
  <w:num w:numId="44" w16cid:durableId="622422154">
    <w:abstractNumId w:val="174"/>
  </w:num>
  <w:num w:numId="45" w16cid:durableId="1030106701">
    <w:abstractNumId w:val="179"/>
  </w:num>
  <w:num w:numId="46" w16cid:durableId="747338750">
    <w:abstractNumId w:val="194"/>
  </w:num>
  <w:num w:numId="47" w16cid:durableId="1439446968">
    <w:abstractNumId w:val="195"/>
  </w:num>
  <w:num w:numId="48" w16cid:durableId="1174611442">
    <w:abstractNumId w:val="0"/>
  </w:num>
  <w:num w:numId="49" w16cid:durableId="735586091">
    <w:abstractNumId w:val="231"/>
  </w:num>
  <w:num w:numId="50" w16cid:durableId="1497306072">
    <w:abstractNumId w:val="155"/>
  </w:num>
  <w:num w:numId="51" w16cid:durableId="1194273235">
    <w:abstractNumId w:val="241"/>
  </w:num>
  <w:num w:numId="52" w16cid:durableId="1274819830">
    <w:abstractNumId w:val="235"/>
  </w:num>
  <w:num w:numId="53" w16cid:durableId="474882169">
    <w:abstractNumId w:val="147"/>
  </w:num>
  <w:num w:numId="54" w16cid:durableId="765076663">
    <w:abstractNumId w:val="254"/>
  </w:num>
  <w:num w:numId="55" w16cid:durableId="1703749540">
    <w:abstractNumId w:val="132"/>
  </w:num>
  <w:num w:numId="56" w16cid:durableId="1063603146">
    <w:abstractNumId w:val="25"/>
  </w:num>
  <w:num w:numId="57" w16cid:durableId="1063454729">
    <w:abstractNumId w:val="46"/>
  </w:num>
  <w:num w:numId="58" w16cid:durableId="2138334540">
    <w:abstractNumId w:val="239"/>
  </w:num>
  <w:num w:numId="59" w16cid:durableId="585305191">
    <w:abstractNumId w:val="205"/>
  </w:num>
  <w:num w:numId="60" w16cid:durableId="481191130">
    <w:abstractNumId w:val="4"/>
  </w:num>
  <w:num w:numId="61" w16cid:durableId="1860780514">
    <w:abstractNumId w:val="196"/>
  </w:num>
  <w:num w:numId="62" w16cid:durableId="1274900628">
    <w:abstractNumId w:val="189"/>
  </w:num>
  <w:num w:numId="63" w16cid:durableId="1331712016">
    <w:abstractNumId w:val="113"/>
  </w:num>
  <w:num w:numId="64" w16cid:durableId="629439659">
    <w:abstractNumId w:val="77"/>
  </w:num>
  <w:num w:numId="65" w16cid:durableId="1858614162">
    <w:abstractNumId w:val="227"/>
  </w:num>
  <w:num w:numId="66" w16cid:durableId="1688210742">
    <w:abstractNumId w:val="216"/>
  </w:num>
  <w:num w:numId="67" w16cid:durableId="1030574672">
    <w:abstractNumId w:val="236"/>
  </w:num>
  <w:num w:numId="68" w16cid:durableId="1680084310">
    <w:abstractNumId w:val="78"/>
  </w:num>
  <w:num w:numId="69" w16cid:durableId="1067534241">
    <w:abstractNumId w:val="138"/>
  </w:num>
  <w:num w:numId="70" w16cid:durableId="42606628">
    <w:abstractNumId w:val="228"/>
  </w:num>
  <w:num w:numId="71" w16cid:durableId="153684319">
    <w:abstractNumId w:val="80"/>
  </w:num>
  <w:num w:numId="72" w16cid:durableId="1627394508">
    <w:abstractNumId w:val="57"/>
  </w:num>
  <w:num w:numId="73" w16cid:durableId="291131247">
    <w:abstractNumId w:val="225"/>
  </w:num>
  <w:num w:numId="74" w16cid:durableId="1727410542">
    <w:abstractNumId w:val="31"/>
  </w:num>
  <w:num w:numId="75" w16cid:durableId="1140532641">
    <w:abstractNumId w:val="49"/>
  </w:num>
  <w:num w:numId="76" w16cid:durableId="1646544119">
    <w:abstractNumId w:val="162"/>
  </w:num>
  <w:num w:numId="77" w16cid:durableId="1985039344">
    <w:abstractNumId w:val="5"/>
  </w:num>
  <w:num w:numId="78" w16cid:durableId="1725569283">
    <w:abstractNumId w:val="81"/>
  </w:num>
  <w:num w:numId="79" w16cid:durableId="350036327">
    <w:abstractNumId w:val="86"/>
  </w:num>
  <w:num w:numId="80" w16cid:durableId="1298680799">
    <w:abstractNumId w:val="64"/>
  </w:num>
  <w:num w:numId="81" w16cid:durableId="173811567">
    <w:abstractNumId w:val="169"/>
  </w:num>
  <w:num w:numId="82" w16cid:durableId="35855524">
    <w:abstractNumId w:val="23"/>
  </w:num>
  <w:num w:numId="83" w16cid:durableId="1798913280">
    <w:abstractNumId w:val="104"/>
  </w:num>
  <w:num w:numId="84" w16cid:durableId="175120390">
    <w:abstractNumId w:val="1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514412944">
    <w:abstractNumId w:val="5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621909215">
    <w:abstractNumId w:val="126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337467582">
    <w:abstractNumId w:val="33"/>
  </w:num>
  <w:num w:numId="88" w16cid:durableId="2138059686">
    <w:abstractNumId w:val="42"/>
  </w:num>
  <w:num w:numId="89" w16cid:durableId="2133789257">
    <w:abstractNumId w:val="202"/>
  </w:num>
  <w:num w:numId="90" w16cid:durableId="951352734">
    <w:abstractNumId w:val="177"/>
  </w:num>
  <w:num w:numId="91" w16cid:durableId="1741295691">
    <w:abstractNumId w:val="39"/>
  </w:num>
  <w:num w:numId="92" w16cid:durableId="892693181">
    <w:abstractNumId w:val="161"/>
  </w:num>
  <w:num w:numId="93" w16cid:durableId="1830974666">
    <w:abstractNumId w:val="168"/>
  </w:num>
  <w:num w:numId="94" w16cid:durableId="791553777">
    <w:abstractNumId w:val="84"/>
  </w:num>
  <w:num w:numId="95" w16cid:durableId="903031418">
    <w:abstractNumId w:val="220"/>
  </w:num>
  <w:num w:numId="96" w16cid:durableId="1879269848">
    <w:abstractNumId w:val="98"/>
  </w:num>
  <w:num w:numId="97" w16cid:durableId="688218540">
    <w:abstractNumId w:val="192"/>
  </w:num>
  <w:num w:numId="98" w16cid:durableId="1731491569">
    <w:abstractNumId w:val="171"/>
  </w:num>
  <w:num w:numId="99" w16cid:durableId="658462790">
    <w:abstractNumId w:val="153"/>
  </w:num>
  <w:num w:numId="100" w16cid:durableId="1159226327">
    <w:abstractNumId w:val="116"/>
  </w:num>
  <w:num w:numId="101" w16cid:durableId="366413457">
    <w:abstractNumId w:val="135"/>
  </w:num>
  <w:num w:numId="102" w16cid:durableId="1649017955">
    <w:abstractNumId w:val="16"/>
  </w:num>
  <w:num w:numId="103" w16cid:durableId="1578590882">
    <w:abstractNumId w:val="105"/>
  </w:num>
  <w:num w:numId="104" w16cid:durableId="1171987869">
    <w:abstractNumId w:val="182"/>
  </w:num>
  <w:num w:numId="105" w16cid:durableId="1520507445">
    <w:abstractNumId w:val="102"/>
  </w:num>
  <w:num w:numId="106" w16cid:durableId="2117434895">
    <w:abstractNumId w:val="45"/>
  </w:num>
  <w:num w:numId="107" w16cid:durableId="1975672198">
    <w:abstractNumId w:val="125"/>
  </w:num>
  <w:num w:numId="108" w16cid:durableId="166095535">
    <w:abstractNumId w:val="72"/>
  </w:num>
  <w:num w:numId="109" w16cid:durableId="267280608">
    <w:abstractNumId w:val="19"/>
  </w:num>
  <w:num w:numId="110" w16cid:durableId="1387682701">
    <w:abstractNumId w:val="224"/>
  </w:num>
  <w:num w:numId="111" w16cid:durableId="347409078">
    <w:abstractNumId w:val="237"/>
  </w:num>
  <w:num w:numId="112" w16cid:durableId="910694490">
    <w:abstractNumId w:val="24"/>
  </w:num>
  <w:num w:numId="113" w16cid:durableId="1942519181">
    <w:abstractNumId w:val="210"/>
  </w:num>
  <w:num w:numId="114" w16cid:durableId="1563372117">
    <w:abstractNumId w:val="187"/>
  </w:num>
  <w:num w:numId="115" w16cid:durableId="597058661">
    <w:abstractNumId w:val="70"/>
  </w:num>
  <w:num w:numId="116" w16cid:durableId="515971673">
    <w:abstractNumId w:val="149"/>
  </w:num>
  <w:num w:numId="117" w16cid:durableId="1694115596">
    <w:abstractNumId w:val="248"/>
  </w:num>
  <w:num w:numId="118" w16cid:durableId="1524711099">
    <w:abstractNumId w:val="79"/>
  </w:num>
  <w:num w:numId="119" w16cid:durableId="1299653271">
    <w:abstractNumId w:val="121"/>
  </w:num>
  <w:num w:numId="120" w16cid:durableId="1826628388">
    <w:abstractNumId w:val="58"/>
  </w:num>
  <w:num w:numId="121" w16cid:durableId="996222970">
    <w:abstractNumId w:val="201"/>
  </w:num>
  <w:num w:numId="122" w16cid:durableId="707024650">
    <w:abstractNumId w:val="198"/>
  </w:num>
  <w:num w:numId="123" w16cid:durableId="350033338">
    <w:abstractNumId w:val="234"/>
  </w:num>
  <w:num w:numId="124" w16cid:durableId="916088058">
    <w:abstractNumId w:val="91"/>
  </w:num>
  <w:num w:numId="125" w16cid:durableId="1217081943">
    <w:abstractNumId w:val="43"/>
  </w:num>
  <w:num w:numId="126" w16cid:durableId="185407634">
    <w:abstractNumId w:val="88"/>
  </w:num>
  <w:num w:numId="127" w16cid:durableId="1091127341">
    <w:abstractNumId w:val="144"/>
  </w:num>
  <w:num w:numId="128" w16cid:durableId="1658192599">
    <w:abstractNumId w:val="109"/>
  </w:num>
  <w:num w:numId="129" w16cid:durableId="1073046152">
    <w:abstractNumId w:val="95"/>
  </w:num>
  <w:num w:numId="130" w16cid:durableId="440271078">
    <w:abstractNumId w:val="242"/>
  </w:num>
  <w:num w:numId="131" w16cid:durableId="648091476">
    <w:abstractNumId w:val="96"/>
  </w:num>
  <w:num w:numId="132" w16cid:durableId="1015225490">
    <w:abstractNumId w:val="52"/>
  </w:num>
  <w:num w:numId="133" w16cid:durableId="1620069979">
    <w:abstractNumId w:val="175"/>
  </w:num>
  <w:num w:numId="134" w16cid:durableId="656107254">
    <w:abstractNumId w:val="94"/>
  </w:num>
  <w:num w:numId="135" w16cid:durableId="553659222">
    <w:abstractNumId w:val="142"/>
  </w:num>
  <w:num w:numId="136" w16cid:durableId="304749085">
    <w:abstractNumId w:val="128"/>
  </w:num>
  <w:num w:numId="137" w16cid:durableId="995449239">
    <w:abstractNumId w:val="218"/>
  </w:num>
  <w:num w:numId="138" w16cid:durableId="1188836020">
    <w:abstractNumId w:val="122"/>
  </w:num>
  <w:num w:numId="139" w16cid:durableId="881790897">
    <w:abstractNumId w:val="226"/>
  </w:num>
  <w:num w:numId="140" w16cid:durableId="569734748">
    <w:abstractNumId w:val="29"/>
  </w:num>
  <w:num w:numId="141" w16cid:durableId="840240896">
    <w:abstractNumId w:val="253"/>
  </w:num>
  <w:num w:numId="142" w16cid:durableId="317538255">
    <w:abstractNumId w:val="69"/>
  </w:num>
  <w:num w:numId="143" w16cid:durableId="1518960514">
    <w:abstractNumId w:val="62"/>
  </w:num>
  <w:num w:numId="144" w16cid:durableId="904680068">
    <w:abstractNumId w:val="10"/>
  </w:num>
  <w:num w:numId="145" w16cid:durableId="1648361753">
    <w:abstractNumId w:val="160"/>
  </w:num>
  <w:num w:numId="146" w16cid:durableId="135879568">
    <w:abstractNumId w:val="117"/>
  </w:num>
  <w:num w:numId="147" w16cid:durableId="575940888">
    <w:abstractNumId w:val="146"/>
  </w:num>
  <w:num w:numId="148" w16cid:durableId="60056407">
    <w:abstractNumId w:val="85"/>
  </w:num>
  <w:num w:numId="149" w16cid:durableId="1527674632">
    <w:abstractNumId w:val="178"/>
  </w:num>
  <w:num w:numId="150" w16cid:durableId="1262951319">
    <w:abstractNumId w:val="103"/>
  </w:num>
  <w:num w:numId="151" w16cid:durableId="104497061">
    <w:abstractNumId w:val="83"/>
  </w:num>
  <w:num w:numId="152" w16cid:durableId="509175222">
    <w:abstractNumId w:val="112"/>
  </w:num>
  <w:num w:numId="153" w16cid:durableId="356583889">
    <w:abstractNumId w:val="120"/>
  </w:num>
  <w:num w:numId="154" w16cid:durableId="2125339779">
    <w:abstractNumId w:val="176"/>
  </w:num>
  <w:num w:numId="155" w16cid:durableId="1455827918">
    <w:abstractNumId w:val="257"/>
  </w:num>
  <w:num w:numId="156" w16cid:durableId="1662805658">
    <w:abstractNumId w:val="65"/>
  </w:num>
  <w:num w:numId="157" w16cid:durableId="421686161">
    <w:abstractNumId w:val="1"/>
  </w:num>
  <w:num w:numId="158" w16cid:durableId="864289641">
    <w:abstractNumId w:val="233"/>
  </w:num>
  <w:num w:numId="159" w16cid:durableId="2102950339">
    <w:abstractNumId w:val="22"/>
  </w:num>
  <w:num w:numId="160" w16cid:durableId="2027361177">
    <w:abstractNumId w:val="101"/>
  </w:num>
  <w:num w:numId="161" w16cid:durableId="457334210">
    <w:abstractNumId w:val="251"/>
  </w:num>
  <w:num w:numId="162" w16cid:durableId="701319089">
    <w:abstractNumId w:val="56"/>
  </w:num>
  <w:num w:numId="163" w16cid:durableId="1848641106">
    <w:abstractNumId w:val="67"/>
  </w:num>
  <w:num w:numId="164" w16cid:durableId="447549034">
    <w:abstractNumId w:val="41"/>
  </w:num>
  <w:num w:numId="165" w16cid:durableId="1221016250">
    <w:abstractNumId w:val="66"/>
  </w:num>
  <w:num w:numId="166" w16cid:durableId="1045059207">
    <w:abstractNumId w:val="99"/>
  </w:num>
  <w:num w:numId="167" w16cid:durableId="1775125005">
    <w:abstractNumId w:val="137"/>
  </w:num>
  <w:num w:numId="168" w16cid:durableId="1123767997">
    <w:abstractNumId w:val="71"/>
  </w:num>
  <w:num w:numId="169" w16cid:durableId="809446180">
    <w:abstractNumId w:val="151"/>
  </w:num>
  <w:num w:numId="170" w16cid:durableId="255093842">
    <w:abstractNumId w:val="140"/>
  </w:num>
  <w:num w:numId="171" w16cid:durableId="1147161235">
    <w:abstractNumId w:val="129"/>
  </w:num>
  <w:num w:numId="172" w16cid:durableId="556666540">
    <w:abstractNumId w:val="107"/>
  </w:num>
  <w:num w:numId="173" w16cid:durableId="972515373">
    <w:abstractNumId w:val="21"/>
  </w:num>
  <w:num w:numId="174" w16cid:durableId="720901165">
    <w:abstractNumId w:val="167"/>
  </w:num>
  <w:num w:numId="175" w16cid:durableId="1242985838">
    <w:abstractNumId w:val="211"/>
  </w:num>
  <w:num w:numId="176" w16cid:durableId="778529738">
    <w:abstractNumId w:val="134"/>
  </w:num>
  <w:num w:numId="177" w16cid:durableId="804279487">
    <w:abstractNumId w:val="9"/>
  </w:num>
  <w:num w:numId="178" w16cid:durableId="676269985">
    <w:abstractNumId w:val="250"/>
  </w:num>
  <w:num w:numId="179" w16cid:durableId="205260685">
    <w:abstractNumId w:val="152"/>
  </w:num>
  <w:num w:numId="180" w16cid:durableId="1483690028">
    <w:abstractNumId w:val="193"/>
  </w:num>
  <w:num w:numId="181" w16cid:durableId="1901865911">
    <w:abstractNumId w:val="204"/>
  </w:num>
  <w:num w:numId="182" w16cid:durableId="109472159">
    <w:abstractNumId w:val="163"/>
  </w:num>
  <w:num w:numId="183" w16cid:durableId="1412660298">
    <w:abstractNumId w:val="184"/>
  </w:num>
  <w:num w:numId="184" w16cid:durableId="587277424">
    <w:abstractNumId w:val="213"/>
  </w:num>
  <w:num w:numId="185" w16cid:durableId="1097793981">
    <w:abstractNumId w:val="3"/>
  </w:num>
  <w:num w:numId="186" w16cid:durableId="761101316">
    <w:abstractNumId w:val="212"/>
  </w:num>
  <w:num w:numId="187" w16cid:durableId="790246560">
    <w:abstractNumId w:val="17"/>
  </w:num>
  <w:num w:numId="188" w16cid:durableId="1020592625">
    <w:abstractNumId w:val="54"/>
  </w:num>
  <w:num w:numId="189" w16cid:durableId="1018699438">
    <w:abstractNumId w:val="40"/>
  </w:num>
  <w:num w:numId="190" w16cid:durableId="1165826121">
    <w:abstractNumId w:val="100"/>
  </w:num>
  <w:num w:numId="191" w16cid:durableId="1511333336">
    <w:abstractNumId w:val="159"/>
  </w:num>
  <w:num w:numId="192" w16cid:durableId="754477265">
    <w:abstractNumId w:val="106"/>
  </w:num>
  <w:num w:numId="193" w16cid:durableId="1730838287">
    <w:abstractNumId w:val="172"/>
  </w:num>
  <w:num w:numId="194" w16cid:durableId="1875078724">
    <w:abstractNumId w:val="136"/>
  </w:num>
  <w:num w:numId="195" w16cid:durableId="1108235467">
    <w:abstractNumId w:val="232"/>
  </w:num>
  <w:num w:numId="196" w16cid:durableId="176967622">
    <w:abstractNumId w:val="119"/>
  </w:num>
  <w:num w:numId="197" w16cid:durableId="1986935537">
    <w:abstractNumId w:val="92"/>
  </w:num>
  <w:num w:numId="198" w16cid:durableId="331570849">
    <w:abstractNumId w:val="215"/>
  </w:num>
  <w:num w:numId="199" w16cid:durableId="1736272104">
    <w:abstractNumId w:val="63"/>
  </w:num>
  <w:num w:numId="200" w16cid:durableId="1983466885">
    <w:abstractNumId w:val="130"/>
  </w:num>
  <w:num w:numId="201" w16cid:durableId="1889610488">
    <w:abstractNumId w:val="74"/>
  </w:num>
  <w:num w:numId="202" w16cid:durableId="279841889">
    <w:abstractNumId w:val="53"/>
  </w:num>
  <w:num w:numId="203" w16cid:durableId="1063482474">
    <w:abstractNumId w:val="51"/>
  </w:num>
  <w:num w:numId="204" w16cid:durableId="355468599">
    <w:abstractNumId w:val="199"/>
  </w:num>
  <w:num w:numId="205" w16cid:durableId="784614103">
    <w:abstractNumId w:val="186"/>
  </w:num>
  <w:num w:numId="206" w16cid:durableId="2043431454">
    <w:abstractNumId w:val="256"/>
  </w:num>
  <w:num w:numId="207" w16cid:durableId="194083348">
    <w:abstractNumId w:val="97"/>
  </w:num>
  <w:num w:numId="208" w16cid:durableId="4747207">
    <w:abstractNumId w:val="44"/>
  </w:num>
  <w:num w:numId="209" w16cid:durableId="1973292763">
    <w:abstractNumId w:val="203"/>
  </w:num>
  <w:num w:numId="210" w16cid:durableId="1025979416">
    <w:abstractNumId w:val="35"/>
  </w:num>
  <w:num w:numId="211" w16cid:durableId="1602644758">
    <w:abstractNumId w:val="68"/>
  </w:num>
  <w:num w:numId="212" w16cid:durableId="1572885681">
    <w:abstractNumId w:val="11"/>
  </w:num>
  <w:num w:numId="213" w16cid:durableId="1315599719">
    <w:abstractNumId w:val="158"/>
  </w:num>
  <w:num w:numId="214" w16cid:durableId="886646781">
    <w:abstractNumId w:val="124"/>
  </w:num>
  <w:num w:numId="215" w16cid:durableId="1195388840">
    <w:abstractNumId w:val="188"/>
  </w:num>
  <w:num w:numId="216" w16cid:durableId="1794328483">
    <w:abstractNumId w:val="8"/>
  </w:num>
  <w:num w:numId="217" w16cid:durableId="351490171">
    <w:abstractNumId w:val="6"/>
  </w:num>
  <w:num w:numId="218" w16cid:durableId="2129741456">
    <w:abstractNumId w:val="2"/>
  </w:num>
  <w:num w:numId="219" w16cid:durableId="123937860">
    <w:abstractNumId w:val="170"/>
  </w:num>
  <w:num w:numId="220" w16cid:durableId="534080998">
    <w:abstractNumId w:val="12"/>
  </w:num>
  <w:num w:numId="221" w16cid:durableId="691764006">
    <w:abstractNumId w:val="223"/>
  </w:num>
  <w:num w:numId="222" w16cid:durableId="140854482">
    <w:abstractNumId w:val="118"/>
  </w:num>
  <w:num w:numId="223" w16cid:durableId="2125801392">
    <w:abstractNumId w:val="59"/>
  </w:num>
  <w:num w:numId="224" w16cid:durableId="1249147609">
    <w:abstractNumId w:val="131"/>
  </w:num>
  <w:num w:numId="225" w16cid:durableId="1071464526">
    <w:abstractNumId w:val="47"/>
  </w:num>
  <w:num w:numId="226" w16cid:durableId="280691110">
    <w:abstractNumId w:val="214"/>
  </w:num>
  <w:num w:numId="227" w16cid:durableId="15275977">
    <w:abstractNumId w:val="15"/>
  </w:num>
  <w:num w:numId="228" w16cid:durableId="877202799">
    <w:abstractNumId w:val="259"/>
  </w:num>
  <w:num w:numId="229" w16cid:durableId="1026980188">
    <w:abstractNumId w:val="180"/>
  </w:num>
  <w:num w:numId="230" w16cid:durableId="1820881491">
    <w:abstractNumId w:val="37"/>
  </w:num>
  <w:num w:numId="231" w16cid:durableId="2094426133">
    <w:abstractNumId w:val="114"/>
  </w:num>
  <w:num w:numId="232" w16cid:durableId="512108395">
    <w:abstractNumId w:val="190"/>
  </w:num>
  <w:num w:numId="233" w16cid:durableId="1605533276">
    <w:abstractNumId w:val="247"/>
  </w:num>
  <w:num w:numId="234" w16cid:durableId="72358946">
    <w:abstractNumId w:val="229"/>
  </w:num>
  <w:num w:numId="235" w16cid:durableId="837502628">
    <w:abstractNumId w:val="209"/>
  </w:num>
  <w:num w:numId="236" w16cid:durableId="1552184218">
    <w:abstractNumId w:val="150"/>
  </w:num>
  <w:num w:numId="237" w16cid:durableId="1173952392">
    <w:abstractNumId w:val="110"/>
  </w:num>
  <w:num w:numId="238" w16cid:durableId="1744453238">
    <w:abstractNumId w:val="243"/>
  </w:num>
  <w:num w:numId="239" w16cid:durableId="1252471518">
    <w:abstractNumId w:val="258"/>
  </w:num>
  <w:num w:numId="240" w16cid:durableId="312292319">
    <w:abstractNumId w:val="173"/>
  </w:num>
  <w:num w:numId="241" w16cid:durableId="368721560">
    <w:abstractNumId w:val="34"/>
  </w:num>
  <w:num w:numId="242" w16cid:durableId="1338189559">
    <w:abstractNumId w:val="14"/>
  </w:num>
  <w:num w:numId="243" w16cid:durableId="1974864588">
    <w:abstractNumId w:val="217"/>
  </w:num>
  <w:num w:numId="244" w16cid:durableId="144050486">
    <w:abstractNumId w:val="38"/>
  </w:num>
  <w:num w:numId="245" w16cid:durableId="1358507841">
    <w:abstractNumId w:val="230"/>
  </w:num>
  <w:num w:numId="246" w16cid:durableId="1729187509">
    <w:abstractNumId w:val="252"/>
  </w:num>
  <w:num w:numId="247" w16cid:durableId="789934950">
    <w:abstractNumId w:val="143"/>
  </w:num>
  <w:num w:numId="248" w16cid:durableId="302467042">
    <w:abstractNumId w:val="207"/>
  </w:num>
  <w:num w:numId="249" w16cid:durableId="1880899631">
    <w:abstractNumId w:val="60"/>
  </w:num>
  <w:num w:numId="250" w16cid:durableId="1167748063">
    <w:abstractNumId w:val="141"/>
  </w:num>
  <w:num w:numId="251" w16cid:durableId="1313487096">
    <w:abstractNumId w:val="73"/>
  </w:num>
  <w:num w:numId="252" w16cid:durableId="1955941293">
    <w:abstractNumId w:val="111"/>
  </w:num>
  <w:num w:numId="253" w16cid:durableId="1165127879">
    <w:abstractNumId w:val="221"/>
  </w:num>
  <w:num w:numId="254" w16cid:durableId="1228611569">
    <w:abstractNumId w:val="166"/>
  </w:num>
  <w:num w:numId="255" w16cid:durableId="1621184002">
    <w:abstractNumId w:val="18"/>
  </w:num>
  <w:num w:numId="256" w16cid:durableId="609045387">
    <w:abstractNumId w:val="200"/>
  </w:num>
  <w:num w:numId="257" w16cid:durableId="761875182">
    <w:abstractNumId w:val="183"/>
  </w:num>
  <w:num w:numId="258" w16cid:durableId="445082246">
    <w:abstractNumId w:val="133"/>
  </w:num>
  <w:num w:numId="259" w16cid:durableId="1867325832">
    <w:abstractNumId w:val="185"/>
  </w:num>
  <w:num w:numId="260" w16cid:durableId="112762461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8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6E"/>
    <w:rsid w:val="00004540"/>
    <w:rsid w:val="0000594A"/>
    <w:rsid w:val="00021F96"/>
    <w:rsid w:val="00024071"/>
    <w:rsid w:val="0003359B"/>
    <w:rsid w:val="00044863"/>
    <w:rsid w:val="0007278A"/>
    <w:rsid w:val="00073AA7"/>
    <w:rsid w:val="000819C1"/>
    <w:rsid w:val="000B53C3"/>
    <w:rsid w:val="000D139B"/>
    <w:rsid w:val="000D47D4"/>
    <w:rsid w:val="001255BE"/>
    <w:rsid w:val="00132894"/>
    <w:rsid w:val="0016393F"/>
    <w:rsid w:val="0018014F"/>
    <w:rsid w:val="00182C3F"/>
    <w:rsid w:val="00192E1D"/>
    <w:rsid w:val="001947A3"/>
    <w:rsid w:val="001A006A"/>
    <w:rsid w:val="001A2058"/>
    <w:rsid w:val="001B12A5"/>
    <w:rsid w:val="001C141E"/>
    <w:rsid w:val="001D65B5"/>
    <w:rsid w:val="001E6F0C"/>
    <w:rsid w:val="001F6E2D"/>
    <w:rsid w:val="002063EE"/>
    <w:rsid w:val="00214F33"/>
    <w:rsid w:val="00241506"/>
    <w:rsid w:val="00262510"/>
    <w:rsid w:val="00265957"/>
    <w:rsid w:val="002674F4"/>
    <w:rsid w:val="00270527"/>
    <w:rsid w:val="002738A1"/>
    <w:rsid w:val="002762B4"/>
    <w:rsid w:val="002822A0"/>
    <w:rsid w:val="002924AD"/>
    <w:rsid w:val="002A5AEB"/>
    <w:rsid w:val="002F2A53"/>
    <w:rsid w:val="003061D3"/>
    <w:rsid w:val="00333A1D"/>
    <w:rsid w:val="00342791"/>
    <w:rsid w:val="00383DB7"/>
    <w:rsid w:val="00396D1B"/>
    <w:rsid w:val="003977FB"/>
    <w:rsid w:val="003A56AB"/>
    <w:rsid w:val="003C55BF"/>
    <w:rsid w:val="003E6086"/>
    <w:rsid w:val="00400E9E"/>
    <w:rsid w:val="004214D3"/>
    <w:rsid w:val="00442C9A"/>
    <w:rsid w:val="00452C99"/>
    <w:rsid w:val="00456BB6"/>
    <w:rsid w:val="00466CAA"/>
    <w:rsid w:val="004724F0"/>
    <w:rsid w:val="004A220A"/>
    <w:rsid w:val="004B4616"/>
    <w:rsid w:val="004B56F5"/>
    <w:rsid w:val="004E3556"/>
    <w:rsid w:val="004F7981"/>
    <w:rsid w:val="005366A7"/>
    <w:rsid w:val="00537F9F"/>
    <w:rsid w:val="00560074"/>
    <w:rsid w:val="00566230"/>
    <w:rsid w:val="005917B0"/>
    <w:rsid w:val="00592730"/>
    <w:rsid w:val="00593164"/>
    <w:rsid w:val="005A2012"/>
    <w:rsid w:val="005A410A"/>
    <w:rsid w:val="005D5E00"/>
    <w:rsid w:val="00604932"/>
    <w:rsid w:val="0062681F"/>
    <w:rsid w:val="00627244"/>
    <w:rsid w:val="006302C8"/>
    <w:rsid w:val="006519B4"/>
    <w:rsid w:val="00692729"/>
    <w:rsid w:val="006A6DEB"/>
    <w:rsid w:val="006C7C46"/>
    <w:rsid w:val="006E350B"/>
    <w:rsid w:val="006E52F9"/>
    <w:rsid w:val="006F2B87"/>
    <w:rsid w:val="00701A21"/>
    <w:rsid w:val="0070790F"/>
    <w:rsid w:val="007203B3"/>
    <w:rsid w:val="00722A4A"/>
    <w:rsid w:val="0072328F"/>
    <w:rsid w:val="00737D9F"/>
    <w:rsid w:val="00741220"/>
    <w:rsid w:val="007435C2"/>
    <w:rsid w:val="007441A4"/>
    <w:rsid w:val="007575F1"/>
    <w:rsid w:val="00781020"/>
    <w:rsid w:val="00786FBF"/>
    <w:rsid w:val="007C1480"/>
    <w:rsid w:val="007F78E6"/>
    <w:rsid w:val="00801162"/>
    <w:rsid w:val="008507DB"/>
    <w:rsid w:val="0085522A"/>
    <w:rsid w:val="00862A6D"/>
    <w:rsid w:val="008715DF"/>
    <w:rsid w:val="00873DAA"/>
    <w:rsid w:val="008765B8"/>
    <w:rsid w:val="00876C00"/>
    <w:rsid w:val="00891494"/>
    <w:rsid w:val="00894622"/>
    <w:rsid w:val="008A0707"/>
    <w:rsid w:val="008B1690"/>
    <w:rsid w:val="008B31FD"/>
    <w:rsid w:val="008C036C"/>
    <w:rsid w:val="008D42A6"/>
    <w:rsid w:val="008D6A0A"/>
    <w:rsid w:val="008E5C9B"/>
    <w:rsid w:val="0091127F"/>
    <w:rsid w:val="00940DA5"/>
    <w:rsid w:val="00952134"/>
    <w:rsid w:val="0095244E"/>
    <w:rsid w:val="00961713"/>
    <w:rsid w:val="009720F2"/>
    <w:rsid w:val="00990874"/>
    <w:rsid w:val="009F7763"/>
    <w:rsid w:val="00A04D8A"/>
    <w:rsid w:val="00A145B5"/>
    <w:rsid w:val="00A2225C"/>
    <w:rsid w:val="00A67364"/>
    <w:rsid w:val="00A92F3F"/>
    <w:rsid w:val="00AB34AB"/>
    <w:rsid w:val="00AE463E"/>
    <w:rsid w:val="00B00FE0"/>
    <w:rsid w:val="00B01BB8"/>
    <w:rsid w:val="00B04D25"/>
    <w:rsid w:val="00B62E62"/>
    <w:rsid w:val="00B7366E"/>
    <w:rsid w:val="00B74D7D"/>
    <w:rsid w:val="00B8488D"/>
    <w:rsid w:val="00B97D1C"/>
    <w:rsid w:val="00BB1AFE"/>
    <w:rsid w:val="00BB5F00"/>
    <w:rsid w:val="00BC26C6"/>
    <w:rsid w:val="00BC3C96"/>
    <w:rsid w:val="00BC7CCC"/>
    <w:rsid w:val="00BD3F08"/>
    <w:rsid w:val="00BE34E2"/>
    <w:rsid w:val="00BF142F"/>
    <w:rsid w:val="00BF68B5"/>
    <w:rsid w:val="00BF6EAE"/>
    <w:rsid w:val="00C0610F"/>
    <w:rsid w:val="00C10B48"/>
    <w:rsid w:val="00C35BAE"/>
    <w:rsid w:val="00C47974"/>
    <w:rsid w:val="00C57DBF"/>
    <w:rsid w:val="00C975A6"/>
    <w:rsid w:val="00CB6FB7"/>
    <w:rsid w:val="00CC1633"/>
    <w:rsid w:val="00CD5DCC"/>
    <w:rsid w:val="00CF61A7"/>
    <w:rsid w:val="00CF7072"/>
    <w:rsid w:val="00D01121"/>
    <w:rsid w:val="00D02A0E"/>
    <w:rsid w:val="00D03363"/>
    <w:rsid w:val="00D10D43"/>
    <w:rsid w:val="00D163DB"/>
    <w:rsid w:val="00D6055A"/>
    <w:rsid w:val="00D63892"/>
    <w:rsid w:val="00D973BB"/>
    <w:rsid w:val="00DB2297"/>
    <w:rsid w:val="00DD1CCD"/>
    <w:rsid w:val="00E3621F"/>
    <w:rsid w:val="00E95DC3"/>
    <w:rsid w:val="00E96558"/>
    <w:rsid w:val="00EA4B3A"/>
    <w:rsid w:val="00EA5138"/>
    <w:rsid w:val="00EB7095"/>
    <w:rsid w:val="00ED12C5"/>
    <w:rsid w:val="00EF7228"/>
    <w:rsid w:val="00F133A4"/>
    <w:rsid w:val="00F20C8A"/>
    <w:rsid w:val="00F31BEE"/>
    <w:rsid w:val="00F32751"/>
    <w:rsid w:val="00F70539"/>
    <w:rsid w:val="00F760B7"/>
    <w:rsid w:val="00FA1EE2"/>
    <w:rsid w:val="00FA48B3"/>
    <w:rsid w:val="00FB24B5"/>
    <w:rsid w:val="00FB7D86"/>
    <w:rsid w:val="00FD1E0A"/>
    <w:rsid w:val="00FE0290"/>
    <w:rsid w:val="00FE2DAE"/>
    <w:rsid w:val="00FE565C"/>
    <w:rsid w:val="00F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7655B"/>
  <w15:chartTrackingRefBased/>
  <w15:docId w15:val="{F2B3E193-9C53-4034-9D31-2EF0BC1BF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B7095"/>
  </w:style>
  <w:style w:type="paragraph" w:styleId="Heading1">
    <w:name w:val="heading 1"/>
    <w:basedOn w:val="Normal"/>
    <w:next w:val="Normal"/>
    <w:link w:val="Heading1Char"/>
    <w:uiPriority w:val="9"/>
    <w:qFormat/>
    <w:rsid w:val="00214F33"/>
    <w:pPr>
      <w:keepNext/>
      <w:keepLines/>
      <w:spacing w:before="360" w:after="80" w:line="288" w:lineRule="auto"/>
      <w:jc w:val="center"/>
      <w:outlineLvl w:val="0"/>
    </w:pPr>
    <w:rPr>
      <w:rFonts w:ascii="Inter Display ExtraBold" w:eastAsiaTheme="majorEastAsia" w:hAnsi="Inter Display ExtraBold" w:cstheme="majorBidi"/>
      <w:caps/>
      <w:sz w:val="28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F33"/>
    <w:pPr>
      <w:keepNext/>
      <w:keepLines/>
      <w:spacing w:before="160" w:after="80" w:line="288" w:lineRule="auto"/>
      <w:outlineLvl w:val="1"/>
    </w:pPr>
    <w:rPr>
      <w:rFonts w:ascii="Inter Display SemiBold" w:eastAsiaTheme="majorEastAsia" w:hAnsi="Inter Display SemiBold" w:cstheme="majorBidi"/>
      <w:kern w:val="16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1B12A5"/>
    <w:pPr>
      <w:keepNext/>
      <w:keepLines/>
      <w:spacing w:before="160" w:after="80" w:line="276" w:lineRule="auto"/>
      <w:outlineLvl w:val="2"/>
    </w:pPr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2C9A"/>
    <w:pPr>
      <w:keepNext/>
      <w:keepLines/>
      <w:spacing w:after="120" w:line="360" w:lineRule="auto"/>
      <w:outlineLvl w:val="3"/>
    </w:pPr>
    <w:rPr>
      <w:rFonts w:ascii="Inter" w:eastAsiaTheme="majorEastAsia" w:hAnsi="Inter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6E"/>
    <w:pPr>
      <w:keepNext/>
      <w:keepLines/>
      <w:spacing w:before="80" w:after="40"/>
      <w:outlineLvl w:val="4"/>
    </w:pPr>
    <w:rPr>
      <w:rFonts w:eastAsiaTheme="majorEastAsia" w:cstheme="majorBidi"/>
      <w:color w:val="DA670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9B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6E"/>
    <w:pPr>
      <w:keepNext/>
      <w:keepLines/>
      <w:spacing w:before="40" w:after="0"/>
      <w:outlineLvl w:val="6"/>
    </w:pPr>
    <w:rPr>
      <w:rFonts w:eastAsiaTheme="majorEastAsia" w:cstheme="majorBidi"/>
      <w:color w:val="599B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6E"/>
    <w:pPr>
      <w:keepNext/>
      <w:keepLines/>
      <w:spacing w:after="0"/>
      <w:outlineLvl w:val="7"/>
    </w:pPr>
    <w:rPr>
      <w:rFonts w:eastAsiaTheme="majorEastAsia" w:cstheme="majorBidi"/>
      <w:i/>
      <w:iCs/>
      <w:color w:val="277D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6E"/>
    <w:pPr>
      <w:keepNext/>
      <w:keepLines/>
      <w:spacing w:after="0"/>
      <w:outlineLvl w:val="8"/>
    </w:pPr>
    <w:rPr>
      <w:rFonts w:eastAsiaTheme="majorEastAsia" w:cstheme="majorBidi"/>
      <w:color w:val="277DFF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F33"/>
    <w:rPr>
      <w:rFonts w:ascii="Inter Display ExtraBold" w:eastAsiaTheme="majorEastAsia" w:hAnsi="Inter Display ExtraBold" w:cstheme="majorBidi"/>
      <w:caps/>
      <w:sz w:val="2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14F33"/>
    <w:rPr>
      <w:rFonts w:ascii="Inter Display SemiBold" w:eastAsiaTheme="majorEastAsia" w:hAnsi="Inter Display SemiBold" w:cstheme="majorBidi"/>
      <w:kern w:val="16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12A5"/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42C9A"/>
    <w:rPr>
      <w:rFonts w:ascii="Inter" w:eastAsiaTheme="majorEastAsia" w:hAnsi="Inter" w:cstheme="majorBidi"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6E"/>
    <w:rPr>
      <w:rFonts w:eastAsiaTheme="majorEastAsia" w:cstheme="majorBidi"/>
      <w:color w:val="DA670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6E"/>
    <w:rPr>
      <w:rFonts w:eastAsiaTheme="majorEastAsia" w:cstheme="majorBidi"/>
      <w:i/>
      <w:iCs/>
      <w:color w:val="599B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6E"/>
    <w:rPr>
      <w:rFonts w:eastAsiaTheme="majorEastAsia" w:cstheme="majorBidi"/>
      <w:color w:val="599B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6E"/>
    <w:rPr>
      <w:rFonts w:eastAsiaTheme="majorEastAsia" w:cstheme="majorBidi"/>
      <w:i/>
      <w:iCs/>
      <w:color w:val="277D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6E"/>
    <w:rPr>
      <w:rFonts w:eastAsiaTheme="majorEastAsia" w:cstheme="majorBidi"/>
      <w:color w:val="277D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3F"/>
    <w:pPr>
      <w:spacing w:after="80" w:line="276" w:lineRule="auto"/>
      <w:contextualSpacing/>
    </w:pPr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3F"/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paragraph" w:styleId="Subtitle">
    <w:name w:val="Subtitle"/>
    <w:aliases w:val="P"/>
    <w:basedOn w:val="Normal"/>
    <w:next w:val="Normal"/>
    <w:link w:val="SubtitleChar"/>
    <w:uiPriority w:val="11"/>
    <w:qFormat/>
    <w:rsid w:val="0016393F"/>
    <w:pPr>
      <w:numPr>
        <w:ilvl w:val="1"/>
      </w:numPr>
      <w:spacing w:after="120" w:line="312" w:lineRule="auto"/>
    </w:pPr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character" w:customStyle="1" w:styleId="SubtitleChar">
    <w:name w:val="Subtitle Char"/>
    <w:aliases w:val="P Char"/>
    <w:basedOn w:val="DefaultParagraphFont"/>
    <w:link w:val="Subtitle"/>
    <w:uiPriority w:val="11"/>
    <w:rsid w:val="0016393F"/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6E"/>
    <w:pPr>
      <w:spacing w:before="160"/>
      <w:jc w:val="center"/>
    </w:pPr>
    <w:rPr>
      <w:i/>
      <w:iCs/>
      <w:color w:val="408C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6E"/>
    <w:rPr>
      <w:i/>
      <w:iCs/>
      <w:color w:val="408CFF" w:themeColor="text1" w:themeTint="BF"/>
    </w:rPr>
  </w:style>
  <w:style w:type="paragraph" w:styleId="ListParagraph">
    <w:name w:val="List Paragraph"/>
    <w:basedOn w:val="Normal"/>
    <w:uiPriority w:val="34"/>
    <w:qFormat/>
    <w:rsid w:val="00B73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6E"/>
    <w:rPr>
      <w:i/>
      <w:iCs/>
      <w:color w:val="DA670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6E"/>
    <w:pPr>
      <w:pBdr>
        <w:top w:val="single" w:sz="4" w:space="10" w:color="DA6704" w:themeColor="accent1" w:themeShade="BF"/>
        <w:bottom w:val="single" w:sz="4" w:space="10" w:color="DA6704" w:themeColor="accent1" w:themeShade="BF"/>
      </w:pBdr>
      <w:spacing w:before="360" w:after="360"/>
      <w:ind w:left="864" w:right="864"/>
      <w:jc w:val="center"/>
    </w:pPr>
    <w:rPr>
      <w:i/>
      <w:iCs/>
      <w:color w:val="DA670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6E"/>
    <w:rPr>
      <w:i/>
      <w:iCs/>
      <w:color w:val="DA670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6E"/>
    <w:rPr>
      <w:b/>
      <w:bCs/>
      <w:smallCaps/>
      <w:color w:val="DA670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66E"/>
  </w:style>
  <w:style w:type="paragraph" w:styleId="Footer">
    <w:name w:val="footer"/>
    <w:basedOn w:val="Normal"/>
    <w:link w:val="FooterChar"/>
    <w:uiPriority w:val="99"/>
    <w:unhideWhenUsed/>
    <w:rsid w:val="00B8488D"/>
    <w:pPr>
      <w:tabs>
        <w:tab w:val="center" w:pos="4680"/>
        <w:tab w:val="right" w:pos="9360"/>
      </w:tabs>
      <w:spacing w:after="0" w:line="240" w:lineRule="auto"/>
      <w:jc w:val="center"/>
    </w:pPr>
    <w:rPr>
      <w:rFonts w:ascii="Inter Medium" w:hAnsi="Inter Medium" w:cstheme="majorHAnsi"/>
      <w:b/>
      <w:bCs/>
      <w:i/>
      <w:iCs/>
      <w:sz w:val="26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8488D"/>
    <w:rPr>
      <w:rFonts w:ascii="Inter Medium" w:hAnsi="Inter Medium" w:cstheme="majorHAnsi"/>
      <w:b/>
      <w:bCs/>
      <w:i/>
      <w:iCs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B7366E"/>
    <w:rPr>
      <w:color w:val="EE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6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095"/>
    <w:rPr>
      <w:color w:val="00FF0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B70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70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70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0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09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E56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otes Taking">
      <a:dk1>
        <a:srgbClr val="0066FF"/>
      </a:dk1>
      <a:lt1>
        <a:srgbClr val="00FF00"/>
      </a:lt1>
      <a:dk2>
        <a:srgbClr val="44546A"/>
      </a:dk2>
      <a:lt2>
        <a:srgbClr val="EE0000"/>
      </a:lt2>
      <a:accent1>
        <a:srgbClr val="FB8D2E"/>
      </a:accent1>
      <a:accent2>
        <a:srgbClr val="3AA540"/>
      </a:accent2>
      <a:accent3>
        <a:srgbClr val="FCCA0A"/>
      </a:accent3>
      <a:accent4>
        <a:srgbClr val="04ABED"/>
      </a:accent4>
      <a:accent5>
        <a:srgbClr val="FCCA0A"/>
      </a:accent5>
      <a:accent6>
        <a:srgbClr val="04ABED"/>
      </a:accent6>
      <a:hlink>
        <a:srgbClr val="EE0000"/>
      </a:hlink>
      <a:folHlink>
        <a:srgbClr val="00F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C1A0A-6C73-48AD-B382-BA483D17C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First_Funnality_Banao</Template>
  <TotalTime>0</TotalTime>
  <Pages>1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Modem Solution</dc:creator>
  <cp:keywords/>
  <dc:description/>
  <cp:lastModifiedBy>IT Modem Solution</cp:lastModifiedBy>
  <cp:revision>2</cp:revision>
  <cp:lastPrinted>2025-10-18T06:12:00Z</cp:lastPrinted>
  <dcterms:created xsi:type="dcterms:W3CDTF">2026-03-21T09:42:00Z</dcterms:created>
  <dcterms:modified xsi:type="dcterms:W3CDTF">2026-03-21T09:42:00Z</dcterms:modified>
</cp:coreProperties>
</file>