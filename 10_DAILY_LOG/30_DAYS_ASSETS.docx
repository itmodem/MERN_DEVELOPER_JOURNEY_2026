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DEF8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🚀</w:t>
      </w:r>
      <w:r w:rsidRPr="00EB6CE2">
        <w:rPr>
          <w:b/>
          <w:bCs/>
        </w:rPr>
        <w:t xml:space="preserve"> THE COMPLETE ASSET SUMMARY (MASTER LIST)</w:t>
      </w:r>
    </w:p>
    <w:p w14:paraId="4C5283F2" w14:textId="77777777" w:rsidR="00EB6CE2" w:rsidRPr="00EB6CE2" w:rsidRDefault="00EB6CE2" w:rsidP="00EB6CE2">
      <w:pPr>
        <w:pStyle w:val="Heading4"/>
      </w:pPr>
      <w:r w:rsidRPr="00EB6CE2">
        <w:rPr>
          <w:b/>
          <w:bCs/>
        </w:rPr>
        <w:t>In 30 days, you will create 6 major asset types + 29 sub-assets.</w:t>
      </w:r>
    </w:p>
    <w:p w14:paraId="149CA911" w14:textId="77777777" w:rsidR="00EB6CE2" w:rsidRPr="00EB6CE2" w:rsidRDefault="00EB6CE2" w:rsidP="00EB6CE2">
      <w:pPr>
        <w:pStyle w:val="Heading4"/>
      </w:pPr>
      <w:r w:rsidRPr="00EB6CE2">
        <w:pict w14:anchorId="61460193">
          <v:rect id="_x0000_i1230" style="width:0;height:1.5pt" o:hralign="center" o:hrstd="t" o:hr="t" fillcolor="#a0a0a0" stroked="f"/>
        </w:pict>
      </w:r>
    </w:p>
    <w:p w14:paraId="590EB5F5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🟦</w:t>
      </w:r>
      <w:r w:rsidRPr="00EB6CE2">
        <w:rPr>
          <w:b/>
          <w:bCs/>
        </w:rPr>
        <w:t xml:space="preserve"> 1. VIDEO ASSETS (PRIMARY VISIBILITY)</w:t>
      </w:r>
    </w:p>
    <w:p w14:paraId="24676E78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Long YouTube Videos (1 per day)</w:t>
      </w:r>
    </w:p>
    <w:p w14:paraId="2F05ABBD" w14:textId="77777777" w:rsidR="00EB6CE2" w:rsidRPr="00EB6CE2" w:rsidRDefault="00EB6CE2" w:rsidP="00EB6CE2">
      <w:pPr>
        <w:pStyle w:val="Heading4"/>
      </w:pPr>
      <w:r w:rsidRPr="00EB6CE2">
        <w:t>Each video teaches a MERN concept.</w:t>
      </w:r>
    </w:p>
    <w:p w14:paraId="079A49B4" w14:textId="77777777" w:rsidR="00EB6CE2" w:rsidRPr="00EB6CE2" w:rsidRDefault="00EB6CE2" w:rsidP="00EB6CE2">
      <w:pPr>
        <w:pStyle w:val="Heading4"/>
      </w:pPr>
      <w:r w:rsidRPr="00EB6CE2">
        <w:t>Examples:</w:t>
      </w:r>
    </w:p>
    <w:p w14:paraId="450A4247" w14:textId="77777777" w:rsidR="00EB6CE2" w:rsidRPr="00EB6CE2" w:rsidRDefault="00EB6CE2" w:rsidP="00EB6CE2">
      <w:pPr>
        <w:pStyle w:val="Heading4"/>
        <w:numPr>
          <w:ilvl w:val="0"/>
          <w:numId w:val="309"/>
        </w:numPr>
      </w:pPr>
      <w:r w:rsidRPr="00EB6CE2">
        <w:t>Day 1: JavaScript Basics</w:t>
      </w:r>
    </w:p>
    <w:p w14:paraId="359D6700" w14:textId="77777777" w:rsidR="00EB6CE2" w:rsidRPr="00EB6CE2" w:rsidRDefault="00EB6CE2" w:rsidP="00EB6CE2">
      <w:pPr>
        <w:pStyle w:val="Heading4"/>
        <w:numPr>
          <w:ilvl w:val="0"/>
          <w:numId w:val="309"/>
        </w:numPr>
      </w:pPr>
      <w:r w:rsidRPr="00EB6CE2">
        <w:t>Day 12: React Props</w:t>
      </w:r>
    </w:p>
    <w:p w14:paraId="7285303B" w14:textId="77777777" w:rsidR="00EB6CE2" w:rsidRPr="00EB6CE2" w:rsidRDefault="00EB6CE2" w:rsidP="00EB6CE2">
      <w:pPr>
        <w:pStyle w:val="Heading4"/>
        <w:numPr>
          <w:ilvl w:val="0"/>
          <w:numId w:val="309"/>
        </w:numPr>
      </w:pPr>
      <w:r w:rsidRPr="00EB6CE2">
        <w:t>Day 21: MongoDB CRUD</w:t>
      </w:r>
    </w:p>
    <w:p w14:paraId="7A984157" w14:textId="77777777" w:rsidR="00EB6CE2" w:rsidRPr="00EB6CE2" w:rsidRDefault="00EB6CE2" w:rsidP="00EB6CE2">
      <w:pPr>
        <w:pStyle w:val="Heading4"/>
        <w:numPr>
          <w:ilvl w:val="0"/>
          <w:numId w:val="309"/>
        </w:numPr>
      </w:pPr>
      <w:r w:rsidRPr="00EB6CE2">
        <w:t>Day 27: Authentication</w:t>
      </w:r>
    </w:p>
    <w:p w14:paraId="3E0F94D3" w14:textId="77777777" w:rsidR="00EB6CE2" w:rsidRPr="00EB6CE2" w:rsidRDefault="00EB6CE2" w:rsidP="00EB6CE2">
      <w:pPr>
        <w:pStyle w:val="Heading4"/>
      </w:pPr>
      <w:r w:rsidRPr="00EB6CE2">
        <w:rPr>
          <w:b/>
          <w:bCs/>
        </w:rPr>
        <w:t>Hindi:</w:t>
      </w:r>
      <w:r w:rsidRPr="00EB6CE2">
        <w:br/>
      </w:r>
      <w:r w:rsidRPr="00EB6CE2">
        <w:rPr>
          <w:i/>
        </w:rPr>
        <w:t xml:space="preserve">Har video </w:t>
      </w:r>
      <w:proofErr w:type="spellStart"/>
      <w:r w:rsidRPr="00EB6CE2">
        <w:rPr>
          <w:i/>
        </w:rPr>
        <w:t>tumhari</w:t>
      </w:r>
      <w:proofErr w:type="spellEnd"/>
      <w:r w:rsidRPr="00EB6CE2">
        <w:rPr>
          <w:i/>
        </w:rPr>
        <w:t xml:space="preserve"> authority build </w:t>
      </w:r>
      <w:proofErr w:type="spellStart"/>
      <w:r w:rsidRPr="00EB6CE2">
        <w:rPr>
          <w:i/>
        </w:rPr>
        <w:t>karta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hai</w:t>
      </w:r>
      <w:proofErr w:type="spellEnd"/>
      <w:r w:rsidRPr="00EB6CE2">
        <w:rPr>
          <w:i/>
        </w:rPr>
        <w:t>.</w:t>
      </w:r>
    </w:p>
    <w:p w14:paraId="76CD43FB" w14:textId="77777777" w:rsidR="00EB6CE2" w:rsidRPr="00EB6CE2" w:rsidRDefault="00EB6CE2" w:rsidP="00EB6CE2">
      <w:pPr>
        <w:pStyle w:val="Heading4"/>
      </w:pPr>
      <w:r w:rsidRPr="00EB6CE2">
        <w:pict w14:anchorId="55B75372">
          <v:rect id="_x0000_i1231" style="width:0;height:1.5pt" o:hralign="center" o:hrstd="t" o:hr="t" fillcolor="#a0a0a0" stroked="f"/>
        </w:pict>
      </w:r>
    </w:p>
    <w:p w14:paraId="3BB5F283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90 YouTube Shorts (3 per day)</w:t>
      </w:r>
    </w:p>
    <w:p w14:paraId="4E256F05" w14:textId="77777777" w:rsidR="00EB6CE2" w:rsidRPr="00EB6CE2" w:rsidRDefault="00EB6CE2" w:rsidP="00EB6CE2">
      <w:pPr>
        <w:pStyle w:val="Heading4"/>
      </w:pPr>
      <w:r w:rsidRPr="00EB6CE2">
        <w:t>Shorts extracted from long videos:</w:t>
      </w:r>
    </w:p>
    <w:p w14:paraId="0D20EE15" w14:textId="77777777" w:rsidR="00EB6CE2" w:rsidRPr="00EB6CE2" w:rsidRDefault="00EB6CE2" w:rsidP="00EB6CE2">
      <w:pPr>
        <w:pStyle w:val="Heading4"/>
        <w:numPr>
          <w:ilvl w:val="0"/>
          <w:numId w:val="310"/>
        </w:numPr>
      </w:pPr>
      <w:r w:rsidRPr="00EB6CE2">
        <w:t>Coding tips</w:t>
      </w:r>
    </w:p>
    <w:p w14:paraId="435A583F" w14:textId="77777777" w:rsidR="00EB6CE2" w:rsidRPr="00EB6CE2" w:rsidRDefault="00EB6CE2" w:rsidP="00EB6CE2">
      <w:pPr>
        <w:pStyle w:val="Heading4"/>
        <w:numPr>
          <w:ilvl w:val="0"/>
          <w:numId w:val="310"/>
        </w:numPr>
      </w:pPr>
      <w:r w:rsidRPr="00EB6CE2">
        <w:t>Debugging lessons</w:t>
      </w:r>
    </w:p>
    <w:p w14:paraId="7BF840B3" w14:textId="77777777" w:rsidR="00EB6CE2" w:rsidRPr="00EB6CE2" w:rsidRDefault="00EB6CE2" w:rsidP="00EB6CE2">
      <w:pPr>
        <w:pStyle w:val="Heading4"/>
        <w:numPr>
          <w:ilvl w:val="0"/>
          <w:numId w:val="310"/>
        </w:numPr>
      </w:pPr>
      <w:r w:rsidRPr="00EB6CE2">
        <w:t>Micro-tutorials</w:t>
      </w:r>
    </w:p>
    <w:p w14:paraId="7DD70EBB" w14:textId="77777777" w:rsidR="00EB6CE2" w:rsidRPr="00EB6CE2" w:rsidRDefault="00EB6CE2" w:rsidP="00EB6CE2">
      <w:pPr>
        <w:pStyle w:val="Heading4"/>
        <w:numPr>
          <w:ilvl w:val="0"/>
          <w:numId w:val="310"/>
        </w:numPr>
      </w:pPr>
      <w:r w:rsidRPr="00EB6CE2">
        <w:t>Motivational developer reels</w:t>
      </w:r>
    </w:p>
    <w:p w14:paraId="3E5D17F1" w14:textId="77777777" w:rsidR="00EB6CE2" w:rsidRPr="00EB6CE2" w:rsidRDefault="00EB6CE2" w:rsidP="00EB6CE2">
      <w:pPr>
        <w:pStyle w:val="Heading4"/>
      </w:pPr>
      <w:r w:rsidRPr="00EB6CE2">
        <w:pict w14:anchorId="75091D98">
          <v:rect id="_x0000_i1232" style="width:0;height:1.5pt" o:hralign="center" o:hrstd="t" o:hr="t" fillcolor="#a0a0a0" stroked="f"/>
        </w:pict>
      </w:r>
    </w:p>
    <w:p w14:paraId="146C43B5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3️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Thumbnail Templates</w:t>
      </w:r>
    </w:p>
    <w:p w14:paraId="186E315A" w14:textId="77777777" w:rsidR="00EB6CE2" w:rsidRPr="00EB6CE2" w:rsidRDefault="00EB6CE2" w:rsidP="00EB6CE2">
      <w:pPr>
        <w:pStyle w:val="Heading4"/>
      </w:pPr>
      <w:r w:rsidRPr="00EB6CE2">
        <w:t>One design per video following a consistent brand theme.</w:t>
      </w:r>
    </w:p>
    <w:p w14:paraId="5667FED2" w14:textId="77777777" w:rsidR="00EB6CE2" w:rsidRPr="00EB6CE2" w:rsidRDefault="00EB6CE2" w:rsidP="00EB6CE2">
      <w:pPr>
        <w:pStyle w:val="Heading4"/>
      </w:pPr>
      <w:r w:rsidRPr="00EB6CE2">
        <w:lastRenderedPageBreak/>
        <w:pict w14:anchorId="79C1409C">
          <v:rect id="_x0000_i1233" style="width:0;height:1.5pt" o:hralign="center" o:hrstd="t" o:hr="t" fillcolor="#a0a0a0" stroked="f"/>
        </w:pict>
      </w:r>
    </w:p>
    <w:p w14:paraId="6EA78FCF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4️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YouTube Title + Description + SEO tags</w:t>
      </w:r>
    </w:p>
    <w:p w14:paraId="2D44EA04" w14:textId="77777777" w:rsidR="00EB6CE2" w:rsidRPr="00EB6CE2" w:rsidRDefault="00EB6CE2" w:rsidP="00EB6CE2">
      <w:pPr>
        <w:pStyle w:val="Heading4"/>
      </w:pPr>
      <w:r w:rsidRPr="00EB6CE2">
        <w:t>AI-assisted but polished by you.</w:t>
      </w:r>
    </w:p>
    <w:p w14:paraId="47D271FF" w14:textId="77777777" w:rsidR="00EB6CE2" w:rsidRPr="00EB6CE2" w:rsidRDefault="00EB6CE2" w:rsidP="00EB6CE2">
      <w:pPr>
        <w:pStyle w:val="Heading4"/>
      </w:pPr>
      <w:r w:rsidRPr="00EB6CE2">
        <w:pict w14:anchorId="05D88C33">
          <v:rect id="_x0000_i1234" style="width:0;height:1.5pt" o:hralign="center" o:hrstd="t" o:hr="t" fillcolor="#a0a0a0" stroked="f"/>
        </w:pict>
      </w:r>
    </w:p>
    <w:p w14:paraId="6F6C159B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TOTAL VIDEO ASSETS: ~150 Assets</w:t>
      </w:r>
    </w:p>
    <w:p w14:paraId="2085D093" w14:textId="77777777" w:rsidR="00EB6CE2" w:rsidRPr="00EB6CE2" w:rsidRDefault="00EB6CE2" w:rsidP="00EB6CE2">
      <w:pPr>
        <w:pStyle w:val="Heading4"/>
      </w:pPr>
      <w:r w:rsidRPr="00EB6CE2">
        <w:pict w14:anchorId="5F8726D0">
          <v:rect id="_x0000_i1235" style="width:0;height:1.5pt" o:hralign="center" o:hrstd="t" o:hr="t" fillcolor="#a0a0a0" stroked="f"/>
        </w:pict>
      </w:r>
    </w:p>
    <w:p w14:paraId="489F5538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🟩</w:t>
      </w:r>
      <w:r w:rsidRPr="00EB6CE2">
        <w:rPr>
          <w:b/>
          <w:bCs/>
        </w:rPr>
        <w:t xml:space="preserve"> 2. CODE ASSETS (GITHUB AUTHORITY)</w:t>
      </w:r>
    </w:p>
    <w:p w14:paraId="23951991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5️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Daily Code Commits</w:t>
      </w:r>
    </w:p>
    <w:p w14:paraId="2A028972" w14:textId="77777777" w:rsidR="00EB6CE2" w:rsidRPr="00EB6CE2" w:rsidRDefault="00EB6CE2" w:rsidP="00EB6CE2">
      <w:pPr>
        <w:pStyle w:val="Heading4"/>
      </w:pPr>
      <w:r w:rsidRPr="00EB6CE2">
        <w:t>Every day you push:</w:t>
      </w:r>
    </w:p>
    <w:p w14:paraId="3E5FB5FA" w14:textId="77777777" w:rsidR="00EB6CE2" w:rsidRPr="00EB6CE2" w:rsidRDefault="00EB6CE2" w:rsidP="00EB6CE2">
      <w:pPr>
        <w:pStyle w:val="Heading4"/>
        <w:numPr>
          <w:ilvl w:val="0"/>
          <w:numId w:val="311"/>
        </w:numPr>
      </w:pPr>
      <w:r w:rsidRPr="00EB6CE2">
        <w:t>Practice code</w:t>
      </w:r>
    </w:p>
    <w:p w14:paraId="78D5104F" w14:textId="77777777" w:rsidR="00EB6CE2" w:rsidRPr="00EB6CE2" w:rsidRDefault="00EB6CE2" w:rsidP="00EB6CE2">
      <w:pPr>
        <w:pStyle w:val="Heading4"/>
        <w:numPr>
          <w:ilvl w:val="0"/>
          <w:numId w:val="311"/>
        </w:numPr>
      </w:pPr>
      <w:r w:rsidRPr="00EB6CE2">
        <w:t>Lecture examples</w:t>
      </w:r>
    </w:p>
    <w:p w14:paraId="20DF9465" w14:textId="77777777" w:rsidR="00EB6CE2" w:rsidRPr="00EB6CE2" w:rsidRDefault="00EB6CE2" w:rsidP="00EB6CE2">
      <w:pPr>
        <w:pStyle w:val="Heading4"/>
        <w:numPr>
          <w:ilvl w:val="0"/>
          <w:numId w:val="311"/>
        </w:numPr>
      </w:pPr>
      <w:r w:rsidRPr="00EB6CE2">
        <w:t>Mini tasks</w:t>
      </w:r>
    </w:p>
    <w:p w14:paraId="3C4CBD89" w14:textId="77777777" w:rsidR="00EB6CE2" w:rsidRPr="00EB6CE2" w:rsidRDefault="00EB6CE2" w:rsidP="00EB6CE2">
      <w:pPr>
        <w:pStyle w:val="Heading4"/>
        <w:numPr>
          <w:ilvl w:val="0"/>
          <w:numId w:val="311"/>
        </w:numPr>
      </w:pPr>
      <w:r w:rsidRPr="00EB6CE2">
        <w:t>Project files</w:t>
      </w:r>
    </w:p>
    <w:p w14:paraId="670FF840" w14:textId="77777777" w:rsidR="00EB6CE2" w:rsidRPr="00EB6CE2" w:rsidRDefault="00EB6CE2" w:rsidP="00EB6CE2">
      <w:pPr>
        <w:pStyle w:val="Heading4"/>
      </w:pPr>
      <w:r w:rsidRPr="00EB6CE2">
        <w:pict w14:anchorId="5EE8F2CB">
          <v:rect id="_x0000_i1236" style="width:0;height:1.5pt" o:hralign="center" o:hrstd="t" o:hr="t" fillcolor="#a0a0a0" stroked="f"/>
        </w:pict>
      </w:r>
    </w:p>
    <w:p w14:paraId="6AB39407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6️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10 Mini Projects</w:t>
      </w:r>
    </w:p>
    <w:p w14:paraId="0642B626" w14:textId="77777777" w:rsidR="00EB6CE2" w:rsidRPr="00EB6CE2" w:rsidRDefault="00EB6CE2" w:rsidP="00EB6CE2">
      <w:pPr>
        <w:pStyle w:val="Heading4"/>
      </w:pPr>
      <w:r w:rsidRPr="00EB6CE2">
        <w:t>You’ll build:</w:t>
      </w:r>
    </w:p>
    <w:p w14:paraId="48528EF8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Todo App</w:t>
      </w:r>
    </w:p>
    <w:p w14:paraId="22439EA8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Weather App</w:t>
      </w:r>
    </w:p>
    <w:p w14:paraId="172A4F5A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CRUD App</w:t>
      </w:r>
    </w:p>
    <w:p w14:paraId="4D32EBA3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Notes App</w:t>
      </w:r>
    </w:p>
    <w:p w14:paraId="3586B20B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Login System</w:t>
      </w:r>
    </w:p>
    <w:p w14:paraId="0B692412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API Dashboard</w:t>
      </w:r>
    </w:p>
    <w:p w14:paraId="5B99725F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Tailwind components</w:t>
      </w:r>
    </w:p>
    <w:p w14:paraId="28C58A51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React components</w:t>
      </w:r>
    </w:p>
    <w:p w14:paraId="3D581D2B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Node APIs</w:t>
      </w:r>
    </w:p>
    <w:p w14:paraId="7863C8FE" w14:textId="77777777" w:rsidR="00EB6CE2" w:rsidRPr="00EB6CE2" w:rsidRDefault="00EB6CE2" w:rsidP="00EB6CE2">
      <w:pPr>
        <w:pStyle w:val="Heading4"/>
        <w:numPr>
          <w:ilvl w:val="0"/>
          <w:numId w:val="312"/>
        </w:numPr>
      </w:pPr>
      <w:r w:rsidRPr="00EB6CE2">
        <w:t>MongoDB models</w:t>
      </w:r>
    </w:p>
    <w:p w14:paraId="2722B854" w14:textId="77777777" w:rsidR="00EB6CE2" w:rsidRPr="00EB6CE2" w:rsidRDefault="00EB6CE2" w:rsidP="00EB6CE2">
      <w:pPr>
        <w:pStyle w:val="Heading4"/>
      </w:pPr>
      <w:r w:rsidRPr="00EB6CE2">
        <w:pict w14:anchorId="29B751E7">
          <v:rect id="_x0000_i1237" style="width:0;height:1.5pt" o:hralign="center" o:hrstd="t" o:hr="t" fillcolor="#a0a0a0" stroked="f"/>
        </w:pict>
      </w:r>
    </w:p>
    <w:p w14:paraId="7A063253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7️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10 Boilerplate Templates (Sellable)</w:t>
      </w:r>
    </w:p>
    <w:p w14:paraId="5AC582C0" w14:textId="77777777" w:rsidR="00EB6CE2" w:rsidRPr="00EB6CE2" w:rsidRDefault="00EB6CE2" w:rsidP="00EB6CE2">
      <w:pPr>
        <w:pStyle w:val="Heading4"/>
      </w:pPr>
      <w:r w:rsidRPr="00EB6CE2">
        <w:t>Examples:</w:t>
      </w:r>
    </w:p>
    <w:p w14:paraId="6635EF77" w14:textId="77777777" w:rsidR="00EB6CE2" w:rsidRPr="00EB6CE2" w:rsidRDefault="00EB6CE2" w:rsidP="00EB6CE2">
      <w:pPr>
        <w:pStyle w:val="Heading4"/>
        <w:numPr>
          <w:ilvl w:val="0"/>
          <w:numId w:val="313"/>
        </w:numPr>
      </w:pPr>
      <w:r w:rsidRPr="00EB6CE2">
        <w:t>React starter</w:t>
      </w:r>
    </w:p>
    <w:p w14:paraId="3E30A1C4" w14:textId="77777777" w:rsidR="00EB6CE2" w:rsidRPr="00EB6CE2" w:rsidRDefault="00EB6CE2" w:rsidP="00EB6CE2">
      <w:pPr>
        <w:pStyle w:val="Heading4"/>
        <w:numPr>
          <w:ilvl w:val="0"/>
          <w:numId w:val="313"/>
        </w:numPr>
      </w:pPr>
      <w:r w:rsidRPr="00EB6CE2">
        <w:t>Node + Express starter</w:t>
      </w:r>
    </w:p>
    <w:p w14:paraId="6ABAA781" w14:textId="77777777" w:rsidR="00EB6CE2" w:rsidRPr="00EB6CE2" w:rsidRDefault="00EB6CE2" w:rsidP="00EB6CE2">
      <w:pPr>
        <w:pStyle w:val="Heading4"/>
        <w:numPr>
          <w:ilvl w:val="0"/>
          <w:numId w:val="313"/>
        </w:numPr>
      </w:pPr>
      <w:r w:rsidRPr="00EB6CE2">
        <w:t>Mongo connection template</w:t>
      </w:r>
    </w:p>
    <w:p w14:paraId="15B8EEC3" w14:textId="77777777" w:rsidR="00EB6CE2" w:rsidRPr="00EB6CE2" w:rsidRDefault="00EB6CE2" w:rsidP="00EB6CE2">
      <w:pPr>
        <w:pStyle w:val="Heading4"/>
        <w:numPr>
          <w:ilvl w:val="0"/>
          <w:numId w:val="313"/>
        </w:numPr>
      </w:pPr>
      <w:r w:rsidRPr="00EB6CE2">
        <w:t>Tailwind starter template</w:t>
      </w:r>
    </w:p>
    <w:p w14:paraId="72AC5BB8" w14:textId="77777777" w:rsidR="00EB6CE2" w:rsidRPr="00EB6CE2" w:rsidRDefault="00EB6CE2" w:rsidP="00EB6CE2">
      <w:pPr>
        <w:pStyle w:val="Heading4"/>
        <w:numPr>
          <w:ilvl w:val="0"/>
          <w:numId w:val="313"/>
        </w:numPr>
      </w:pPr>
      <w:r w:rsidRPr="00EB6CE2">
        <w:t>Protected routes template</w:t>
      </w:r>
    </w:p>
    <w:p w14:paraId="59479A7A" w14:textId="77777777" w:rsidR="00EB6CE2" w:rsidRPr="00EB6CE2" w:rsidRDefault="00EB6CE2" w:rsidP="00EB6CE2">
      <w:pPr>
        <w:pStyle w:val="Heading4"/>
      </w:pPr>
      <w:r w:rsidRPr="00EB6CE2">
        <w:rPr>
          <w:b/>
          <w:bCs/>
        </w:rPr>
        <w:t>Hindi:</w:t>
      </w:r>
      <w:r w:rsidRPr="00EB6CE2">
        <w:br/>
      </w:r>
      <w:r w:rsidRPr="00EB6CE2">
        <w:rPr>
          <w:i/>
        </w:rPr>
        <w:t xml:space="preserve">In sab ko </w:t>
      </w:r>
      <w:proofErr w:type="spellStart"/>
      <w:r w:rsidRPr="00EB6CE2">
        <w:rPr>
          <w:i/>
        </w:rPr>
        <w:t>baad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mein</w:t>
      </w:r>
      <w:proofErr w:type="spellEnd"/>
      <w:r w:rsidRPr="00EB6CE2">
        <w:rPr>
          <w:i/>
        </w:rPr>
        <w:t xml:space="preserve"> ₹199–₹999 </w:t>
      </w:r>
      <w:proofErr w:type="spellStart"/>
      <w:r w:rsidRPr="00EB6CE2">
        <w:rPr>
          <w:i/>
        </w:rPr>
        <w:t>mein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becha</w:t>
      </w:r>
      <w:proofErr w:type="spellEnd"/>
      <w:r w:rsidRPr="00EB6CE2">
        <w:rPr>
          <w:i/>
        </w:rPr>
        <w:t xml:space="preserve"> ja </w:t>
      </w:r>
      <w:proofErr w:type="spellStart"/>
      <w:r w:rsidRPr="00EB6CE2">
        <w:rPr>
          <w:i/>
        </w:rPr>
        <w:t>sakta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hai</w:t>
      </w:r>
      <w:proofErr w:type="spellEnd"/>
      <w:r w:rsidRPr="00EB6CE2">
        <w:rPr>
          <w:i/>
        </w:rPr>
        <w:t>.</w:t>
      </w:r>
    </w:p>
    <w:p w14:paraId="2AFE253F" w14:textId="77777777" w:rsidR="00EB6CE2" w:rsidRPr="00EB6CE2" w:rsidRDefault="00EB6CE2" w:rsidP="00EB6CE2">
      <w:pPr>
        <w:pStyle w:val="Heading4"/>
      </w:pPr>
      <w:r w:rsidRPr="00EB6CE2">
        <w:pict w14:anchorId="78CDE3EE">
          <v:rect id="_x0000_i1238" style="width:0;height:1.5pt" o:hralign="center" o:hrstd="t" o:hr="t" fillcolor="#a0a0a0" stroked="f"/>
        </w:pict>
      </w:r>
    </w:p>
    <w:p w14:paraId="72E79D14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TOTAL CODE ASSETS: ~50 Assets</w:t>
      </w:r>
    </w:p>
    <w:p w14:paraId="3A81F523" w14:textId="77777777" w:rsidR="00EB6CE2" w:rsidRPr="00EB6CE2" w:rsidRDefault="00EB6CE2" w:rsidP="00EB6CE2">
      <w:pPr>
        <w:pStyle w:val="Heading4"/>
      </w:pPr>
      <w:r w:rsidRPr="00EB6CE2">
        <w:pict w14:anchorId="0DAE1993">
          <v:rect id="_x0000_i1239" style="width:0;height:1.5pt" o:hralign="center" o:hrstd="t" o:hr="t" fillcolor="#a0a0a0" stroked="f"/>
        </w:pict>
      </w:r>
    </w:p>
    <w:p w14:paraId="26A616B5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🟧</w:t>
      </w:r>
      <w:r w:rsidRPr="00EB6CE2">
        <w:rPr>
          <w:b/>
          <w:bCs/>
        </w:rPr>
        <w:t xml:space="preserve"> 3. PDF &amp; DOCUMENTATION ASSETS</w:t>
      </w:r>
    </w:p>
    <w:p w14:paraId="4CC1F32C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8️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Day-wise PDF Study Notes</w:t>
      </w:r>
    </w:p>
    <w:p w14:paraId="479ABB85" w14:textId="77777777" w:rsidR="00EB6CE2" w:rsidRPr="00EB6CE2" w:rsidRDefault="00EB6CE2" w:rsidP="00EB6CE2">
      <w:pPr>
        <w:pStyle w:val="Heading4"/>
      </w:pPr>
      <w:r w:rsidRPr="00EB6CE2">
        <w:t>Each PDF = 2–4 pages:</w:t>
      </w:r>
    </w:p>
    <w:p w14:paraId="1618C3AC" w14:textId="77777777" w:rsidR="00EB6CE2" w:rsidRPr="00EB6CE2" w:rsidRDefault="00EB6CE2" w:rsidP="00EB6CE2">
      <w:pPr>
        <w:pStyle w:val="Heading4"/>
        <w:numPr>
          <w:ilvl w:val="0"/>
          <w:numId w:val="314"/>
        </w:numPr>
      </w:pPr>
      <w:r w:rsidRPr="00EB6CE2">
        <w:t>Summary</w:t>
      </w:r>
    </w:p>
    <w:p w14:paraId="4F17559B" w14:textId="77777777" w:rsidR="00EB6CE2" w:rsidRPr="00EB6CE2" w:rsidRDefault="00EB6CE2" w:rsidP="00EB6CE2">
      <w:pPr>
        <w:pStyle w:val="Heading4"/>
        <w:numPr>
          <w:ilvl w:val="0"/>
          <w:numId w:val="314"/>
        </w:numPr>
      </w:pPr>
      <w:r w:rsidRPr="00EB6CE2">
        <w:t>Code</w:t>
      </w:r>
    </w:p>
    <w:p w14:paraId="4D3BF705" w14:textId="77777777" w:rsidR="00EB6CE2" w:rsidRPr="00EB6CE2" w:rsidRDefault="00EB6CE2" w:rsidP="00EB6CE2">
      <w:pPr>
        <w:pStyle w:val="Heading4"/>
        <w:numPr>
          <w:ilvl w:val="0"/>
          <w:numId w:val="314"/>
        </w:numPr>
      </w:pPr>
      <w:r w:rsidRPr="00EB6CE2">
        <w:t>Key concepts</w:t>
      </w:r>
    </w:p>
    <w:p w14:paraId="1080613F" w14:textId="77777777" w:rsidR="00EB6CE2" w:rsidRPr="00EB6CE2" w:rsidRDefault="00EB6CE2" w:rsidP="00EB6CE2">
      <w:pPr>
        <w:pStyle w:val="Heading4"/>
        <w:numPr>
          <w:ilvl w:val="0"/>
          <w:numId w:val="314"/>
        </w:numPr>
      </w:pPr>
      <w:r w:rsidRPr="00EB6CE2">
        <w:t>Tasks</w:t>
      </w:r>
    </w:p>
    <w:p w14:paraId="281F6CFA" w14:textId="77777777" w:rsidR="00EB6CE2" w:rsidRPr="00EB6CE2" w:rsidRDefault="00EB6CE2" w:rsidP="00EB6CE2">
      <w:pPr>
        <w:pStyle w:val="Heading4"/>
      </w:pPr>
      <w:r w:rsidRPr="00EB6CE2">
        <w:pict w14:anchorId="6B17D678">
          <v:rect id="_x0000_i1240" style="width:0;height:1.5pt" o:hralign="center" o:hrstd="t" o:hr="t" fillcolor="#a0a0a0" stroked="f"/>
        </w:pict>
      </w:r>
    </w:p>
    <w:p w14:paraId="58A48A69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9️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10 </w:t>
      </w:r>
      <w:proofErr w:type="spellStart"/>
      <w:r w:rsidRPr="00EB6CE2">
        <w:rPr>
          <w:b/>
          <w:bCs/>
        </w:rPr>
        <w:t>Cheatsheets</w:t>
      </w:r>
      <w:proofErr w:type="spellEnd"/>
    </w:p>
    <w:p w14:paraId="3B5EC4F2" w14:textId="77777777" w:rsidR="00EB6CE2" w:rsidRPr="00EB6CE2" w:rsidRDefault="00EB6CE2" w:rsidP="00EB6CE2">
      <w:pPr>
        <w:pStyle w:val="Heading4"/>
      </w:pPr>
      <w:r w:rsidRPr="00EB6CE2">
        <w:t>Examples:</w:t>
      </w:r>
    </w:p>
    <w:p w14:paraId="3DB659D9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HTML </w:t>
      </w:r>
      <w:proofErr w:type="spellStart"/>
      <w:r w:rsidRPr="00EB6CE2">
        <w:t>Cheatsheet</w:t>
      </w:r>
      <w:proofErr w:type="spellEnd"/>
    </w:p>
    <w:p w14:paraId="17A19CD2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CSS </w:t>
      </w:r>
      <w:proofErr w:type="spellStart"/>
      <w:r w:rsidRPr="00EB6CE2">
        <w:t>Cheatsheet</w:t>
      </w:r>
      <w:proofErr w:type="spellEnd"/>
    </w:p>
    <w:p w14:paraId="2E09E69A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Tailwind </w:t>
      </w:r>
      <w:proofErr w:type="spellStart"/>
      <w:r w:rsidRPr="00EB6CE2">
        <w:t>Cheatsheet</w:t>
      </w:r>
      <w:proofErr w:type="spellEnd"/>
    </w:p>
    <w:p w14:paraId="4CE07245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JS </w:t>
      </w:r>
      <w:proofErr w:type="spellStart"/>
      <w:r w:rsidRPr="00EB6CE2">
        <w:t>Cheatsheet</w:t>
      </w:r>
      <w:proofErr w:type="spellEnd"/>
    </w:p>
    <w:p w14:paraId="598C901D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React </w:t>
      </w:r>
      <w:proofErr w:type="spellStart"/>
      <w:r w:rsidRPr="00EB6CE2">
        <w:t>Cheatsheet</w:t>
      </w:r>
      <w:proofErr w:type="spellEnd"/>
    </w:p>
    <w:p w14:paraId="00819A95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Node API </w:t>
      </w:r>
      <w:proofErr w:type="spellStart"/>
      <w:r w:rsidRPr="00EB6CE2">
        <w:t>Cheatsheet</w:t>
      </w:r>
      <w:proofErr w:type="spellEnd"/>
    </w:p>
    <w:p w14:paraId="0713E4C7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MongoDB </w:t>
      </w:r>
      <w:proofErr w:type="spellStart"/>
      <w:r w:rsidRPr="00EB6CE2">
        <w:t>Cheatsheet</w:t>
      </w:r>
      <w:proofErr w:type="spellEnd"/>
    </w:p>
    <w:p w14:paraId="213C64F0" w14:textId="77777777" w:rsidR="00EB6CE2" w:rsidRPr="00EB6CE2" w:rsidRDefault="00EB6CE2" w:rsidP="00EB6CE2">
      <w:pPr>
        <w:pStyle w:val="Heading4"/>
        <w:numPr>
          <w:ilvl w:val="0"/>
          <w:numId w:val="315"/>
        </w:numPr>
      </w:pPr>
      <w:r w:rsidRPr="00EB6CE2">
        <w:t xml:space="preserve">Git/GitHub </w:t>
      </w:r>
      <w:proofErr w:type="spellStart"/>
      <w:r w:rsidRPr="00EB6CE2">
        <w:t>Cheatsheet</w:t>
      </w:r>
      <w:proofErr w:type="spellEnd"/>
    </w:p>
    <w:p w14:paraId="24F90479" w14:textId="77777777" w:rsidR="00EB6CE2" w:rsidRPr="00EB6CE2" w:rsidRDefault="00EB6CE2" w:rsidP="00EB6CE2">
      <w:pPr>
        <w:pStyle w:val="Heading4"/>
      </w:pPr>
      <w:r w:rsidRPr="00EB6CE2">
        <w:pict w14:anchorId="0C8BB108">
          <v:rect id="_x0000_i1241" style="width:0;height:1.5pt" o:hralign="center" o:hrstd="t" o:hr="t" fillcolor="#a0a0a0" stroked="f"/>
        </w:pict>
      </w:r>
    </w:p>
    <w:p w14:paraId="002D5769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🔟</w:t>
      </w:r>
      <w:r w:rsidRPr="00EB6CE2">
        <w:rPr>
          <w:b/>
          <w:bCs/>
        </w:rPr>
        <w:t xml:space="preserve"> 5 Flowcharts for system understanding</w:t>
      </w:r>
    </w:p>
    <w:p w14:paraId="667F10E0" w14:textId="77777777" w:rsidR="00EB6CE2" w:rsidRPr="00EB6CE2" w:rsidRDefault="00EB6CE2" w:rsidP="00EB6CE2">
      <w:pPr>
        <w:pStyle w:val="Heading4"/>
      </w:pPr>
      <w:r w:rsidRPr="00EB6CE2">
        <w:t>Examples:</w:t>
      </w:r>
    </w:p>
    <w:p w14:paraId="33B74CA3" w14:textId="77777777" w:rsidR="00EB6CE2" w:rsidRPr="00EB6CE2" w:rsidRDefault="00EB6CE2" w:rsidP="00EB6CE2">
      <w:pPr>
        <w:pStyle w:val="Heading4"/>
        <w:numPr>
          <w:ilvl w:val="0"/>
          <w:numId w:val="316"/>
        </w:numPr>
      </w:pPr>
      <w:r w:rsidRPr="00EB6CE2">
        <w:t>React lifecycle</w:t>
      </w:r>
    </w:p>
    <w:p w14:paraId="1A03DEEF" w14:textId="77777777" w:rsidR="00EB6CE2" w:rsidRPr="00EB6CE2" w:rsidRDefault="00EB6CE2" w:rsidP="00EB6CE2">
      <w:pPr>
        <w:pStyle w:val="Heading4"/>
        <w:numPr>
          <w:ilvl w:val="0"/>
          <w:numId w:val="316"/>
        </w:numPr>
      </w:pPr>
      <w:r w:rsidRPr="00EB6CE2">
        <w:t>Node request flow</w:t>
      </w:r>
    </w:p>
    <w:p w14:paraId="218C48DF" w14:textId="77777777" w:rsidR="00EB6CE2" w:rsidRPr="00EB6CE2" w:rsidRDefault="00EB6CE2" w:rsidP="00EB6CE2">
      <w:pPr>
        <w:pStyle w:val="Heading4"/>
        <w:numPr>
          <w:ilvl w:val="0"/>
          <w:numId w:val="316"/>
        </w:numPr>
      </w:pPr>
      <w:r w:rsidRPr="00EB6CE2">
        <w:t>CRUD architecture</w:t>
      </w:r>
    </w:p>
    <w:p w14:paraId="1DD468E2" w14:textId="77777777" w:rsidR="00EB6CE2" w:rsidRPr="00EB6CE2" w:rsidRDefault="00EB6CE2" w:rsidP="00EB6CE2">
      <w:pPr>
        <w:pStyle w:val="Heading4"/>
        <w:numPr>
          <w:ilvl w:val="0"/>
          <w:numId w:val="316"/>
        </w:numPr>
      </w:pPr>
      <w:r w:rsidRPr="00EB6CE2">
        <w:t>Authentication flow</w:t>
      </w:r>
    </w:p>
    <w:p w14:paraId="78C85FB8" w14:textId="77777777" w:rsidR="00EB6CE2" w:rsidRPr="00EB6CE2" w:rsidRDefault="00EB6CE2" w:rsidP="00EB6CE2">
      <w:pPr>
        <w:pStyle w:val="Heading4"/>
        <w:numPr>
          <w:ilvl w:val="0"/>
          <w:numId w:val="316"/>
        </w:numPr>
      </w:pPr>
      <w:r w:rsidRPr="00EB6CE2">
        <w:t>MVC structure</w:t>
      </w:r>
    </w:p>
    <w:p w14:paraId="3A0D09D5" w14:textId="77777777" w:rsidR="00EB6CE2" w:rsidRPr="00EB6CE2" w:rsidRDefault="00EB6CE2" w:rsidP="00EB6CE2">
      <w:pPr>
        <w:pStyle w:val="Heading4"/>
      </w:pPr>
      <w:r w:rsidRPr="00EB6CE2">
        <w:pict w14:anchorId="6613480F">
          <v:rect id="_x0000_i1242" style="width:0;height:1.5pt" o:hralign="center" o:hrstd="t" o:hr="t" fillcolor="#a0a0a0" stroked="f"/>
        </w:pict>
      </w:r>
    </w:p>
    <w:p w14:paraId="213F111D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5 </w:t>
      </w:r>
      <w:proofErr w:type="spellStart"/>
      <w:r w:rsidRPr="00EB6CE2">
        <w:rPr>
          <w:b/>
          <w:bCs/>
        </w:rPr>
        <w:t>Mindmaps</w:t>
      </w:r>
      <w:proofErr w:type="spellEnd"/>
    </w:p>
    <w:p w14:paraId="0B804C1F" w14:textId="77777777" w:rsidR="00EB6CE2" w:rsidRPr="00EB6CE2" w:rsidRDefault="00EB6CE2" w:rsidP="00EB6CE2">
      <w:pPr>
        <w:pStyle w:val="Heading4"/>
      </w:pPr>
      <w:r w:rsidRPr="00EB6CE2">
        <w:t>Examples:</w:t>
      </w:r>
    </w:p>
    <w:p w14:paraId="53F4F8C8" w14:textId="77777777" w:rsidR="00EB6CE2" w:rsidRPr="00EB6CE2" w:rsidRDefault="00EB6CE2" w:rsidP="00EB6CE2">
      <w:pPr>
        <w:pStyle w:val="Heading4"/>
        <w:numPr>
          <w:ilvl w:val="0"/>
          <w:numId w:val="317"/>
        </w:numPr>
      </w:pPr>
      <w:r w:rsidRPr="00EB6CE2">
        <w:t>Full MERN Overview</w:t>
      </w:r>
    </w:p>
    <w:p w14:paraId="77F90158" w14:textId="77777777" w:rsidR="00EB6CE2" w:rsidRPr="00EB6CE2" w:rsidRDefault="00EB6CE2" w:rsidP="00EB6CE2">
      <w:pPr>
        <w:pStyle w:val="Heading4"/>
        <w:numPr>
          <w:ilvl w:val="0"/>
          <w:numId w:val="317"/>
        </w:numPr>
      </w:pPr>
      <w:r w:rsidRPr="00EB6CE2">
        <w:t>State management map</w:t>
      </w:r>
    </w:p>
    <w:p w14:paraId="26B5945E" w14:textId="77777777" w:rsidR="00EB6CE2" w:rsidRPr="00EB6CE2" w:rsidRDefault="00EB6CE2" w:rsidP="00EB6CE2">
      <w:pPr>
        <w:pStyle w:val="Heading4"/>
        <w:numPr>
          <w:ilvl w:val="0"/>
          <w:numId w:val="317"/>
        </w:numPr>
      </w:pPr>
      <w:r w:rsidRPr="00EB6CE2">
        <w:t>API design map</w:t>
      </w:r>
    </w:p>
    <w:p w14:paraId="1F099651" w14:textId="77777777" w:rsidR="00EB6CE2" w:rsidRPr="00EB6CE2" w:rsidRDefault="00EB6CE2" w:rsidP="00EB6CE2">
      <w:pPr>
        <w:pStyle w:val="Heading4"/>
      </w:pPr>
      <w:r w:rsidRPr="00EB6CE2">
        <w:pict w14:anchorId="0CC06495">
          <v:rect id="_x0000_i1243" style="width:0;height:1.5pt" o:hralign="center" o:hrstd="t" o:hr="t" fillcolor="#a0a0a0" stroked="f"/>
        </w:pict>
      </w:r>
    </w:p>
    <w:p w14:paraId="4DD875CB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1 Big Final “30-Day MERN Handbook (100+ Pages)”</w:t>
      </w:r>
    </w:p>
    <w:p w14:paraId="042BDAD2" w14:textId="77777777" w:rsidR="00EB6CE2" w:rsidRPr="00EB6CE2" w:rsidRDefault="00EB6CE2" w:rsidP="00EB6CE2">
      <w:pPr>
        <w:pStyle w:val="Heading4"/>
      </w:pPr>
      <w:r w:rsidRPr="00EB6CE2">
        <w:t>This is your signature PDF product.</w:t>
      </w:r>
    </w:p>
    <w:p w14:paraId="21765740" w14:textId="77777777" w:rsidR="00EB6CE2" w:rsidRPr="00EB6CE2" w:rsidRDefault="00EB6CE2" w:rsidP="00EB6CE2">
      <w:pPr>
        <w:pStyle w:val="Heading4"/>
      </w:pPr>
      <w:r w:rsidRPr="00EB6CE2">
        <w:rPr>
          <w:b/>
          <w:bCs/>
        </w:rPr>
        <w:t>Hindi:</w:t>
      </w:r>
      <w:r w:rsidRPr="00EB6CE2">
        <w:br/>
      </w:r>
      <w:r w:rsidRPr="00EB6CE2">
        <w:rPr>
          <w:i/>
        </w:rPr>
        <w:t xml:space="preserve">Ye </w:t>
      </w:r>
      <w:proofErr w:type="spellStart"/>
      <w:r w:rsidRPr="00EB6CE2">
        <w:rPr>
          <w:i/>
        </w:rPr>
        <w:t>tumhara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sabse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bada</w:t>
      </w:r>
      <w:proofErr w:type="spellEnd"/>
      <w:r w:rsidRPr="00EB6CE2">
        <w:rPr>
          <w:i/>
        </w:rPr>
        <w:t xml:space="preserve"> digital asset </w:t>
      </w:r>
      <w:proofErr w:type="spellStart"/>
      <w:r w:rsidRPr="00EB6CE2">
        <w:rPr>
          <w:i/>
        </w:rPr>
        <w:t>hoga</w:t>
      </w:r>
      <w:proofErr w:type="spellEnd"/>
      <w:r w:rsidRPr="00EB6CE2">
        <w:rPr>
          <w:i/>
        </w:rPr>
        <w:t xml:space="preserve"> — course </w:t>
      </w:r>
      <w:proofErr w:type="spellStart"/>
      <w:r w:rsidRPr="00EB6CE2">
        <w:rPr>
          <w:i/>
        </w:rPr>
        <w:t>ke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barabar</w:t>
      </w:r>
      <w:proofErr w:type="spellEnd"/>
      <w:r w:rsidRPr="00EB6CE2">
        <w:rPr>
          <w:i/>
        </w:rPr>
        <w:t xml:space="preserve"> value.</w:t>
      </w:r>
    </w:p>
    <w:p w14:paraId="53FDE520" w14:textId="77777777" w:rsidR="00EB6CE2" w:rsidRPr="00EB6CE2" w:rsidRDefault="00EB6CE2" w:rsidP="00EB6CE2">
      <w:pPr>
        <w:pStyle w:val="Heading4"/>
      </w:pPr>
      <w:r w:rsidRPr="00EB6CE2">
        <w:pict w14:anchorId="4BDF68A4">
          <v:rect id="_x0000_i1244" style="width:0;height:1.5pt" o:hralign="center" o:hrstd="t" o:hr="t" fillcolor="#a0a0a0" stroked="f"/>
        </w:pict>
      </w:r>
    </w:p>
    <w:p w14:paraId="4E4BE347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TOTAL DOC ASSETS: ~60 Assets</w:t>
      </w:r>
    </w:p>
    <w:p w14:paraId="505AEEC9" w14:textId="77777777" w:rsidR="00EB6CE2" w:rsidRPr="00EB6CE2" w:rsidRDefault="00EB6CE2" w:rsidP="00EB6CE2">
      <w:pPr>
        <w:pStyle w:val="Heading4"/>
      </w:pPr>
      <w:r w:rsidRPr="00EB6CE2">
        <w:pict w14:anchorId="54BE447A">
          <v:rect id="_x0000_i1245" style="width:0;height:1.5pt" o:hralign="center" o:hrstd="t" o:hr="t" fillcolor="#a0a0a0" stroked="f"/>
        </w:pict>
      </w:r>
    </w:p>
    <w:p w14:paraId="4B87869C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🟫</w:t>
      </w:r>
      <w:r w:rsidRPr="00EB6CE2">
        <w:rPr>
          <w:b/>
          <w:bCs/>
        </w:rPr>
        <w:t xml:space="preserve"> 4. SOCIAL ASSETS (MARKETING)</w:t>
      </w:r>
    </w:p>
    <w:p w14:paraId="2943F699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3️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Daily Day-Wise Instagram Posts</w:t>
      </w:r>
    </w:p>
    <w:p w14:paraId="2F5822F3" w14:textId="77777777" w:rsidR="00EB6CE2" w:rsidRPr="00EB6CE2" w:rsidRDefault="00EB6CE2" w:rsidP="00EB6CE2">
      <w:pPr>
        <w:pStyle w:val="Heading4"/>
      </w:pPr>
      <w:r w:rsidRPr="00EB6CE2">
        <w:t>Educational carousels.</w:t>
      </w:r>
    </w:p>
    <w:p w14:paraId="6341962C" w14:textId="77777777" w:rsidR="00EB6CE2" w:rsidRPr="00EB6CE2" w:rsidRDefault="00EB6CE2" w:rsidP="00EB6CE2">
      <w:pPr>
        <w:pStyle w:val="Heading4"/>
      </w:pPr>
      <w:r w:rsidRPr="00EB6CE2">
        <w:pict w14:anchorId="2255E18D">
          <v:rect id="_x0000_i1246" style="width:0;height:1.5pt" o:hralign="center" o:hrstd="t" o:hr="t" fillcolor="#a0a0a0" stroked="f"/>
        </w:pict>
      </w:r>
    </w:p>
    <w:p w14:paraId="662B0447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4️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Twitter/LinkedIn text posts</w:t>
      </w:r>
    </w:p>
    <w:p w14:paraId="1B500005" w14:textId="77777777" w:rsidR="00EB6CE2" w:rsidRPr="00EB6CE2" w:rsidRDefault="00EB6CE2" w:rsidP="00EB6CE2">
      <w:pPr>
        <w:pStyle w:val="Heading4"/>
      </w:pPr>
      <w:r w:rsidRPr="00EB6CE2">
        <w:t>Each explaining your day’s topic.</w:t>
      </w:r>
    </w:p>
    <w:p w14:paraId="671D8CB1" w14:textId="77777777" w:rsidR="00EB6CE2" w:rsidRPr="00EB6CE2" w:rsidRDefault="00EB6CE2" w:rsidP="00EB6CE2">
      <w:pPr>
        <w:pStyle w:val="Heading4"/>
      </w:pPr>
      <w:r w:rsidRPr="00EB6CE2">
        <w:pict w14:anchorId="53BAA0E8">
          <v:rect id="_x0000_i1247" style="width:0;height:1.5pt" o:hralign="center" o:hrstd="t" o:hr="t" fillcolor="#a0a0a0" stroked="f"/>
        </w:pict>
      </w:r>
    </w:p>
    <w:p w14:paraId="73AB4A13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5️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30 LinkedIn Long Posts</w:t>
      </w:r>
    </w:p>
    <w:p w14:paraId="0D45AAB3" w14:textId="77777777" w:rsidR="00EB6CE2" w:rsidRPr="00EB6CE2" w:rsidRDefault="00EB6CE2" w:rsidP="00EB6CE2">
      <w:pPr>
        <w:pStyle w:val="Heading4"/>
      </w:pPr>
      <w:r w:rsidRPr="00EB6CE2">
        <w:t>Teaching + authority building.</w:t>
      </w:r>
    </w:p>
    <w:p w14:paraId="44B248CE" w14:textId="77777777" w:rsidR="00EB6CE2" w:rsidRPr="00EB6CE2" w:rsidRDefault="00EB6CE2" w:rsidP="00EB6CE2">
      <w:pPr>
        <w:pStyle w:val="Heading4"/>
      </w:pPr>
      <w:r w:rsidRPr="00EB6CE2">
        <w:pict w14:anchorId="39BBD772">
          <v:rect id="_x0000_i1248" style="width:0;height:1.5pt" o:hralign="center" o:hrstd="t" o:hr="t" fillcolor="#a0a0a0" stroked="f"/>
        </w:pict>
      </w:r>
    </w:p>
    <w:p w14:paraId="069FCE06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TOTAL SOCIAL ASSETS: ~90 Assets</w:t>
      </w:r>
    </w:p>
    <w:p w14:paraId="3BAF5EB9" w14:textId="77777777" w:rsidR="00EB6CE2" w:rsidRPr="00EB6CE2" w:rsidRDefault="00EB6CE2" w:rsidP="00EB6CE2">
      <w:pPr>
        <w:pStyle w:val="Heading4"/>
      </w:pPr>
      <w:r w:rsidRPr="00EB6CE2">
        <w:pict w14:anchorId="76451138">
          <v:rect id="_x0000_i1249" style="width:0;height:1.5pt" o:hralign="center" o:hrstd="t" o:hr="t" fillcolor="#a0a0a0" stroked="f"/>
        </w:pict>
      </w:r>
    </w:p>
    <w:p w14:paraId="51D1AEEE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🟪</w:t>
      </w:r>
      <w:r w:rsidRPr="00EB6CE2">
        <w:rPr>
          <w:b/>
          <w:bCs/>
        </w:rPr>
        <w:t xml:space="preserve"> 5. BRAND &amp; DESIGN ASSETS</w:t>
      </w:r>
    </w:p>
    <w:p w14:paraId="7430C47D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6️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Your teaching brand kit</w:t>
      </w:r>
    </w:p>
    <w:p w14:paraId="0DEEDC0F" w14:textId="77777777" w:rsidR="00EB6CE2" w:rsidRPr="00EB6CE2" w:rsidRDefault="00EB6CE2" w:rsidP="00EB6CE2">
      <w:pPr>
        <w:pStyle w:val="Heading4"/>
        <w:numPr>
          <w:ilvl w:val="0"/>
          <w:numId w:val="318"/>
        </w:numPr>
      </w:pPr>
      <w:r w:rsidRPr="00EB6CE2">
        <w:t>Fonts</w:t>
      </w:r>
    </w:p>
    <w:p w14:paraId="1F7CED9D" w14:textId="77777777" w:rsidR="00EB6CE2" w:rsidRPr="00EB6CE2" w:rsidRDefault="00EB6CE2" w:rsidP="00EB6CE2">
      <w:pPr>
        <w:pStyle w:val="Heading4"/>
        <w:numPr>
          <w:ilvl w:val="0"/>
          <w:numId w:val="318"/>
        </w:numPr>
      </w:pPr>
      <w:r w:rsidRPr="00EB6CE2">
        <w:t>Colors</w:t>
      </w:r>
    </w:p>
    <w:p w14:paraId="16B4626D" w14:textId="77777777" w:rsidR="00EB6CE2" w:rsidRPr="00EB6CE2" w:rsidRDefault="00EB6CE2" w:rsidP="00EB6CE2">
      <w:pPr>
        <w:pStyle w:val="Heading4"/>
        <w:numPr>
          <w:ilvl w:val="0"/>
          <w:numId w:val="318"/>
        </w:numPr>
      </w:pPr>
      <w:r w:rsidRPr="00EB6CE2">
        <w:t>Banner</w:t>
      </w:r>
    </w:p>
    <w:p w14:paraId="2130A087" w14:textId="77777777" w:rsidR="00EB6CE2" w:rsidRPr="00EB6CE2" w:rsidRDefault="00EB6CE2" w:rsidP="00EB6CE2">
      <w:pPr>
        <w:pStyle w:val="Heading4"/>
        <w:numPr>
          <w:ilvl w:val="0"/>
          <w:numId w:val="318"/>
        </w:numPr>
      </w:pPr>
      <w:r w:rsidRPr="00EB6CE2">
        <w:t>Intro/outro</w:t>
      </w:r>
    </w:p>
    <w:p w14:paraId="618B25F8" w14:textId="77777777" w:rsidR="00EB6CE2" w:rsidRPr="00EB6CE2" w:rsidRDefault="00EB6CE2" w:rsidP="00EB6CE2">
      <w:pPr>
        <w:pStyle w:val="Heading4"/>
      </w:pPr>
      <w:r w:rsidRPr="00EB6CE2">
        <w:pict w14:anchorId="52B28542">
          <v:rect id="_x0000_i1250" style="width:0;height:1.5pt" o:hralign="center" o:hrstd="t" o:hr="t" fillcolor="#a0a0a0" stroked="f"/>
        </w:pict>
      </w:r>
    </w:p>
    <w:p w14:paraId="323C8D83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7️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Canva templates</w:t>
      </w:r>
    </w:p>
    <w:p w14:paraId="580D9C13" w14:textId="77777777" w:rsidR="00EB6CE2" w:rsidRPr="00EB6CE2" w:rsidRDefault="00EB6CE2" w:rsidP="00EB6CE2">
      <w:pPr>
        <w:pStyle w:val="Heading4"/>
        <w:numPr>
          <w:ilvl w:val="0"/>
          <w:numId w:val="319"/>
        </w:numPr>
      </w:pPr>
      <w:r w:rsidRPr="00EB6CE2">
        <w:t>Thumbnail template</w:t>
      </w:r>
    </w:p>
    <w:p w14:paraId="1D297BAB" w14:textId="77777777" w:rsidR="00EB6CE2" w:rsidRPr="00EB6CE2" w:rsidRDefault="00EB6CE2" w:rsidP="00EB6CE2">
      <w:pPr>
        <w:pStyle w:val="Heading4"/>
        <w:numPr>
          <w:ilvl w:val="0"/>
          <w:numId w:val="319"/>
        </w:numPr>
      </w:pPr>
      <w:r w:rsidRPr="00EB6CE2">
        <w:t>PDF template</w:t>
      </w:r>
    </w:p>
    <w:p w14:paraId="5B79FEC6" w14:textId="77777777" w:rsidR="00EB6CE2" w:rsidRPr="00EB6CE2" w:rsidRDefault="00EB6CE2" w:rsidP="00EB6CE2">
      <w:pPr>
        <w:pStyle w:val="Heading4"/>
        <w:numPr>
          <w:ilvl w:val="0"/>
          <w:numId w:val="319"/>
        </w:numPr>
      </w:pPr>
      <w:r w:rsidRPr="00EB6CE2">
        <w:t>Social carousel template</w:t>
      </w:r>
    </w:p>
    <w:p w14:paraId="722FDFD9" w14:textId="77777777" w:rsidR="00EB6CE2" w:rsidRPr="00EB6CE2" w:rsidRDefault="00EB6CE2" w:rsidP="00EB6CE2">
      <w:pPr>
        <w:pStyle w:val="Heading4"/>
      </w:pPr>
      <w:r w:rsidRPr="00EB6CE2">
        <w:pict w14:anchorId="25AF0ED1">
          <v:rect id="_x0000_i1251" style="width:0;height:1.5pt" o:hralign="center" o:hrstd="t" o:hr="t" fillcolor="#a0a0a0" stroked="f"/>
        </w:pict>
      </w:r>
    </w:p>
    <w:p w14:paraId="31AB7395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8️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GitHub README Design</w:t>
      </w:r>
    </w:p>
    <w:p w14:paraId="197DD666" w14:textId="77777777" w:rsidR="00EB6CE2" w:rsidRPr="00EB6CE2" w:rsidRDefault="00EB6CE2" w:rsidP="00EB6CE2">
      <w:pPr>
        <w:pStyle w:val="Heading4"/>
      </w:pPr>
      <w:r w:rsidRPr="00EB6CE2">
        <w:t>Clean, branded, professional.</w:t>
      </w:r>
    </w:p>
    <w:p w14:paraId="0B96D489" w14:textId="77777777" w:rsidR="00EB6CE2" w:rsidRPr="00EB6CE2" w:rsidRDefault="00EB6CE2" w:rsidP="00EB6CE2">
      <w:pPr>
        <w:pStyle w:val="Heading4"/>
      </w:pPr>
      <w:r w:rsidRPr="00EB6CE2">
        <w:pict w14:anchorId="47D83999">
          <v:rect id="_x0000_i1252" style="width:0;height:1.5pt" o:hralign="center" o:hrstd="t" o:hr="t" fillcolor="#a0a0a0" stroked="f"/>
        </w:pict>
      </w:r>
    </w:p>
    <w:p w14:paraId="34643834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TOTAL BRAND ASSETS: ~10 Assets</w:t>
      </w:r>
    </w:p>
    <w:p w14:paraId="03CCF1B8" w14:textId="77777777" w:rsidR="00EB6CE2" w:rsidRPr="00EB6CE2" w:rsidRDefault="00EB6CE2" w:rsidP="00EB6CE2">
      <w:pPr>
        <w:pStyle w:val="Heading4"/>
      </w:pPr>
      <w:r w:rsidRPr="00EB6CE2">
        <w:pict w14:anchorId="4D267BF9">
          <v:rect id="_x0000_i1253" style="width:0;height:1.5pt" o:hralign="center" o:hrstd="t" o:hr="t" fillcolor="#a0a0a0" stroked="f"/>
        </w:pict>
      </w:r>
    </w:p>
    <w:p w14:paraId="6861D69D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🟥</w:t>
      </w:r>
      <w:r w:rsidRPr="00EB6CE2">
        <w:rPr>
          <w:b/>
          <w:bCs/>
        </w:rPr>
        <w:t xml:space="preserve"> 6. MONETIZATION ASSETS</w:t>
      </w:r>
    </w:p>
    <w:p w14:paraId="0C733CC6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9️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Affiliate System</w:t>
      </w:r>
    </w:p>
    <w:p w14:paraId="3BEF3572" w14:textId="77777777" w:rsidR="00EB6CE2" w:rsidRPr="00EB6CE2" w:rsidRDefault="00EB6CE2" w:rsidP="00EB6CE2">
      <w:pPr>
        <w:pStyle w:val="Heading4"/>
        <w:numPr>
          <w:ilvl w:val="0"/>
          <w:numId w:val="320"/>
        </w:numPr>
      </w:pPr>
      <w:proofErr w:type="spellStart"/>
      <w:r w:rsidRPr="00EB6CE2">
        <w:t>VSCode</w:t>
      </w:r>
      <w:proofErr w:type="spellEnd"/>
    </w:p>
    <w:p w14:paraId="62E2351F" w14:textId="77777777" w:rsidR="00EB6CE2" w:rsidRPr="00EB6CE2" w:rsidRDefault="00EB6CE2" w:rsidP="00EB6CE2">
      <w:pPr>
        <w:pStyle w:val="Heading4"/>
        <w:numPr>
          <w:ilvl w:val="0"/>
          <w:numId w:val="320"/>
        </w:numPr>
      </w:pPr>
      <w:r w:rsidRPr="00EB6CE2">
        <w:t>Hosting</w:t>
      </w:r>
    </w:p>
    <w:p w14:paraId="1B1CD6E2" w14:textId="77777777" w:rsidR="00EB6CE2" w:rsidRPr="00EB6CE2" w:rsidRDefault="00EB6CE2" w:rsidP="00EB6CE2">
      <w:pPr>
        <w:pStyle w:val="Heading4"/>
        <w:numPr>
          <w:ilvl w:val="0"/>
          <w:numId w:val="320"/>
        </w:numPr>
      </w:pPr>
      <w:r w:rsidRPr="00EB6CE2">
        <w:t>Courses</w:t>
      </w:r>
    </w:p>
    <w:p w14:paraId="3C6C4FCD" w14:textId="77777777" w:rsidR="00EB6CE2" w:rsidRPr="00EB6CE2" w:rsidRDefault="00EB6CE2" w:rsidP="00EB6CE2">
      <w:pPr>
        <w:pStyle w:val="Heading4"/>
        <w:numPr>
          <w:ilvl w:val="0"/>
          <w:numId w:val="320"/>
        </w:numPr>
      </w:pPr>
      <w:r w:rsidRPr="00EB6CE2">
        <w:t>Books</w:t>
      </w:r>
    </w:p>
    <w:p w14:paraId="223E520D" w14:textId="77777777" w:rsidR="00EB6CE2" w:rsidRPr="00EB6CE2" w:rsidRDefault="00EB6CE2" w:rsidP="00EB6CE2">
      <w:pPr>
        <w:pStyle w:val="Heading4"/>
      </w:pPr>
      <w:r w:rsidRPr="00EB6CE2">
        <w:pict w14:anchorId="586ECDAE">
          <v:rect id="_x0000_i1254" style="width:0;height:1.5pt" o:hralign="center" o:hrstd="t" o:hr="t" fillcolor="#a0a0a0" stroked="f"/>
        </w:pict>
      </w:r>
    </w:p>
    <w:p w14:paraId="4BDE89C0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0️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Paid Template Store</w:t>
      </w:r>
    </w:p>
    <w:p w14:paraId="33575A1A" w14:textId="77777777" w:rsidR="00EB6CE2" w:rsidRPr="00EB6CE2" w:rsidRDefault="00EB6CE2" w:rsidP="00EB6CE2">
      <w:pPr>
        <w:pStyle w:val="Heading4"/>
      </w:pPr>
      <w:r w:rsidRPr="00EB6CE2">
        <w:t>You will sell:</w:t>
      </w:r>
    </w:p>
    <w:p w14:paraId="392858A2" w14:textId="77777777" w:rsidR="00EB6CE2" w:rsidRPr="00EB6CE2" w:rsidRDefault="00EB6CE2" w:rsidP="00EB6CE2">
      <w:pPr>
        <w:pStyle w:val="Heading4"/>
        <w:numPr>
          <w:ilvl w:val="0"/>
          <w:numId w:val="321"/>
        </w:numPr>
      </w:pPr>
      <w:r w:rsidRPr="00EB6CE2">
        <w:t>Code templates</w:t>
      </w:r>
    </w:p>
    <w:p w14:paraId="5BDD19BD" w14:textId="77777777" w:rsidR="00EB6CE2" w:rsidRPr="00EB6CE2" w:rsidRDefault="00EB6CE2" w:rsidP="00EB6CE2">
      <w:pPr>
        <w:pStyle w:val="Heading4"/>
        <w:numPr>
          <w:ilvl w:val="0"/>
          <w:numId w:val="321"/>
        </w:numPr>
      </w:pPr>
      <w:r w:rsidRPr="00EB6CE2">
        <w:t>Mini projects</w:t>
      </w:r>
    </w:p>
    <w:p w14:paraId="4C314E29" w14:textId="77777777" w:rsidR="00EB6CE2" w:rsidRPr="00EB6CE2" w:rsidRDefault="00EB6CE2" w:rsidP="00EB6CE2">
      <w:pPr>
        <w:pStyle w:val="Heading4"/>
        <w:numPr>
          <w:ilvl w:val="0"/>
          <w:numId w:val="321"/>
        </w:numPr>
      </w:pPr>
      <w:r w:rsidRPr="00EB6CE2">
        <w:t>MERN starter kits</w:t>
      </w:r>
    </w:p>
    <w:p w14:paraId="1A906752" w14:textId="77777777" w:rsidR="00EB6CE2" w:rsidRPr="00EB6CE2" w:rsidRDefault="00EB6CE2" w:rsidP="00EB6CE2">
      <w:pPr>
        <w:pStyle w:val="Heading4"/>
      </w:pPr>
      <w:r w:rsidRPr="00EB6CE2">
        <w:pict w14:anchorId="2DD57E54">
          <v:rect id="_x0000_i1255" style="width:0;height:1.5pt" o:hralign="center" o:hrstd="t" o:hr="t" fillcolor="#a0a0a0" stroked="f"/>
        </w:pict>
      </w:r>
    </w:p>
    <w:p w14:paraId="30D861E6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1️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PDF Bundles</w:t>
      </w:r>
    </w:p>
    <w:p w14:paraId="7830755D" w14:textId="77777777" w:rsidR="00EB6CE2" w:rsidRPr="00EB6CE2" w:rsidRDefault="00EB6CE2" w:rsidP="00EB6CE2">
      <w:pPr>
        <w:pStyle w:val="Heading4"/>
      </w:pPr>
      <w:r w:rsidRPr="00EB6CE2">
        <w:t>JS bundle</w:t>
      </w:r>
      <w:r w:rsidRPr="00EB6CE2">
        <w:br/>
        <w:t>React bundle</w:t>
      </w:r>
      <w:r w:rsidRPr="00EB6CE2">
        <w:br/>
        <w:t>Node bundle</w:t>
      </w:r>
      <w:r w:rsidRPr="00EB6CE2">
        <w:br/>
        <w:t>Mongo bundle</w:t>
      </w:r>
    </w:p>
    <w:p w14:paraId="7613758E" w14:textId="77777777" w:rsidR="00EB6CE2" w:rsidRPr="00EB6CE2" w:rsidRDefault="00EB6CE2" w:rsidP="00EB6CE2">
      <w:pPr>
        <w:pStyle w:val="Heading4"/>
      </w:pPr>
      <w:r w:rsidRPr="00EB6CE2">
        <w:t>Price: ₹149–₹299</w:t>
      </w:r>
    </w:p>
    <w:p w14:paraId="6391C3B1" w14:textId="77777777" w:rsidR="00EB6CE2" w:rsidRPr="00EB6CE2" w:rsidRDefault="00EB6CE2" w:rsidP="00EB6CE2">
      <w:pPr>
        <w:pStyle w:val="Heading4"/>
      </w:pPr>
      <w:r w:rsidRPr="00EB6CE2">
        <w:pict w14:anchorId="725C287D">
          <v:rect id="_x0000_i1256" style="width:0;height:1.5pt" o:hralign="center" o:hrstd="t" o:hr="t" fillcolor="#a0a0a0" stroked="f"/>
        </w:pict>
      </w:r>
    </w:p>
    <w:p w14:paraId="6A0D47EC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Mega 30-Day Pack</w:t>
      </w:r>
    </w:p>
    <w:p w14:paraId="1A8D14C9" w14:textId="77777777" w:rsidR="00EB6CE2" w:rsidRPr="00EB6CE2" w:rsidRDefault="00EB6CE2" w:rsidP="00EB6CE2">
      <w:pPr>
        <w:pStyle w:val="Heading4"/>
      </w:pPr>
      <w:r w:rsidRPr="00EB6CE2">
        <w:t>Everything in one pack</w:t>
      </w:r>
      <w:r w:rsidRPr="00EB6CE2">
        <w:br/>
        <w:t>Price: ₹999–₹1999</w:t>
      </w:r>
    </w:p>
    <w:p w14:paraId="316313A6" w14:textId="77777777" w:rsidR="00EB6CE2" w:rsidRPr="00EB6CE2" w:rsidRDefault="00EB6CE2" w:rsidP="00EB6CE2">
      <w:pPr>
        <w:pStyle w:val="Heading4"/>
      </w:pPr>
      <w:r w:rsidRPr="00EB6CE2">
        <w:pict w14:anchorId="548A4AA8">
          <v:rect id="_x0000_i1257" style="width:0;height:1.5pt" o:hralign="center" o:hrstd="t" o:hr="t" fillcolor="#a0a0a0" stroked="f"/>
        </w:pict>
      </w:r>
    </w:p>
    <w:p w14:paraId="40F59CB9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3️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Email Lead Magnet</w:t>
      </w:r>
    </w:p>
    <w:p w14:paraId="298A41BF" w14:textId="77777777" w:rsidR="00EB6CE2" w:rsidRPr="00EB6CE2" w:rsidRDefault="00EB6CE2" w:rsidP="00EB6CE2">
      <w:pPr>
        <w:pStyle w:val="Heading4"/>
      </w:pPr>
      <w:r w:rsidRPr="00EB6CE2">
        <w:t>Free PDF to grow mailing list.</w:t>
      </w:r>
    </w:p>
    <w:p w14:paraId="3808FC60" w14:textId="77777777" w:rsidR="00EB6CE2" w:rsidRPr="00EB6CE2" w:rsidRDefault="00EB6CE2" w:rsidP="00EB6CE2">
      <w:pPr>
        <w:pStyle w:val="Heading4"/>
      </w:pPr>
      <w:r w:rsidRPr="00EB6CE2">
        <w:pict w14:anchorId="585EE3A0">
          <v:rect id="_x0000_i1258" style="width:0;height:1.5pt" o:hralign="center" o:hrstd="t" o:hr="t" fillcolor="#a0a0a0" stroked="f"/>
        </w:pict>
      </w:r>
    </w:p>
    <w:p w14:paraId="4BC6CD5C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2️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>4️</w:t>
      </w:r>
      <w:r w:rsidRPr="00EB6CE2">
        <w:rPr>
          <w:rFonts w:ascii="Segoe UI Symbol" w:hAnsi="Segoe UI Symbol" w:cs="Segoe UI Symbol"/>
          <w:b/>
          <w:bCs/>
        </w:rPr>
        <w:t>⃣</w:t>
      </w:r>
      <w:r w:rsidRPr="00EB6CE2">
        <w:rPr>
          <w:b/>
          <w:bCs/>
        </w:rPr>
        <w:t xml:space="preserve"> After 30 days → Sell MERN Bootcamp</w:t>
      </w:r>
    </w:p>
    <w:p w14:paraId="24C11E23" w14:textId="77777777" w:rsidR="00EB6CE2" w:rsidRPr="00EB6CE2" w:rsidRDefault="00EB6CE2" w:rsidP="00EB6CE2">
      <w:pPr>
        <w:pStyle w:val="Heading4"/>
      </w:pPr>
      <w:r w:rsidRPr="00EB6CE2">
        <w:t>8-week mentorship program.</w:t>
      </w:r>
    </w:p>
    <w:p w14:paraId="1FADE4C8" w14:textId="77777777" w:rsidR="00EB6CE2" w:rsidRPr="00EB6CE2" w:rsidRDefault="00EB6CE2" w:rsidP="00EB6CE2">
      <w:pPr>
        <w:pStyle w:val="Heading4"/>
      </w:pPr>
      <w:r w:rsidRPr="00EB6CE2">
        <w:pict w14:anchorId="4B4F4DBC">
          <v:rect id="_x0000_i1259" style="width:0;height:1.5pt" o:hralign="center" o:hrstd="t" o:hr="t" fillcolor="#a0a0a0" stroked="f"/>
        </w:pict>
      </w:r>
    </w:p>
    <w:p w14:paraId="6D2E8BBE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b/>
          <w:bCs/>
        </w:rPr>
        <w:t>TOTAL MONEY ASSETS: ~15 Assets</w:t>
      </w:r>
    </w:p>
    <w:p w14:paraId="2DB3F5FB" w14:textId="77777777" w:rsidR="00EB6CE2" w:rsidRPr="00EB6CE2" w:rsidRDefault="00EB6CE2" w:rsidP="00EB6CE2">
      <w:pPr>
        <w:pStyle w:val="Heading4"/>
      </w:pPr>
      <w:r w:rsidRPr="00EB6CE2">
        <w:pict w14:anchorId="3C66129E">
          <v:rect id="_x0000_i1260" style="width:0;height:1.5pt" o:hralign="center" o:hrstd="t" o:hr="t" fillcolor="#a0a0a0" stroked="f"/>
        </w:pict>
      </w:r>
    </w:p>
    <w:p w14:paraId="6BF05EB2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🎯</w:t>
      </w:r>
      <w:r w:rsidRPr="00EB6CE2">
        <w:rPr>
          <w:b/>
          <w:bCs/>
        </w:rPr>
        <w:t xml:space="preserve"> TOTAL ASSETS IN 30 DAYS (FULL COUNT)</w:t>
      </w:r>
    </w:p>
    <w:p w14:paraId="7F6DBB8F" w14:textId="77777777" w:rsidR="00EB6CE2" w:rsidRPr="00EB6CE2" w:rsidRDefault="00EB6CE2" w:rsidP="00EB6CE2">
      <w:pPr>
        <w:pStyle w:val="Heading4"/>
      </w:pPr>
      <w:r w:rsidRPr="00EB6CE2">
        <w:t>**150 (Videos)</w:t>
      </w:r>
    </w:p>
    <w:p w14:paraId="2FC1688B" w14:textId="77777777" w:rsidR="00EB6CE2" w:rsidRPr="00EB6CE2" w:rsidRDefault="00EB6CE2" w:rsidP="00EB6CE2">
      <w:pPr>
        <w:pStyle w:val="Heading4"/>
        <w:numPr>
          <w:ilvl w:val="0"/>
          <w:numId w:val="322"/>
        </w:numPr>
      </w:pPr>
      <w:r w:rsidRPr="00EB6CE2">
        <w:t>50 (Code)</w:t>
      </w:r>
    </w:p>
    <w:p w14:paraId="29D45F42" w14:textId="77777777" w:rsidR="00EB6CE2" w:rsidRPr="00EB6CE2" w:rsidRDefault="00EB6CE2" w:rsidP="00EB6CE2">
      <w:pPr>
        <w:pStyle w:val="Heading4"/>
        <w:numPr>
          <w:ilvl w:val="0"/>
          <w:numId w:val="322"/>
        </w:numPr>
      </w:pPr>
      <w:r w:rsidRPr="00EB6CE2">
        <w:t>60 (Docs)</w:t>
      </w:r>
    </w:p>
    <w:p w14:paraId="53573ABF" w14:textId="77777777" w:rsidR="00EB6CE2" w:rsidRPr="00EB6CE2" w:rsidRDefault="00EB6CE2" w:rsidP="00EB6CE2">
      <w:pPr>
        <w:pStyle w:val="Heading4"/>
        <w:numPr>
          <w:ilvl w:val="0"/>
          <w:numId w:val="322"/>
        </w:numPr>
      </w:pPr>
      <w:r w:rsidRPr="00EB6CE2">
        <w:t>90 (Social)</w:t>
      </w:r>
    </w:p>
    <w:p w14:paraId="54758E12" w14:textId="77777777" w:rsidR="00EB6CE2" w:rsidRPr="00EB6CE2" w:rsidRDefault="00EB6CE2" w:rsidP="00EB6CE2">
      <w:pPr>
        <w:pStyle w:val="Heading4"/>
        <w:numPr>
          <w:ilvl w:val="0"/>
          <w:numId w:val="322"/>
        </w:numPr>
      </w:pPr>
      <w:r w:rsidRPr="00EB6CE2">
        <w:t>10 (Brand)</w:t>
      </w:r>
    </w:p>
    <w:p w14:paraId="3CD83CD4" w14:textId="77777777" w:rsidR="00EB6CE2" w:rsidRPr="00EB6CE2" w:rsidRDefault="00EB6CE2" w:rsidP="00EB6CE2">
      <w:pPr>
        <w:pStyle w:val="Heading4"/>
        <w:numPr>
          <w:ilvl w:val="0"/>
          <w:numId w:val="322"/>
        </w:numPr>
      </w:pPr>
      <w:r w:rsidRPr="00EB6CE2">
        <w:t>15 (Revenue)**</w:t>
      </w:r>
    </w:p>
    <w:p w14:paraId="4EA26742" w14:textId="77777777" w:rsidR="00EB6CE2" w:rsidRPr="00EB6CE2" w:rsidRDefault="00EB6CE2" w:rsidP="00EB6CE2">
      <w:pPr>
        <w:pStyle w:val="Heading4"/>
      </w:pPr>
      <w:r w:rsidRPr="00EB6CE2">
        <w:t xml:space="preserve">= </w:t>
      </w:r>
      <w:r w:rsidRPr="00EB6CE2">
        <w:rPr>
          <w:rFonts w:ascii="Segoe UI Emoji" w:hAnsi="Segoe UI Emoji" w:cs="Segoe UI Emoji"/>
          <w:b/>
          <w:bCs/>
        </w:rPr>
        <w:t>🚀</w:t>
      </w:r>
      <w:r w:rsidRPr="00EB6CE2">
        <w:rPr>
          <w:b/>
          <w:bCs/>
        </w:rPr>
        <w:t xml:space="preserve"> 375+ TOTAL Digital Assets</w:t>
      </w:r>
    </w:p>
    <w:p w14:paraId="47602B70" w14:textId="77777777" w:rsidR="00EB6CE2" w:rsidRPr="00EB6CE2" w:rsidRDefault="00EB6CE2" w:rsidP="00EB6CE2">
      <w:pPr>
        <w:pStyle w:val="Heading4"/>
      </w:pPr>
      <w:r w:rsidRPr="00EB6CE2">
        <w:pict w14:anchorId="32E511C3">
          <v:rect id="_x0000_i1261" style="width:0;height:1.5pt" o:hralign="center" o:hrstd="t" o:hr="t" fillcolor="#a0a0a0" stroked="f"/>
        </w:pict>
      </w:r>
    </w:p>
    <w:p w14:paraId="4F6F4712" w14:textId="77777777" w:rsidR="00EB6CE2" w:rsidRPr="00EB6CE2" w:rsidRDefault="00EB6CE2" w:rsidP="00EB6CE2">
      <w:pPr>
        <w:pStyle w:val="Heading4"/>
        <w:rPr>
          <w:b/>
          <w:bCs/>
        </w:rPr>
      </w:pPr>
      <w:r w:rsidRPr="00EB6CE2">
        <w:rPr>
          <w:rFonts w:ascii="Segoe UI Emoji" w:hAnsi="Segoe UI Emoji" w:cs="Segoe UI Emoji"/>
          <w:b/>
          <w:bCs/>
        </w:rPr>
        <w:t>🔥</w:t>
      </w:r>
      <w:r w:rsidRPr="00EB6CE2">
        <w:rPr>
          <w:b/>
          <w:bCs/>
        </w:rPr>
        <w:t xml:space="preserve"> This is MASSIVE. This is a full business.</w:t>
      </w:r>
    </w:p>
    <w:p w14:paraId="7B066024" w14:textId="77777777" w:rsidR="00EB6CE2" w:rsidRPr="00EB6CE2" w:rsidRDefault="00EB6CE2" w:rsidP="00EB6CE2">
      <w:pPr>
        <w:pStyle w:val="Heading4"/>
      </w:pPr>
      <w:r w:rsidRPr="00EB6CE2">
        <w:t xml:space="preserve">In 30 </w:t>
      </w:r>
      <w:proofErr w:type="gramStart"/>
      <w:r w:rsidRPr="00EB6CE2">
        <w:t>days</w:t>
      </w:r>
      <w:proofErr w:type="gramEnd"/>
      <w:r w:rsidRPr="00EB6CE2">
        <w:t xml:space="preserve"> you won’t only teach —</w:t>
      </w:r>
      <w:r w:rsidRPr="00EB6CE2">
        <w:br/>
      </w:r>
      <w:r w:rsidRPr="00EB6CE2">
        <w:rPr>
          <w:b/>
          <w:bCs/>
        </w:rPr>
        <w:t>You will build a complete online education brand.</w:t>
      </w:r>
    </w:p>
    <w:p w14:paraId="3EA346C8" w14:textId="77777777" w:rsidR="00EB6CE2" w:rsidRPr="00EB6CE2" w:rsidRDefault="00EB6CE2" w:rsidP="00EB6CE2">
      <w:pPr>
        <w:pStyle w:val="Heading4"/>
      </w:pPr>
      <w:r w:rsidRPr="00EB6CE2">
        <w:rPr>
          <w:b/>
          <w:bCs/>
        </w:rPr>
        <w:t>Hindi (emotion):</w:t>
      </w:r>
      <w:r w:rsidRPr="00EB6CE2">
        <w:br/>
      </w:r>
      <w:r w:rsidRPr="00EB6CE2">
        <w:rPr>
          <w:i/>
        </w:rPr>
        <w:t xml:space="preserve">Isi system se tum content creator </w:t>
      </w:r>
      <w:proofErr w:type="spellStart"/>
      <w:r w:rsidRPr="00EB6CE2">
        <w:rPr>
          <w:i/>
        </w:rPr>
        <w:t>nahi</w:t>
      </w:r>
      <w:proofErr w:type="spellEnd"/>
      <w:r w:rsidRPr="00EB6CE2">
        <w:rPr>
          <w:i/>
        </w:rPr>
        <w:t xml:space="preserve"> — brand </w:t>
      </w:r>
      <w:proofErr w:type="spellStart"/>
      <w:r w:rsidRPr="00EB6CE2">
        <w:rPr>
          <w:i/>
        </w:rPr>
        <w:t>banoge</w:t>
      </w:r>
      <w:proofErr w:type="spellEnd"/>
      <w:r w:rsidRPr="00EB6CE2">
        <w:rPr>
          <w:i/>
        </w:rPr>
        <w:t xml:space="preserve">. Aur brand se hi long-term paisa </w:t>
      </w:r>
      <w:proofErr w:type="spellStart"/>
      <w:r w:rsidRPr="00EB6CE2">
        <w:rPr>
          <w:i/>
        </w:rPr>
        <w:t>aata</w:t>
      </w:r>
      <w:proofErr w:type="spellEnd"/>
      <w:r w:rsidRPr="00EB6CE2">
        <w:rPr>
          <w:i/>
        </w:rPr>
        <w:t xml:space="preserve"> </w:t>
      </w:r>
      <w:proofErr w:type="spellStart"/>
      <w:r w:rsidRPr="00EB6CE2">
        <w:rPr>
          <w:i/>
        </w:rPr>
        <w:t>hai</w:t>
      </w:r>
      <w:proofErr w:type="spellEnd"/>
      <w:r w:rsidRPr="00EB6CE2">
        <w:rPr>
          <w:i/>
        </w:rPr>
        <w:t>.</w:t>
      </w:r>
    </w:p>
    <w:p w14:paraId="18DF2A52" w14:textId="77777777" w:rsidR="00EB6CE2" w:rsidRPr="00EB6CE2" w:rsidRDefault="00EB6CE2" w:rsidP="00EB6CE2">
      <w:pPr>
        <w:pStyle w:val="Heading4"/>
      </w:pPr>
      <w:r w:rsidRPr="00EB6CE2">
        <w:pict w14:anchorId="18E741EE">
          <v:rect id="_x0000_i1262" style="width:0;height:1.5pt" o:hralign="center" o:hrstd="t" o:hr="t" fillcolor="#a0a0a0" stroked="f"/>
        </w:pict>
      </w:r>
    </w:p>
    <w:p w14:paraId="4277AE21" w14:textId="77777777" w:rsidR="00310690" w:rsidRPr="00EB6CE2" w:rsidRDefault="00310690" w:rsidP="00EB6CE2">
      <w:pPr>
        <w:pStyle w:val="Heading4"/>
        <w:rPr>
          <w:rStyle w:val="SubtleEmphasis"/>
          <w:i w:val="0"/>
          <w:iCs/>
          <w:color w:val="auto"/>
        </w:rPr>
      </w:pPr>
    </w:p>
    <w:sectPr w:rsidR="00310690" w:rsidRPr="00EB6CE2" w:rsidSect="00767C3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540" w:right="720" w:bottom="63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73FC8" w14:textId="77777777" w:rsidR="007F23FE" w:rsidRDefault="007F23FE" w:rsidP="00B7366E">
      <w:pPr>
        <w:spacing w:after="0" w:line="240" w:lineRule="auto"/>
      </w:pPr>
      <w:r>
        <w:separator/>
      </w:r>
    </w:p>
  </w:endnote>
  <w:endnote w:type="continuationSeparator" w:id="0">
    <w:p w14:paraId="5069565B" w14:textId="77777777" w:rsidR="007F23FE" w:rsidRDefault="007F23FE" w:rsidP="00B73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Inter Display ExtraBold">
    <w:panose1 w:val="02000903000000020004"/>
    <w:charset w:val="00"/>
    <w:family w:val="auto"/>
    <w:pitch w:val="variable"/>
    <w:sig w:usb0="E0000AFF" w:usb1="5200A1FF" w:usb2="00000021" w:usb3="00000000" w:csb0="0000019F" w:csb1="00000000"/>
  </w:font>
  <w:font w:name="Inter Display SemiBold">
    <w:panose1 w:val="02000703000000020004"/>
    <w:charset w:val="00"/>
    <w:family w:val="auto"/>
    <w:pitch w:val="variable"/>
    <w:sig w:usb0="E0000AFF" w:usb1="5200A1FF" w:usb2="00000021" w:usb3="00000000" w:csb0="0000019F" w:csb1="00000000"/>
  </w:font>
  <w:font w:name="Inter Medium">
    <w:panose1 w:val="02000603000000020004"/>
    <w:charset w:val="00"/>
    <w:family w:val="auto"/>
    <w:pitch w:val="variable"/>
    <w:sig w:usb0="E0000AFF" w:usb1="5200A1FF" w:usb2="00000021" w:usb3="00000000" w:csb0="0000019F" w:csb1="00000000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Inter Light">
    <w:panose1 w:val="020004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502C5" w14:textId="77777777" w:rsidR="00767C39" w:rsidRDefault="00767C39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</w:p>
  <w:p w14:paraId="113C8577" w14:textId="5EF481D0" w:rsidR="001A2058" w:rsidRPr="00FB24B5" w:rsidRDefault="00E3621F" w:rsidP="008C036C">
    <w:pPr>
      <w:pStyle w:val="Footer"/>
      <w:jc w:val="right"/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</w:pP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I</w:t>
    </w:r>
    <w:r w:rsidR="002762B4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T M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odem Solution | </w:t>
    </w:r>
    <w:hyperlink r:id="rId1" w:history="1">
      <w:r w:rsidRPr="00FB24B5">
        <w:rPr>
          <w:rStyle w:val="Hyperlink"/>
          <w:rFonts w:ascii="Inter" w:hAnsi="Inter"/>
          <w:b w:val="0"/>
          <w:bCs w:val="0"/>
          <w:color w:val="auto"/>
          <w:sz w:val="20"/>
          <w:u w:val="none"/>
          <w14:textOutline w14:w="9525" w14:cap="rnd" w14:cmpd="sng" w14:algn="ctr">
            <w14:noFill/>
            <w14:prstDash w14:val="solid"/>
            <w14:bevel/>
          </w14:textOutline>
        </w:rPr>
        <w:t>www.itmodem.com</w:t>
      </w:r>
    </w:hyperlink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 | Pag</w:t>
    </w:r>
    <w:r w:rsidR="00961713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>e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t xml:space="preserve">: </w: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begin"/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instrText xml:space="preserve"> PAGE   \* MERGEFORMAT </w:instrText>
    </w:r>
    <w:r w:rsidRPr="00FB24B5">
      <w:rPr>
        <w:rFonts w:ascii="Inter" w:hAnsi="Inter"/>
        <w:b w:val="0"/>
        <w:bCs w:val="0"/>
        <w:sz w:val="20"/>
        <w14:textOutline w14:w="9525" w14:cap="rnd" w14:cmpd="sng" w14:algn="ctr">
          <w14:noFill/>
          <w14:prstDash w14:val="solid"/>
          <w14:bevel/>
        </w14:textOutline>
      </w:rPr>
      <w:fldChar w:fldCharType="separate"/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t>1</w:t>
    </w:r>
    <w:r w:rsidRPr="00FB24B5">
      <w:rPr>
        <w:rFonts w:ascii="Inter" w:hAnsi="Inter"/>
        <w:b w:val="0"/>
        <w:bCs w:val="0"/>
        <w:noProof/>
        <w:sz w:val="20"/>
        <w14:textOutline w14:w="9525" w14:cap="rnd" w14:cmpd="sng" w14:algn="ctr">
          <w14:noFill/>
          <w14:prstDash w14:val="solid"/>
          <w14:bevel/>
        </w14:textOutline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5FC6" w14:textId="77777777" w:rsidR="007F23FE" w:rsidRDefault="007F23FE" w:rsidP="00B7366E">
      <w:pPr>
        <w:spacing w:after="0" w:line="240" w:lineRule="auto"/>
      </w:pPr>
      <w:r>
        <w:separator/>
      </w:r>
    </w:p>
  </w:footnote>
  <w:footnote w:type="continuationSeparator" w:id="0">
    <w:p w14:paraId="7A7C71EE" w14:textId="77777777" w:rsidR="007F23FE" w:rsidRDefault="007F23FE" w:rsidP="00B73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619FC" w14:textId="79F37DFC" w:rsidR="00CD5DCC" w:rsidRDefault="00000000">
    <w:pPr>
      <w:pStyle w:val="Header"/>
    </w:pPr>
    <w:r>
      <w:rPr>
        <w:noProof/>
      </w:rPr>
      <w:pict w14:anchorId="0D3517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1" o:spid="_x0000_s1031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AB2BB" w14:textId="2A88A7EE" w:rsidR="00E750DD" w:rsidRPr="00D74BC8" w:rsidRDefault="00000000" w:rsidP="00D74BC8">
    <w:pPr>
      <w:pStyle w:val="Heading2"/>
      <w:jc w:val="center"/>
      <w:rPr>
        <w:caps/>
        <w:sz w:val="36"/>
      </w:rPr>
    </w:pPr>
    <w:r>
      <w:rPr>
        <w:i/>
        <w:caps/>
        <w:noProof/>
        <w:sz w:val="36"/>
        <w:u w:val="single"/>
      </w:rPr>
      <w:pict w14:anchorId="78EDB9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2" o:spid="_x0000_s1032" type="#_x0000_t75" style="position:absolute;left:0;text-align:left;margin-left:0;margin-top:0;width:540pt;height:540pt;z-index:-251656192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  <w:r w:rsidR="00EB6CE2">
      <w:rPr>
        <w:caps/>
        <w:sz w:val="36"/>
      </w:rPr>
      <w:t>assets during 30 days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6546B" w14:textId="0D83C1BE" w:rsidR="00CD5DCC" w:rsidRDefault="00000000">
    <w:pPr>
      <w:pStyle w:val="Header"/>
    </w:pPr>
    <w:r>
      <w:rPr>
        <w:noProof/>
      </w:rPr>
      <w:pict w14:anchorId="12AC60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10250" o:spid="_x0000_s1030" type="#_x0000_t75" style="position:absolute;margin-left:0;margin-top:0;width:540pt;height:540pt;z-index:-251658240;mso-position-horizontal:center;mso-position-horizontal-relative:margin;mso-position-vertical:center;mso-position-vertical-relative:margin" o:allowincell="f">
          <v:imagedata r:id="rId1" o:title="Transparents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E61"/>
    <w:multiLevelType w:val="multilevel"/>
    <w:tmpl w:val="31D8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339"/>
    <w:multiLevelType w:val="multilevel"/>
    <w:tmpl w:val="B4FE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A555A"/>
    <w:multiLevelType w:val="multilevel"/>
    <w:tmpl w:val="5A9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93D53"/>
    <w:multiLevelType w:val="multilevel"/>
    <w:tmpl w:val="8E78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E6CDB"/>
    <w:multiLevelType w:val="multilevel"/>
    <w:tmpl w:val="C01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050F3F"/>
    <w:multiLevelType w:val="multilevel"/>
    <w:tmpl w:val="36BE7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132E73"/>
    <w:multiLevelType w:val="multilevel"/>
    <w:tmpl w:val="5F86EE2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2547F5"/>
    <w:multiLevelType w:val="multilevel"/>
    <w:tmpl w:val="697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B147B"/>
    <w:multiLevelType w:val="multilevel"/>
    <w:tmpl w:val="B75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81EFB"/>
    <w:multiLevelType w:val="multilevel"/>
    <w:tmpl w:val="74A8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25825"/>
    <w:multiLevelType w:val="multilevel"/>
    <w:tmpl w:val="AE74444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EC0793"/>
    <w:multiLevelType w:val="multilevel"/>
    <w:tmpl w:val="9876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6667C"/>
    <w:multiLevelType w:val="multilevel"/>
    <w:tmpl w:val="F34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855065"/>
    <w:multiLevelType w:val="multilevel"/>
    <w:tmpl w:val="F82EAB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BC01F1"/>
    <w:multiLevelType w:val="multilevel"/>
    <w:tmpl w:val="5862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D0D91"/>
    <w:multiLevelType w:val="multilevel"/>
    <w:tmpl w:val="28F2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4D339D"/>
    <w:multiLevelType w:val="multilevel"/>
    <w:tmpl w:val="A478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0D47"/>
    <w:multiLevelType w:val="multilevel"/>
    <w:tmpl w:val="0F9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5E1EA2"/>
    <w:multiLevelType w:val="hybridMultilevel"/>
    <w:tmpl w:val="D970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AE006F"/>
    <w:multiLevelType w:val="multilevel"/>
    <w:tmpl w:val="BED0D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C757BA"/>
    <w:multiLevelType w:val="multilevel"/>
    <w:tmpl w:val="8A4E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C90E99"/>
    <w:multiLevelType w:val="multilevel"/>
    <w:tmpl w:val="7FD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131B85"/>
    <w:multiLevelType w:val="multilevel"/>
    <w:tmpl w:val="D0F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353AAA"/>
    <w:multiLevelType w:val="multilevel"/>
    <w:tmpl w:val="8230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796488"/>
    <w:multiLevelType w:val="multilevel"/>
    <w:tmpl w:val="EBF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4F7990"/>
    <w:multiLevelType w:val="multilevel"/>
    <w:tmpl w:val="C72E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B915F33"/>
    <w:multiLevelType w:val="multilevel"/>
    <w:tmpl w:val="DA8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61B6D"/>
    <w:multiLevelType w:val="multilevel"/>
    <w:tmpl w:val="97A2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007146"/>
    <w:multiLevelType w:val="multilevel"/>
    <w:tmpl w:val="98A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3F5FD0"/>
    <w:multiLevelType w:val="multilevel"/>
    <w:tmpl w:val="D356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6345E"/>
    <w:multiLevelType w:val="multilevel"/>
    <w:tmpl w:val="7FCAC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D953121"/>
    <w:multiLevelType w:val="multilevel"/>
    <w:tmpl w:val="D72C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2F4753"/>
    <w:multiLevelType w:val="multilevel"/>
    <w:tmpl w:val="0CB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C1433"/>
    <w:multiLevelType w:val="multilevel"/>
    <w:tmpl w:val="4B2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F72D33"/>
    <w:multiLevelType w:val="multilevel"/>
    <w:tmpl w:val="8BB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176C53"/>
    <w:multiLevelType w:val="multilevel"/>
    <w:tmpl w:val="FD78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E1EF8"/>
    <w:multiLevelType w:val="multilevel"/>
    <w:tmpl w:val="775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011E6"/>
    <w:multiLevelType w:val="multilevel"/>
    <w:tmpl w:val="908A8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71300D"/>
    <w:multiLevelType w:val="multilevel"/>
    <w:tmpl w:val="315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0B4BF0"/>
    <w:multiLevelType w:val="multilevel"/>
    <w:tmpl w:val="100E4B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135433F0"/>
    <w:multiLevelType w:val="hybridMultilevel"/>
    <w:tmpl w:val="7574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3AC565E"/>
    <w:multiLevelType w:val="multilevel"/>
    <w:tmpl w:val="456CA9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47877A3"/>
    <w:multiLevelType w:val="multilevel"/>
    <w:tmpl w:val="1764DB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56F04B9"/>
    <w:multiLevelType w:val="multilevel"/>
    <w:tmpl w:val="AC1C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5C314F4"/>
    <w:multiLevelType w:val="hybridMultilevel"/>
    <w:tmpl w:val="FA683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60C0EA9"/>
    <w:multiLevelType w:val="multilevel"/>
    <w:tmpl w:val="1812A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233E4F"/>
    <w:multiLevelType w:val="multilevel"/>
    <w:tmpl w:val="3F1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6D5ED0"/>
    <w:multiLevelType w:val="multilevel"/>
    <w:tmpl w:val="52E0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34FCA"/>
    <w:multiLevelType w:val="multilevel"/>
    <w:tmpl w:val="6A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120EA1"/>
    <w:multiLevelType w:val="multilevel"/>
    <w:tmpl w:val="D488E2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0" w15:restartNumberingAfterBreak="0">
    <w:nsid w:val="18244A00"/>
    <w:multiLevelType w:val="multilevel"/>
    <w:tmpl w:val="28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3B6C57"/>
    <w:multiLevelType w:val="multilevel"/>
    <w:tmpl w:val="40B60A7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9B6285"/>
    <w:multiLevelType w:val="multilevel"/>
    <w:tmpl w:val="847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1C4950"/>
    <w:multiLevelType w:val="multilevel"/>
    <w:tmpl w:val="7FD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720999"/>
    <w:multiLevelType w:val="multilevel"/>
    <w:tmpl w:val="DF76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BEF5995"/>
    <w:multiLevelType w:val="multilevel"/>
    <w:tmpl w:val="C902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C58A8"/>
    <w:multiLevelType w:val="multilevel"/>
    <w:tmpl w:val="C314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C2B5A63"/>
    <w:multiLevelType w:val="multilevel"/>
    <w:tmpl w:val="81D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7F5A5B"/>
    <w:multiLevelType w:val="multilevel"/>
    <w:tmpl w:val="4DF2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8D0B2C"/>
    <w:multiLevelType w:val="multilevel"/>
    <w:tmpl w:val="8A10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C60964"/>
    <w:multiLevelType w:val="multilevel"/>
    <w:tmpl w:val="CD9A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F61D1"/>
    <w:multiLevelType w:val="multilevel"/>
    <w:tmpl w:val="B62C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E8E6DF7"/>
    <w:multiLevelType w:val="multilevel"/>
    <w:tmpl w:val="BF9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CD566F"/>
    <w:multiLevelType w:val="multilevel"/>
    <w:tmpl w:val="4EFC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EB52BB"/>
    <w:multiLevelType w:val="multilevel"/>
    <w:tmpl w:val="25E630C8"/>
    <w:lvl w:ilvl="0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200C2F2C"/>
    <w:multiLevelType w:val="multilevel"/>
    <w:tmpl w:val="E9A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906788"/>
    <w:multiLevelType w:val="multilevel"/>
    <w:tmpl w:val="408C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C9656D"/>
    <w:multiLevelType w:val="multilevel"/>
    <w:tmpl w:val="9624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1B4D8F"/>
    <w:multiLevelType w:val="multilevel"/>
    <w:tmpl w:val="7338C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9E561D"/>
    <w:multiLevelType w:val="hybridMultilevel"/>
    <w:tmpl w:val="C2A827A4"/>
    <w:lvl w:ilvl="0" w:tplc="2632C1C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1FE3B38"/>
    <w:multiLevelType w:val="multilevel"/>
    <w:tmpl w:val="431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2F7833"/>
    <w:multiLevelType w:val="multilevel"/>
    <w:tmpl w:val="F91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3564920"/>
    <w:multiLevelType w:val="multilevel"/>
    <w:tmpl w:val="455A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C73880"/>
    <w:multiLevelType w:val="multilevel"/>
    <w:tmpl w:val="AA2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E94AE9"/>
    <w:multiLevelType w:val="multilevel"/>
    <w:tmpl w:val="FC6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F705DD"/>
    <w:multiLevelType w:val="multilevel"/>
    <w:tmpl w:val="508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493F46"/>
    <w:multiLevelType w:val="multilevel"/>
    <w:tmpl w:val="58505AB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5A723D8"/>
    <w:multiLevelType w:val="multilevel"/>
    <w:tmpl w:val="AFD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A65F75"/>
    <w:multiLevelType w:val="multilevel"/>
    <w:tmpl w:val="8B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1A3C08"/>
    <w:multiLevelType w:val="multilevel"/>
    <w:tmpl w:val="A43E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425237"/>
    <w:multiLevelType w:val="multilevel"/>
    <w:tmpl w:val="9642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5D4964"/>
    <w:multiLevelType w:val="multilevel"/>
    <w:tmpl w:val="6DC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C207E7"/>
    <w:multiLevelType w:val="multilevel"/>
    <w:tmpl w:val="C02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CB49B3"/>
    <w:multiLevelType w:val="multilevel"/>
    <w:tmpl w:val="417C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8463D62"/>
    <w:multiLevelType w:val="multilevel"/>
    <w:tmpl w:val="56FE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85909CE"/>
    <w:multiLevelType w:val="multilevel"/>
    <w:tmpl w:val="B56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C30AA4"/>
    <w:multiLevelType w:val="multilevel"/>
    <w:tmpl w:val="CF98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DD593D"/>
    <w:multiLevelType w:val="multilevel"/>
    <w:tmpl w:val="8DEC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A082CEF"/>
    <w:multiLevelType w:val="multilevel"/>
    <w:tmpl w:val="13BA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A2C1A8C"/>
    <w:multiLevelType w:val="multilevel"/>
    <w:tmpl w:val="5F0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A3855BA"/>
    <w:multiLevelType w:val="multilevel"/>
    <w:tmpl w:val="F24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A4B3536"/>
    <w:multiLevelType w:val="multilevel"/>
    <w:tmpl w:val="29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EC6322"/>
    <w:multiLevelType w:val="multilevel"/>
    <w:tmpl w:val="937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26130A"/>
    <w:multiLevelType w:val="multilevel"/>
    <w:tmpl w:val="3D16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A045F7"/>
    <w:multiLevelType w:val="multilevel"/>
    <w:tmpl w:val="A4889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BC858A9"/>
    <w:multiLevelType w:val="multilevel"/>
    <w:tmpl w:val="150E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D1386C"/>
    <w:multiLevelType w:val="multilevel"/>
    <w:tmpl w:val="6CD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E810F6"/>
    <w:multiLevelType w:val="multilevel"/>
    <w:tmpl w:val="A1E2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C156352"/>
    <w:multiLevelType w:val="multilevel"/>
    <w:tmpl w:val="38E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3F741F"/>
    <w:multiLevelType w:val="multilevel"/>
    <w:tmpl w:val="373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4C6F1A"/>
    <w:multiLevelType w:val="multilevel"/>
    <w:tmpl w:val="1BA0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D5B36C5"/>
    <w:multiLevelType w:val="multilevel"/>
    <w:tmpl w:val="AFDC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D6C4312"/>
    <w:multiLevelType w:val="multilevel"/>
    <w:tmpl w:val="AD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7B7166"/>
    <w:multiLevelType w:val="multilevel"/>
    <w:tmpl w:val="703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2C0C19"/>
    <w:multiLevelType w:val="multilevel"/>
    <w:tmpl w:val="7C1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E3604FA"/>
    <w:multiLevelType w:val="multilevel"/>
    <w:tmpl w:val="280249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ECD290F"/>
    <w:multiLevelType w:val="multilevel"/>
    <w:tmpl w:val="C284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EE94AA3"/>
    <w:multiLevelType w:val="multilevel"/>
    <w:tmpl w:val="06DC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B871AD"/>
    <w:multiLevelType w:val="multilevel"/>
    <w:tmpl w:val="AB9A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07A6FA7"/>
    <w:multiLevelType w:val="multilevel"/>
    <w:tmpl w:val="727E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08233CB"/>
    <w:multiLevelType w:val="multilevel"/>
    <w:tmpl w:val="3C46A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0BA1C6D"/>
    <w:multiLevelType w:val="multilevel"/>
    <w:tmpl w:val="94EC8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1815A0A"/>
    <w:multiLevelType w:val="multilevel"/>
    <w:tmpl w:val="033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1B5278E"/>
    <w:multiLevelType w:val="multilevel"/>
    <w:tmpl w:val="42DC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1C17AA8"/>
    <w:multiLevelType w:val="multilevel"/>
    <w:tmpl w:val="AB44C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2AD5389"/>
    <w:multiLevelType w:val="multilevel"/>
    <w:tmpl w:val="EEB89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2C27456"/>
    <w:multiLevelType w:val="multilevel"/>
    <w:tmpl w:val="8DD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37D7F87"/>
    <w:multiLevelType w:val="multilevel"/>
    <w:tmpl w:val="6644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3F86249"/>
    <w:multiLevelType w:val="multilevel"/>
    <w:tmpl w:val="CC4C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47F2A0A"/>
    <w:multiLevelType w:val="multilevel"/>
    <w:tmpl w:val="E4483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5217BF2"/>
    <w:multiLevelType w:val="multilevel"/>
    <w:tmpl w:val="7CB8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58E5148"/>
    <w:multiLevelType w:val="multilevel"/>
    <w:tmpl w:val="E24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5967B63"/>
    <w:multiLevelType w:val="multilevel"/>
    <w:tmpl w:val="8AB8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59B37AE"/>
    <w:multiLevelType w:val="multilevel"/>
    <w:tmpl w:val="9D0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59D7A5F"/>
    <w:multiLevelType w:val="multilevel"/>
    <w:tmpl w:val="D1E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DE4355"/>
    <w:multiLevelType w:val="multilevel"/>
    <w:tmpl w:val="CC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6120C6B"/>
    <w:multiLevelType w:val="multilevel"/>
    <w:tmpl w:val="3F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6A63A80"/>
    <w:multiLevelType w:val="multilevel"/>
    <w:tmpl w:val="F944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7160359"/>
    <w:multiLevelType w:val="multilevel"/>
    <w:tmpl w:val="527E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74E6ED8"/>
    <w:multiLevelType w:val="multilevel"/>
    <w:tmpl w:val="4740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7613B84"/>
    <w:multiLevelType w:val="multilevel"/>
    <w:tmpl w:val="0DAE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7E16F01"/>
    <w:multiLevelType w:val="multilevel"/>
    <w:tmpl w:val="78A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8042B94"/>
    <w:multiLevelType w:val="multilevel"/>
    <w:tmpl w:val="21A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87111CB"/>
    <w:multiLevelType w:val="multilevel"/>
    <w:tmpl w:val="A688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8A147AB"/>
    <w:multiLevelType w:val="multilevel"/>
    <w:tmpl w:val="5C44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8B52E82"/>
    <w:multiLevelType w:val="multilevel"/>
    <w:tmpl w:val="B53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DD37AA"/>
    <w:multiLevelType w:val="multilevel"/>
    <w:tmpl w:val="7DE2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9384E7F"/>
    <w:multiLevelType w:val="multilevel"/>
    <w:tmpl w:val="459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4A1B65"/>
    <w:multiLevelType w:val="multilevel"/>
    <w:tmpl w:val="3764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D557F9"/>
    <w:multiLevelType w:val="multilevel"/>
    <w:tmpl w:val="759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A8F451F"/>
    <w:multiLevelType w:val="multilevel"/>
    <w:tmpl w:val="D61C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AE242CE"/>
    <w:multiLevelType w:val="multilevel"/>
    <w:tmpl w:val="382C7C7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2" w15:restartNumberingAfterBreak="0">
    <w:nsid w:val="3B2D72FD"/>
    <w:multiLevelType w:val="multilevel"/>
    <w:tmpl w:val="2B0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B42903"/>
    <w:multiLevelType w:val="multilevel"/>
    <w:tmpl w:val="206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F977E2"/>
    <w:multiLevelType w:val="multilevel"/>
    <w:tmpl w:val="CC5E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CC75D27"/>
    <w:multiLevelType w:val="multilevel"/>
    <w:tmpl w:val="C86C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D150770"/>
    <w:multiLevelType w:val="multilevel"/>
    <w:tmpl w:val="069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D6C21ED"/>
    <w:multiLevelType w:val="multilevel"/>
    <w:tmpl w:val="6D7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447362"/>
    <w:multiLevelType w:val="multilevel"/>
    <w:tmpl w:val="AC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E8E1300"/>
    <w:multiLevelType w:val="multilevel"/>
    <w:tmpl w:val="289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CC5E90"/>
    <w:multiLevelType w:val="multilevel"/>
    <w:tmpl w:val="FDC4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137930"/>
    <w:multiLevelType w:val="multilevel"/>
    <w:tmpl w:val="054C825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F916254"/>
    <w:multiLevelType w:val="multilevel"/>
    <w:tmpl w:val="E62CB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0605720"/>
    <w:multiLevelType w:val="multilevel"/>
    <w:tmpl w:val="43E8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084458F"/>
    <w:multiLevelType w:val="multilevel"/>
    <w:tmpl w:val="74D44F0E"/>
    <w:lvl w:ilvl="0">
      <w:start w:val="9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5" w15:restartNumberingAfterBreak="0">
    <w:nsid w:val="40B2224B"/>
    <w:multiLevelType w:val="multilevel"/>
    <w:tmpl w:val="A50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1407F7B"/>
    <w:multiLevelType w:val="multilevel"/>
    <w:tmpl w:val="E244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1436C15"/>
    <w:multiLevelType w:val="multilevel"/>
    <w:tmpl w:val="777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1CE4F27"/>
    <w:multiLevelType w:val="multilevel"/>
    <w:tmpl w:val="9BA4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2364579"/>
    <w:multiLevelType w:val="multilevel"/>
    <w:tmpl w:val="DC22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2880BA5"/>
    <w:multiLevelType w:val="multilevel"/>
    <w:tmpl w:val="F62EC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2AB6390"/>
    <w:multiLevelType w:val="multilevel"/>
    <w:tmpl w:val="8874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30A14AE"/>
    <w:multiLevelType w:val="multilevel"/>
    <w:tmpl w:val="23C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3A0200D"/>
    <w:multiLevelType w:val="multilevel"/>
    <w:tmpl w:val="81C8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3B5469F"/>
    <w:multiLevelType w:val="multilevel"/>
    <w:tmpl w:val="102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42872E6"/>
    <w:multiLevelType w:val="multilevel"/>
    <w:tmpl w:val="61822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49128BB"/>
    <w:multiLevelType w:val="multilevel"/>
    <w:tmpl w:val="A34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5202B0F"/>
    <w:multiLevelType w:val="multilevel"/>
    <w:tmpl w:val="5606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55A521F"/>
    <w:multiLevelType w:val="multilevel"/>
    <w:tmpl w:val="51A6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57277D7"/>
    <w:multiLevelType w:val="multilevel"/>
    <w:tmpl w:val="AB38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735E63"/>
    <w:multiLevelType w:val="multilevel"/>
    <w:tmpl w:val="785E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BB2E83"/>
    <w:multiLevelType w:val="multilevel"/>
    <w:tmpl w:val="27AA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6CB2084"/>
    <w:multiLevelType w:val="multilevel"/>
    <w:tmpl w:val="5BC6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78E64D5"/>
    <w:multiLevelType w:val="multilevel"/>
    <w:tmpl w:val="2E0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7AD7387"/>
    <w:multiLevelType w:val="multilevel"/>
    <w:tmpl w:val="C0C2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48553930"/>
    <w:multiLevelType w:val="multilevel"/>
    <w:tmpl w:val="456A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A2245C"/>
    <w:multiLevelType w:val="multilevel"/>
    <w:tmpl w:val="3002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4071D5"/>
    <w:multiLevelType w:val="multilevel"/>
    <w:tmpl w:val="95C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644183"/>
    <w:multiLevelType w:val="multilevel"/>
    <w:tmpl w:val="260C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66033E"/>
    <w:multiLevelType w:val="multilevel"/>
    <w:tmpl w:val="25B2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D82829"/>
    <w:multiLevelType w:val="multilevel"/>
    <w:tmpl w:val="B3D6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9EB6D93"/>
    <w:multiLevelType w:val="multilevel"/>
    <w:tmpl w:val="B998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EC2C0C"/>
    <w:multiLevelType w:val="multilevel"/>
    <w:tmpl w:val="F15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7A00B1"/>
    <w:multiLevelType w:val="multilevel"/>
    <w:tmpl w:val="4A76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ACB1316"/>
    <w:multiLevelType w:val="multilevel"/>
    <w:tmpl w:val="C42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B972F0B"/>
    <w:multiLevelType w:val="multilevel"/>
    <w:tmpl w:val="DB42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C726BE5"/>
    <w:multiLevelType w:val="multilevel"/>
    <w:tmpl w:val="0CCA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D12F32"/>
    <w:multiLevelType w:val="multilevel"/>
    <w:tmpl w:val="A9FC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0D246E"/>
    <w:multiLevelType w:val="multilevel"/>
    <w:tmpl w:val="7B7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9E456D"/>
    <w:multiLevelType w:val="multilevel"/>
    <w:tmpl w:val="3E12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F1F0B64"/>
    <w:multiLevelType w:val="multilevel"/>
    <w:tmpl w:val="3738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64770A"/>
    <w:multiLevelType w:val="multilevel"/>
    <w:tmpl w:val="04E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A35943"/>
    <w:multiLevelType w:val="multilevel"/>
    <w:tmpl w:val="4278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0976E28"/>
    <w:multiLevelType w:val="multilevel"/>
    <w:tmpl w:val="6A46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F808A5"/>
    <w:multiLevelType w:val="multilevel"/>
    <w:tmpl w:val="B6789AD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12715C8"/>
    <w:multiLevelType w:val="multilevel"/>
    <w:tmpl w:val="95F43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12E08BE"/>
    <w:multiLevelType w:val="multilevel"/>
    <w:tmpl w:val="19AE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59028C"/>
    <w:multiLevelType w:val="multilevel"/>
    <w:tmpl w:val="A21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5A390D"/>
    <w:multiLevelType w:val="multilevel"/>
    <w:tmpl w:val="B29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1AC6CAE"/>
    <w:multiLevelType w:val="multilevel"/>
    <w:tmpl w:val="43FE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1E4675D"/>
    <w:multiLevelType w:val="multilevel"/>
    <w:tmpl w:val="6B3A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F6073A"/>
    <w:multiLevelType w:val="multilevel"/>
    <w:tmpl w:val="D5FA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2526428"/>
    <w:multiLevelType w:val="multilevel"/>
    <w:tmpl w:val="5BAC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A72631"/>
    <w:multiLevelType w:val="multilevel"/>
    <w:tmpl w:val="D9D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FB29FD"/>
    <w:multiLevelType w:val="multilevel"/>
    <w:tmpl w:val="0C4E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17512A"/>
    <w:multiLevelType w:val="multilevel"/>
    <w:tmpl w:val="F1B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06366F"/>
    <w:multiLevelType w:val="multilevel"/>
    <w:tmpl w:val="F72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811CA8"/>
    <w:multiLevelType w:val="multilevel"/>
    <w:tmpl w:val="2AB8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4FF7F00"/>
    <w:multiLevelType w:val="multilevel"/>
    <w:tmpl w:val="0B84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3A567C"/>
    <w:multiLevelType w:val="multilevel"/>
    <w:tmpl w:val="3710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5C06362"/>
    <w:multiLevelType w:val="multilevel"/>
    <w:tmpl w:val="0A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5CD4F97"/>
    <w:multiLevelType w:val="multilevel"/>
    <w:tmpl w:val="49EE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5F31BE4"/>
    <w:multiLevelType w:val="multilevel"/>
    <w:tmpl w:val="77DA4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61A628A"/>
    <w:multiLevelType w:val="multilevel"/>
    <w:tmpl w:val="310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63737A7"/>
    <w:multiLevelType w:val="multilevel"/>
    <w:tmpl w:val="6E46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64D04A6"/>
    <w:multiLevelType w:val="multilevel"/>
    <w:tmpl w:val="E6F0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56E260C4"/>
    <w:multiLevelType w:val="multilevel"/>
    <w:tmpl w:val="1EC0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7343BA6"/>
    <w:multiLevelType w:val="multilevel"/>
    <w:tmpl w:val="0E2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7436C2F"/>
    <w:multiLevelType w:val="multilevel"/>
    <w:tmpl w:val="2F7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76E6E92"/>
    <w:multiLevelType w:val="multilevel"/>
    <w:tmpl w:val="552A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90A147F"/>
    <w:multiLevelType w:val="multilevel"/>
    <w:tmpl w:val="E562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9CD4441"/>
    <w:multiLevelType w:val="multilevel"/>
    <w:tmpl w:val="696C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9CF21B3"/>
    <w:multiLevelType w:val="multilevel"/>
    <w:tmpl w:val="36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9D62CF9"/>
    <w:multiLevelType w:val="multilevel"/>
    <w:tmpl w:val="29AE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A554348"/>
    <w:multiLevelType w:val="multilevel"/>
    <w:tmpl w:val="B8AA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A6A69BE"/>
    <w:multiLevelType w:val="multilevel"/>
    <w:tmpl w:val="CFE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BCD0EE1"/>
    <w:multiLevelType w:val="multilevel"/>
    <w:tmpl w:val="F40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C945542"/>
    <w:multiLevelType w:val="multilevel"/>
    <w:tmpl w:val="3FA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CE75F67"/>
    <w:multiLevelType w:val="multilevel"/>
    <w:tmpl w:val="74AC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D850AEA"/>
    <w:multiLevelType w:val="multilevel"/>
    <w:tmpl w:val="E76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DC0678F"/>
    <w:multiLevelType w:val="multilevel"/>
    <w:tmpl w:val="62F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DF37D50"/>
    <w:multiLevelType w:val="multilevel"/>
    <w:tmpl w:val="6A48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E9B3573"/>
    <w:multiLevelType w:val="multilevel"/>
    <w:tmpl w:val="9A3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F4A6673"/>
    <w:multiLevelType w:val="multilevel"/>
    <w:tmpl w:val="39F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F6858F1"/>
    <w:multiLevelType w:val="multilevel"/>
    <w:tmpl w:val="C184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F8422C5"/>
    <w:multiLevelType w:val="multilevel"/>
    <w:tmpl w:val="0AC2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0086397"/>
    <w:multiLevelType w:val="multilevel"/>
    <w:tmpl w:val="A30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09458A0"/>
    <w:multiLevelType w:val="multilevel"/>
    <w:tmpl w:val="8704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0DC2D51"/>
    <w:multiLevelType w:val="multilevel"/>
    <w:tmpl w:val="794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1233B22"/>
    <w:multiLevelType w:val="multilevel"/>
    <w:tmpl w:val="9E4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18159E3"/>
    <w:multiLevelType w:val="multilevel"/>
    <w:tmpl w:val="2370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1DD2CB6"/>
    <w:multiLevelType w:val="multilevel"/>
    <w:tmpl w:val="21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2744AA7"/>
    <w:multiLevelType w:val="multilevel"/>
    <w:tmpl w:val="6AA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BA3C31"/>
    <w:multiLevelType w:val="multilevel"/>
    <w:tmpl w:val="CD1A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3D12010"/>
    <w:multiLevelType w:val="multilevel"/>
    <w:tmpl w:val="945C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3F440D4"/>
    <w:multiLevelType w:val="multilevel"/>
    <w:tmpl w:val="B1A4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0614D0"/>
    <w:multiLevelType w:val="multilevel"/>
    <w:tmpl w:val="595A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5016DA"/>
    <w:multiLevelType w:val="multilevel"/>
    <w:tmpl w:val="DF1A9F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8" w15:restartNumberingAfterBreak="0">
    <w:nsid w:val="64D876C2"/>
    <w:multiLevelType w:val="multilevel"/>
    <w:tmpl w:val="8D92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5095226"/>
    <w:multiLevelType w:val="multilevel"/>
    <w:tmpl w:val="677C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5B80912"/>
    <w:multiLevelType w:val="multilevel"/>
    <w:tmpl w:val="2D12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5E259C3"/>
    <w:multiLevelType w:val="multilevel"/>
    <w:tmpl w:val="B328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6744A4C"/>
    <w:multiLevelType w:val="multilevel"/>
    <w:tmpl w:val="30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6F767EA"/>
    <w:multiLevelType w:val="multilevel"/>
    <w:tmpl w:val="B90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8407D9"/>
    <w:multiLevelType w:val="multilevel"/>
    <w:tmpl w:val="7CA0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83341D4"/>
    <w:multiLevelType w:val="multilevel"/>
    <w:tmpl w:val="5BB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4323AA"/>
    <w:multiLevelType w:val="multilevel"/>
    <w:tmpl w:val="D182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9CA257D"/>
    <w:multiLevelType w:val="multilevel"/>
    <w:tmpl w:val="AB9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9D26FD9"/>
    <w:multiLevelType w:val="multilevel"/>
    <w:tmpl w:val="30BC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A353758"/>
    <w:multiLevelType w:val="multilevel"/>
    <w:tmpl w:val="B556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6A521FAF"/>
    <w:multiLevelType w:val="multilevel"/>
    <w:tmpl w:val="6554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BFE369A"/>
    <w:multiLevelType w:val="multilevel"/>
    <w:tmpl w:val="CF9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0671DD"/>
    <w:multiLevelType w:val="multilevel"/>
    <w:tmpl w:val="EF5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C287C10"/>
    <w:multiLevelType w:val="multilevel"/>
    <w:tmpl w:val="7C46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C5E22DA"/>
    <w:multiLevelType w:val="multilevel"/>
    <w:tmpl w:val="56F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C751E87"/>
    <w:multiLevelType w:val="multilevel"/>
    <w:tmpl w:val="B488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D216008"/>
    <w:multiLevelType w:val="multilevel"/>
    <w:tmpl w:val="DF86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DB918F8"/>
    <w:multiLevelType w:val="multilevel"/>
    <w:tmpl w:val="0B5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DC14581"/>
    <w:multiLevelType w:val="multilevel"/>
    <w:tmpl w:val="6D0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E063C56"/>
    <w:multiLevelType w:val="multilevel"/>
    <w:tmpl w:val="E818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E1B5278"/>
    <w:multiLevelType w:val="multilevel"/>
    <w:tmpl w:val="161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E4936B6"/>
    <w:multiLevelType w:val="hybridMultilevel"/>
    <w:tmpl w:val="5D90B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E9522CA"/>
    <w:multiLevelType w:val="multilevel"/>
    <w:tmpl w:val="9B20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F1548BB"/>
    <w:multiLevelType w:val="multilevel"/>
    <w:tmpl w:val="E67E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F26591D"/>
    <w:multiLevelType w:val="multilevel"/>
    <w:tmpl w:val="FC18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6F393B10"/>
    <w:multiLevelType w:val="multilevel"/>
    <w:tmpl w:val="13E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F6545B8"/>
    <w:multiLevelType w:val="multilevel"/>
    <w:tmpl w:val="BC8A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887C1F"/>
    <w:multiLevelType w:val="multilevel"/>
    <w:tmpl w:val="03C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FAF51F5"/>
    <w:multiLevelType w:val="multilevel"/>
    <w:tmpl w:val="E9D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123F6E"/>
    <w:multiLevelType w:val="multilevel"/>
    <w:tmpl w:val="21B6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6E75E3"/>
    <w:multiLevelType w:val="multilevel"/>
    <w:tmpl w:val="9F5A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914292"/>
    <w:multiLevelType w:val="multilevel"/>
    <w:tmpl w:val="317E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BA3820"/>
    <w:multiLevelType w:val="multilevel"/>
    <w:tmpl w:val="CCA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2574A78"/>
    <w:multiLevelType w:val="multilevel"/>
    <w:tmpl w:val="439E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FD1CED"/>
    <w:multiLevelType w:val="multilevel"/>
    <w:tmpl w:val="B7DE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32A73A0"/>
    <w:multiLevelType w:val="multilevel"/>
    <w:tmpl w:val="23F4C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3542EED"/>
    <w:multiLevelType w:val="multilevel"/>
    <w:tmpl w:val="C79A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73820041"/>
    <w:multiLevelType w:val="multilevel"/>
    <w:tmpl w:val="CAD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9A2010"/>
    <w:multiLevelType w:val="multilevel"/>
    <w:tmpl w:val="95B8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9E35BF"/>
    <w:multiLevelType w:val="multilevel"/>
    <w:tmpl w:val="4C7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A96356"/>
    <w:multiLevelType w:val="multilevel"/>
    <w:tmpl w:val="69A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3BA75B4"/>
    <w:multiLevelType w:val="multilevel"/>
    <w:tmpl w:val="B508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4E26AB"/>
    <w:multiLevelType w:val="multilevel"/>
    <w:tmpl w:val="5EE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49428D4"/>
    <w:multiLevelType w:val="multilevel"/>
    <w:tmpl w:val="0DC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4A706DB"/>
    <w:multiLevelType w:val="multilevel"/>
    <w:tmpl w:val="58C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50A56D3"/>
    <w:multiLevelType w:val="multilevel"/>
    <w:tmpl w:val="47B6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52C5C46"/>
    <w:multiLevelType w:val="multilevel"/>
    <w:tmpl w:val="8236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7886B61"/>
    <w:multiLevelType w:val="multilevel"/>
    <w:tmpl w:val="792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7E13712"/>
    <w:multiLevelType w:val="multilevel"/>
    <w:tmpl w:val="D1F0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8227F81"/>
    <w:multiLevelType w:val="multilevel"/>
    <w:tmpl w:val="A162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829119B"/>
    <w:multiLevelType w:val="multilevel"/>
    <w:tmpl w:val="2E86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87C0526"/>
    <w:multiLevelType w:val="multilevel"/>
    <w:tmpl w:val="73C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9A872E4"/>
    <w:multiLevelType w:val="multilevel"/>
    <w:tmpl w:val="E51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A5E2DA5"/>
    <w:multiLevelType w:val="multilevel"/>
    <w:tmpl w:val="8AA0AA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A624571"/>
    <w:multiLevelType w:val="multilevel"/>
    <w:tmpl w:val="64E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A670F1D"/>
    <w:multiLevelType w:val="multilevel"/>
    <w:tmpl w:val="FF88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BAA00DC"/>
    <w:multiLevelType w:val="multilevel"/>
    <w:tmpl w:val="63CE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BD0402E"/>
    <w:multiLevelType w:val="multilevel"/>
    <w:tmpl w:val="B47C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BFE01C4"/>
    <w:multiLevelType w:val="multilevel"/>
    <w:tmpl w:val="E29E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CD67C1A"/>
    <w:multiLevelType w:val="multilevel"/>
    <w:tmpl w:val="6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09055F"/>
    <w:multiLevelType w:val="multilevel"/>
    <w:tmpl w:val="95C6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0E5FE6"/>
    <w:multiLevelType w:val="multilevel"/>
    <w:tmpl w:val="7A2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D6B4BC1"/>
    <w:multiLevelType w:val="multilevel"/>
    <w:tmpl w:val="C5B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D882A76"/>
    <w:multiLevelType w:val="multilevel"/>
    <w:tmpl w:val="4C0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DAD1B73"/>
    <w:multiLevelType w:val="multilevel"/>
    <w:tmpl w:val="863E6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7E642383"/>
    <w:multiLevelType w:val="multilevel"/>
    <w:tmpl w:val="2C72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EED1806"/>
    <w:multiLevelType w:val="multilevel"/>
    <w:tmpl w:val="9EFA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F2D3414"/>
    <w:multiLevelType w:val="multilevel"/>
    <w:tmpl w:val="5B94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7F7B6D2A"/>
    <w:multiLevelType w:val="multilevel"/>
    <w:tmpl w:val="50A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FCE526E"/>
    <w:multiLevelType w:val="multilevel"/>
    <w:tmpl w:val="335A7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7FEB3F4D"/>
    <w:multiLevelType w:val="multilevel"/>
    <w:tmpl w:val="631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70254">
    <w:abstractNumId w:val="187"/>
  </w:num>
  <w:num w:numId="2" w16cid:durableId="710807472">
    <w:abstractNumId w:val="169"/>
  </w:num>
  <w:num w:numId="3" w16cid:durableId="1115174668">
    <w:abstractNumId w:val="38"/>
  </w:num>
  <w:num w:numId="4" w16cid:durableId="1874466060">
    <w:abstractNumId w:val="306"/>
  </w:num>
  <w:num w:numId="5" w16cid:durableId="1565413595">
    <w:abstractNumId w:val="91"/>
  </w:num>
  <w:num w:numId="6" w16cid:durableId="711539113">
    <w:abstractNumId w:val="106"/>
  </w:num>
  <w:num w:numId="7" w16cid:durableId="458034891">
    <w:abstractNumId w:val="199"/>
  </w:num>
  <w:num w:numId="8" w16cid:durableId="1184856579">
    <w:abstractNumId w:val="113"/>
  </w:num>
  <w:num w:numId="9" w16cid:durableId="2039505148">
    <w:abstractNumId w:val="17"/>
  </w:num>
  <w:num w:numId="10" w16cid:durableId="1584873242">
    <w:abstractNumId w:val="258"/>
  </w:num>
  <w:num w:numId="11" w16cid:durableId="986201174">
    <w:abstractNumId w:val="33"/>
  </w:num>
  <w:num w:numId="12" w16cid:durableId="999651062">
    <w:abstractNumId w:val="307"/>
  </w:num>
  <w:num w:numId="13" w16cid:durableId="939876200">
    <w:abstractNumId w:val="178"/>
  </w:num>
  <w:num w:numId="14" w16cid:durableId="448860295">
    <w:abstractNumId w:val="242"/>
  </w:num>
  <w:num w:numId="15" w16cid:durableId="977301120">
    <w:abstractNumId w:val="198"/>
  </w:num>
  <w:num w:numId="16" w16cid:durableId="1069620943">
    <w:abstractNumId w:val="310"/>
  </w:num>
  <w:num w:numId="17" w16cid:durableId="1097866177">
    <w:abstractNumId w:val="36"/>
  </w:num>
  <w:num w:numId="18" w16cid:durableId="1876623499">
    <w:abstractNumId w:val="273"/>
  </w:num>
  <w:num w:numId="19" w16cid:durableId="2048094084">
    <w:abstractNumId w:val="316"/>
  </w:num>
  <w:num w:numId="20" w16cid:durableId="1420058346">
    <w:abstractNumId w:val="305"/>
  </w:num>
  <w:num w:numId="21" w16cid:durableId="1971476075">
    <w:abstractNumId w:val="296"/>
  </w:num>
  <w:num w:numId="22" w16cid:durableId="842745526">
    <w:abstractNumId w:val="57"/>
  </w:num>
  <w:num w:numId="23" w16cid:durableId="1713529593">
    <w:abstractNumId w:val="254"/>
  </w:num>
  <w:num w:numId="24" w16cid:durableId="1511069493">
    <w:abstractNumId w:val="134"/>
  </w:num>
  <w:num w:numId="25" w16cid:durableId="598222500">
    <w:abstractNumId w:val="276"/>
  </w:num>
  <w:num w:numId="26" w16cid:durableId="1772243113">
    <w:abstractNumId w:val="99"/>
  </w:num>
  <w:num w:numId="27" w16cid:durableId="145631038">
    <w:abstractNumId w:val="184"/>
  </w:num>
  <w:num w:numId="28" w16cid:durableId="358970666">
    <w:abstractNumId w:val="150"/>
  </w:num>
  <w:num w:numId="29" w16cid:durableId="799107657">
    <w:abstractNumId w:val="71"/>
  </w:num>
  <w:num w:numId="30" w16cid:durableId="1778482636">
    <w:abstractNumId w:val="155"/>
  </w:num>
  <w:num w:numId="31" w16cid:durableId="1864321118">
    <w:abstractNumId w:val="186"/>
  </w:num>
  <w:num w:numId="32" w16cid:durableId="1824736994">
    <w:abstractNumId w:val="25"/>
  </w:num>
  <w:num w:numId="33" w16cid:durableId="1922064828">
    <w:abstractNumId w:val="34"/>
  </w:num>
  <w:num w:numId="34" w16cid:durableId="451442857">
    <w:abstractNumId w:val="108"/>
  </w:num>
  <w:num w:numId="35" w16cid:durableId="494037086">
    <w:abstractNumId w:val="8"/>
  </w:num>
  <w:num w:numId="36" w16cid:durableId="1316953550">
    <w:abstractNumId w:val="110"/>
  </w:num>
  <w:num w:numId="37" w16cid:durableId="316150304">
    <w:abstractNumId w:val="219"/>
  </w:num>
  <w:num w:numId="38" w16cid:durableId="1883397278">
    <w:abstractNumId w:val="42"/>
  </w:num>
  <w:num w:numId="39" w16cid:durableId="1901747970">
    <w:abstractNumId w:val="235"/>
  </w:num>
  <w:num w:numId="40" w16cid:durableId="1987051931">
    <w:abstractNumId w:val="92"/>
  </w:num>
  <w:num w:numId="41" w16cid:durableId="2102220681">
    <w:abstractNumId w:val="59"/>
  </w:num>
  <w:num w:numId="42" w16cid:durableId="1624385323">
    <w:abstractNumId w:val="299"/>
  </w:num>
  <w:num w:numId="43" w16cid:durableId="1462503826">
    <w:abstractNumId w:val="175"/>
  </w:num>
  <w:num w:numId="44" w16cid:durableId="622422154">
    <w:abstractNumId w:val="211"/>
  </w:num>
  <w:num w:numId="45" w16cid:durableId="1030106701">
    <w:abstractNumId w:val="216"/>
  </w:num>
  <w:num w:numId="46" w16cid:durableId="747338750">
    <w:abstractNumId w:val="239"/>
  </w:num>
  <w:num w:numId="47" w16cid:durableId="1439446968">
    <w:abstractNumId w:val="240"/>
  </w:num>
  <w:num w:numId="48" w16cid:durableId="1174611442">
    <w:abstractNumId w:val="1"/>
  </w:num>
  <w:num w:numId="49" w16cid:durableId="735586091">
    <w:abstractNumId w:val="287"/>
  </w:num>
  <w:num w:numId="50" w16cid:durableId="1497306072">
    <w:abstractNumId w:val="185"/>
  </w:num>
  <w:num w:numId="51" w16cid:durableId="1194273235">
    <w:abstractNumId w:val="300"/>
  </w:num>
  <w:num w:numId="52" w16cid:durableId="1274819830">
    <w:abstractNumId w:val="291"/>
  </w:num>
  <w:num w:numId="53" w16cid:durableId="474882169">
    <w:abstractNumId w:val="177"/>
  </w:num>
  <w:num w:numId="54" w16cid:durableId="765076663">
    <w:abstractNumId w:val="315"/>
  </w:num>
  <w:num w:numId="55" w16cid:durableId="1703749540">
    <w:abstractNumId w:val="161"/>
  </w:num>
  <w:num w:numId="56" w16cid:durableId="1063603146">
    <w:abstractNumId w:val="30"/>
  </w:num>
  <w:num w:numId="57" w16cid:durableId="1063454729">
    <w:abstractNumId w:val="55"/>
  </w:num>
  <w:num w:numId="58" w16cid:durableId="2138334540">
    <w:abstractNumId w:val="297"/>
  </w:num>
  <w:num w:numId="59" w16cid:durableId="585305191">
    <w:abstractNumId w:val="253"/>
  </w:num>
  <w:num w:numId="60" w16cid:durableId="481191130">
    <w:abstractNumId w:val="5"/>
  </w:num>
  <w:num w:numId="61" w16cid:durableId="1860780514">
    <w:abstractNumId w:val="241"/>
  </w:num>
  <w:num w:numId="62" w16cid:durableId="1274900628">
    <w:abstractNumId w:val="233"/>
  </w:num>
  <w:num w:numId="63" w16cid:durableId="1331712016">
    <w:abstractNumId w:val="139"/>
  </w:num>
  <w:num w:numId="64" w16cid:durableId="629439659">
    <w:abstractNumId w:val="93"/>
  </w:num>
  <w:num w:numId="65" w16cid:durableId="1858614162">
    <w:abstractNumId w:val="283"/>
  </w:num>
  <w:num w:numId="66" w16cid:durableId="1688210742">
    <w:abstractNumId w:val="269"/>
  </w:num>
  <w:num w:numId="67" w16cid:durableId="1030574672">
    <w:abstractNumId w:val="293"/>
  </w:num>
  <w:num w:numId="68" w16cid:durableId="1680084310">
    <w:abstractNumId w:val="94"/>
  </w:num>
  <w:num w:numId="69" w16cid:durableId="1067534241">
    <w:abstractNumId w:val="168"/>
  </w:num>
  <w:num w:numId="70" w16cid:durableId="42606628">
    <w:abstractNumId w:val="284"/>
  </w:num>
  <w:num w:numId="71" w16cid:durableId="153684319">
    <w:abstractNumId w:val="96"/>
  </w:num>
  <w:num w:numId="72" w16cid:durableId="1627394508">
    <w:abstractNumId w:val="66"/>
  </w:num>
  <w:num w:numId="73" w16cid:durableId="291131247">
    <w:abstractNumId w:val="280"/>
  </w:num>
  <w:num w:numId="74" w16cid:durableId="1727410542">
    <w:abstractNumId w:val="37"/>
  </w:num>
  <w:num w:numId="75" w16cid:durableId="1140532641">
    <w:abstractNumId w:val="58"/>
  </w:num>
  <w:num w:numId="76" w16cid:durableId="1646544119">
    <w:abstractNumId w:val="194"/>
  </w:num>
  <w:num w:numId="77" w16cid:durableId="1985039344">
    <w:abstractNumId w:val="6"/>
  </w:num>
  <w:num w:numId="78" w16cid:durableId="1725569283">
    <w:abstractNumId w:val="97"/>
  </w:num>
  <w:num w:numId="79" w16cid:durableId="350036327">
    <w:abstractNumId w:val="105"/>
  </w:num>
  <w:num w:numId="80" w16cid:durableId="1298680799">
    <w:abstractNumId w:val="76"/>
  </w:num>
  <w:num w:numId="81" w16cid:durableId="173811567">
    <w:abstractNumId w:val="204"/>
  </w:num>
  <w:num w:numId="82" w16cid:durableId="35855524">
    <w:abstractNumId w:val="28"/>
  </w:num>
  <w:num w:numId="83" w16cid:durableId="1798913280">
    <w:abstractNumId w:val="130"/>
  </w:num>
  <w:num w:numId="84" w16cid:durableId="175120390">
    <w:abstractNumId w:val="1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514412944">
    <w:abstractNumId w:val="6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621909215">
    <w:abstractNumId w:val="15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337467582">
    <w:abstractNumId w:val="39"/>
  </w:num>
  <w:num w:numId="88" w16cid:durableId="2138059686">
    <w:abstractNumId w:val="49"/>
  </w:num>
  <w:num w:numId="89" w16cid:durableId="2133789257">
    <w:abstractNumId w:val="247"/>
  </w:num>
  <w:num w:numId="90" w16cid:durableId="951352734">
    <w:abstractNumId w:val="214"/>
  </w:num>
  <w:num w:numId="91" w16cid:durableId="1741295691">
    <w:abstractNumId w:val="45"/>
  </w:num>
  <w:num w:numId="92" w16cid:durableId="892693181">
    <w:abstractNumId w:val="192"/>
  </w:num>
  <w:num w:numId="93" w16cid:durableId="1830974666">
    <w:abstractNumId w:val="203"/>
  </w:num>
  <w:num w:numId="94" w16cid:durableId="791553777">
    <w:abstractNumId w:val="102"/>
  </w:num>
  <w:num w:numId="95" w16cid:durableId="903031418">
    <w:abstractNumId w:val="274"/>
  </w:num>
  <w:num w:numId="96" w16cid:durableId="1879269848">
    <w:abstractNumId w:val="122"/>
  </w:num>
  <w:num w:numId="97" w16cid:durableId="688218540">
    <w:abstractNumId w:val="236"/>
  </w:num>
  <w:num w:numId="98" w16cid:durableId="1731491569">
    <w:abstractNumId w:val="208"/>
  </w:num>
  <w:num w:numId="99" w16cid:durableId="658462790">
    <w:abstractNumId w:val="183"/>
  </w:num>
  <w:num w:numId="100" w16cid:durableId="1159226327">
    <w:abstractNumId w:val="142"/>
  </w:num>
  <w:num w:numId="101" w16cid:durableId="366413457">
    <w:abstractNumId w:val="165"/>
  </w:num>
  <w:num w:numId="102" w16cid:durableId="1649017955">
    <w:abstractNumId w:val="20"/>
  </w:num>
  <w:num w:numId="103" w16cid:durableId="1578590882">
    <w:abstractNumId w:val="131"/>
  </w:num>
  <w:num w:numId="104" w16cid:durableId="1171987869">
    <w:abstractNumId w:val="220"/>
  </w:num>
  <w:num w:numId="105" w16cid:durableId="1520507445">
    <w:abstractNumId w:val="128"/>
  </w:num>
  <w:num w:numId="106" w16cid:durableId="2117434895">
    <w:abstractNumId w:val="52"/>
  </w:num>
  <w:num w:numId="107" w16cid:durableId="1975672198">
    <w:abstractNumId w:val="152"/>
  </w:num>
  <w:num w:numId="108" w16cid:durableId="166095535">
    <w:abstractNumId w:val="87"/>
  </w:num>
  <w:num w:numId="109" w16cid:durableId="267280608">
    <w:abstractNumId w:val="24"/>
  </w:num>
  <w:num w:numId="110" w16cid:durableId="1387682701">
    <w:abstractNumId w:val="278"/>
  </w:num>
  <w:num w:numId="111" w16cid:durableId="347409078">
    <w:abstractNumId w:val="294"/>
  </w:num>
  <w:num w:numId="112" w16cid:durableId="910694490">
    <w:abstractNumId w:val="29"/>
  </w:num>
  <w:num w:numId="113" w16cid:durableId="1942519181">
    <w:abstractNumId w:val="261"/>
  </w:num>
  <w:num w:numId="114" w16cid:durableId="1563372117">
    <w:abstractNumId w:val="226"/>
  </w:num>
  <w:num w:numId="115" w16cid:durableId="597058661">
    <w:abstractNumId w:val="85"/>
  </w:num>
  <w:num w:numId="116" w16cid:durableId="515971673">
    <w:abstractNumId w:val="179"/>
  </w:num>
  <w:num w:numId="117" w16cid:durableId="1694115596">
    <w:abstractNumId w:val="309"/>
  </w:num>
  <w:num w:numId="118" w16cid:durableId="1524711099">
    <w:abstractNumId w:val="95"/>
  </w:num>
  <w:num w:numId="119" w16cid:durableId="1299653271">
    <w:abstractNumId w:val="148"/>
  </w:num>
  <w:num w:numId="120" w16cid:durableId="1826628388">
    <w:abstractNumId w:val="67"/>
  </w:num>
  <w:num w:numId="121" w16cid:durableId="996222970">
    <w:abstractNumId w:val="246"/>
  </w:num>
  <w:num w:numId="122" w16cid:durableId="707024650">
    <w:abstractNumId w:val="243"/>
  </w:num>
  <w:num w:numId="123" w16cid:durableId="350033338">
    <w:abstractNumId w:val="290"/>
  </w:num>
  <w:num w:numId="124" w16cid:durableId="916088058">
    <w:abstractNumId w:val="111"/>
  </w:num>
  <w:num w:numId="125" w16cid:durableId="1217081943">
    <w:abstractNumId w:val="50"/>
  </w:num>
  <w:num w:numId="126" w16cid:durableId="185407634">
    <w:abstractNumId w:val="107"/>
  </w:num>
  <w:num w:numId="127" w16cid:durableId="1091127341">
    <w:abstractNumId w:val="174"/>
  </w:num>
  <w:num w:numId="128" w16cid:durableId="1658192599">
    <w:abstractNumId w:val="135"/>
  </w:num>
  <w:num w:numId="129" w16cid:durableId="1073046152">
    <w:abstractNumId w:val="117"/>
  </w:num>
  <w:num w:numId="130" w16cid:durableId="440271078">
    <w:abstractNumId w:val="302"/>
  </w:num>
  <w:num w:numId="131" w16cid:durableId="648091476">
    <w:abstractNumId w:val="119"/>
  </w:num>
  <w:num w:numId="132" w16cid:durableId="1015225490">
    <w:abstractNumId w:val="61"/>
  </w:num>
  <w:num w:numId="133" w16cid:durableId="1620069979">
    <w:abstractNumId w:val="212"/>
  </w:num>
  <w:num w:numId="134" w16cid:durableId="656107254">
    <w:abstractNumId w:val="114"/>
  </w:num>
  <w:num w:numId="135" w16cid:durableId="553659222">
    <w:abstractNumId w:val="172"/>
  </w:num>
  <w:num w:numId="136" w16cid:durableId="304749085">
    <w:abstractNumId w:val="156"/>
  </w:num>
  <w:num w:numId="137" w16cid:durableId="995449239">
    <w:abstractNumId w:val="272"/>
  </w:num>
  <w:num w:numId="138" w16cid:durableId="1188836020">
    <w:abstractNumId w:val="149"/>
  </w:num>
  <w:num w:numId="139" w16cid:durableId="881790897">
    <w:abstractNumId w:val="281"/>
  </w:num>
  <w:num w:numId="140" w16cid:durableId="569734748">
    <w:abstractNumId w:val="35"/>
  </w:num>
  <w:num w:numId="141" w16cid:durableId="840240896">
    <w:abstractNumId w:val="314"/>
  </w:num>
  <w:num w:numId="142" w16cid:durableId="317538255">
    <w:abstractNumId w:val="84"/>
  </w:num>
  <w:num w:numId="143" w16cid:durableId="1518960514">
    <w:abstractNumId w:val="73"/>
  </w:num>
  <w:num w:numId="144" w16cid:durableId="904680068">
    <w:abstractNumId w:val="12"/>
  </w:num>
  <w:num w:numId="145" w16cid:durableId="1648361753">
    <w:abstractNumId w:val="191"/>
  </w:num>
  <w:num w:numId="146" w16cid:durableId="135879568">
    <w:abstractNumId w:val="143"/>
  </w:num>
  <w:num w:numId="147" w16cid:durableId="575940888">
    <w:abstractNumId w:val="176"/>
  </w:num>
  <w:num w:numId="148" w16cid:durableId="60056407">
    <w:abstractNumId w:val="103"/>
  </w:num>
  <w:num w:numId="149" w16cid:durableId="1527674632">
    <w:abstractNumId w:val="215"/>
  </w:num>
  <w:num w:numId="150" w16cid:durableId="1262951319">
    <w:abstractNumId w:val="129"/>
  </w:num>
  <w:num w:numId="151" w16cid:durableId="104497061">
    <w:abstractNumId w:val="100"/>
  </w:num>
  <w:num w:numId="152" w16cid:durableId="509175222">
    <w:abstractNumId w:val="138"/>
  </w:num>
  <w:num w:numId="153" w16cid:durableId="356583889">
    <w:abstractNumId w:val="147"/>
  </w:num>
  <w:num w:numId="154" w16cid:durableId="2125339779">
    <w:abstractNumId w:val="213"/>
  </w:num>
  <w:num w:numId="155" w16cid:durableId="1455827918">
    <w:abstractNumId w:val="318"/>
  </w:num>
  <w:num w:numId="156" w16cid:durableId="1662805658">
    <w:abstractNumId w:val="78"/>
  </w:num>
  <w:num w:numId="157" w16cid:durableId="421686161">
    <w:abstractNumId w:val="2"/>
  </w:num>
  <w:num w:numId="158" w16cid:durableId="864289641">
    <w:abstractNumId w:val="289"/>
  </w:num>
  <w:num w:numId="159" w16cid:durableId="2102950339">
    <w:abstractNumId w:val="27"/>
  </w:num>
  <w:num w:numId="160" w16cid:durableId="2027361177">
    <w:abstractNumId w:val="126"/>
  </w:num>
  <w:num w:numId="161" w16cid:durableId="457334210">
    <w:abstractNumId w:val="312"/>
  </w:num>
  <w:num w:numId="162" w16cid:durableId="701319089">
    <w:abstractNumId w:val="65"/>
  </w:num>
  <w:num w:numId="163" w16cid:durableId="1848641106">
    <w:abstractNumId w:val="80"/>
  </w:num>
  <w:num w:numId="164" w16cid:durableId="447549034">
    <w:abstractNumId w:val="48"/>
  </w:num>
  <w:num w:numId="165" w16cid:durableId="1221016250">
    <w:abstractNumId w:val="79"/>
  </w:num>
  <w:num w:numId="166" w16cid:durableId="1045059207">
    <w:abstractNumId w:val="123"/>
  </w:num>
  <w:num w:numId="167" w16cid:durableId="1775125005">
    <w:abstractNumId w:val="167"/>
  </w:num>
  <w:num w:numId="168" w16cid:durableId="1123767997">
    <w:abstractNumId w:val="86"/>
  </w:num>
  <w:num w:numId="169" w16cid:durableId="809446180">
    <w:abstractNumId w:val="181"/>
  </w:num>
  <w:num w:numId="170" w16cid:durableId="255093842">
    <w:abstractNumId w:val="170"/>
  </w:num>
  <w:num w:numId="171" w16cid:durableId="1147161235">
    <w:abstractNumId w:val="158"/>
  </w:num>
  <w:num w:numId="172" w16cid:durableId="556666540">
    <w:abstractNumId w:val="133"/>
  </w:num>
  <w:num w:numId="173" w16cid:durableId="972515373">
    <w:abstractNumId w:val="26"/>
  </w:num>
  <w:num w:numId="174" w16cid:durableId="720901165">
    <w:abstractNumId w:val="201"/>
  </w:num>
  <w:num w:numId="175" w16cid:durableId="1242985838">
    <w:abstractNumId w:val="262"/>
  </w:num>
  <w:num w:numId="176" w16cid:durableId="778529738">
    <w:abstractNumId w:val="164"/>
  </w:num>
  <w:num w:numId="177" w16cid:durableId="804279487">
    <w:abstractNumId w:val="11"/>
  </w:num>
  <w:num w:numId="178" w16cid:durableId="676269985">
    <w:abstractNumId w:val="311"/>
  </w:num>
  <w:num w:numId="179" w16cid:durableId="205260685">
    <w:abstractNumId w:val="182"/>
  </w:num>
  <w:num w:numId="180" w16cid:durableId="1483690028">
    <w:abstractNumId w:val="238"/>
  </w:num>
  <w:num w:numId="181" w16cid:durableId="1901865911">
    <w:abstractNumId w:val="250"/>
  </w:num>
  <w:num w:numId="182" w16cid:durableId="109472159">
    <w:abstractNumId w:val="196"/>
  </w:num>
  <w:num w:numId="183" w16cid:durableId="1412660298">
    <w:abstractNumId w:val="222"/>
  </w:num>
  <w:num w:numId="184" w16cid:durableId="587277424">
    <w:abstractNumId w:val="264"/>
  </w:num>
  <w:num w:numId="185" w16cid:durableId="1097793981">
    <w:abstractNumId w:val="4"/>
  </w:num>
  <w:num w:numId="186" w16cid:durableId="761101316">
    <w:abstractNumId w:val="263"/>
  </w:num>
  <w:num w:numId="187" w16cid:durableId="790246560">
    <w:abstractNumId w:val="21"/>
  </w:num>
  <w:num w:numId="188" w16cid:durableId="1020592625">
    <w:abstractNumId w:val="63"/>
  </w:num>
  <w:num w:numId="189" w16cid:durableId="1018699438">
    <w:abstractNumId w:val="47"/>
  </w:num>
  <w:num w:numId="190" w16cid:durableId="1165826121">
    <w:abstractNumId w:val="125"/>
  </w:num>
  <w:num w:numId="191" w16cid:durableId="1511333336">
    <w:abstractNumId w:val="190"/>
  </w:num>
  <w:num w:numId="192" w16cid:durableId="754477265">
    <w:abstractNumId w:val="132"/>
  </w:num>
  <w:num w:numId="193" w16cid:durableId="1730838287">
    <w:abstractNumId w:val="209"/>
  </w:num>
  <w:num w:numId="194" w16cid:durableId="1875078724">
    <w:abstractNumId w:val="166"/>
  </w:num>
  <w:num w:numId="195" w16cid:durableId="1108235467">
    <w:abstractNumId w:val="288"/>
  </w:num>
  <w:num w:numId="196" w16cid:durableId="176967622">
    <w:abstractNumId w:val="146"/>
  </w:num>
  <w:num w:numId="197" w16cid:durableId="1986935537">
    <w:abstractNumId w:val="112"/>
  </w:num>
  <w:num w:numId="198" w16cid:durableId="331570849">
    <w:abstractNumId w:val="267"/>
  </w:num>
  <w:num w:numId="199" w16cid:durableId="1736272104">
    <w:abstractNumId w:val="74"/>
  </w:num>
  <w:num w:numId="200" w16cid:durableId="1983466885">
    <w:abstractNumId w:val="159"/>
  </w:num>
  <w:num w:numId="201" w16cid:durableId="1889610488">
    <w:abstractNumId w:val="89"/>
  </w:num>
  <w:num w:numId="202" w16cid:durableId="279841889">
    <w:abstractNumId w:val="62"/>
  </w:num>
  <w:num w:numId="203" w16cid:durableId="1063482474">
    <w:abstractNumId w:val="60"/>
  </w:num>
  <w:num w:numId="204" w16cid:durableId="355468599">
    <w:abstractNumId w:val="244"/>
  </w:num>
  <w:num w:numId="205" w16cid:durableId="784614103">
    <w:abstractNumId w:val="224"/>
  </w:num>
  <w:num w:numId="206" w16cid:durableId="2043431454">
    <w:abstractNumId w:val="317"/>
  </w:num>
  <w:num w:numId="207" w16cid:durableId="194083348">
    <w:abstractNumId w:val="121"/>
  </w:num>
  <w:num w:numId="208" w16cid:durableId="4747207">
    <w:abstractNumId w:val="51"/>
  </w:num>
  <w:num w:numId="209" w16cid:durableId="1973292763">
    <w:abstractNumId w:val="249"/>
  </w:num>
  <w:num w:numId="210" w16cid:durableId="1025979416">
    <w:abstractNumId w:val="41"/>
  </w:num>
  <w:num w:numId="211" w16cid:durableId="1602644758">
    <w:abstractNumId w:val="82"/>
  </w:num>
  <w:num w:numId="212" w16cid:durableId="1572885681">
    <w:abstractNumId w:val="13"/>
  </w:num>
  <w:num w:numId="213" w16cid:durableId="1315599719">
    <w:abstractNumId w:val="188"/>
  </w:num>
  <w:num w:numId="214" w16cid:durableId="886646781">
    <w:abstractNumId w:val="151"/>
  </w:num>
  <w:num w:numId="215" w16cid:durableId="1195388840">
    <w:abstractNumId w:val="232"/>
  </w:num>
  <w:num w:numId="216" w16cid:durableId="1794328483">
    <w:abstractNumId w:val="10"/>
  </w:num>
  <w:num w:numId="217" w16cid:durableId="351490171">
    <w:abstractNumId w:val="7"/>
  </w:num>
  <w:num w:numId="218" w16cid:durableId="2129741456">
    <w:abstractNumId w:val="3"/>
  </w:num>
  <w:num w:numId="219" w16cid:durableId="123937860">
    <w:abstractNumId w:val="205"/>
  </w:num>
  <w:num w:numId="220" w16cid:durableId="534080998">
    <w:abstractNumId w:val="14"/>
  </w:num>
  <w:num w:numId="221" w16cid:durableId="691764006">
    <w:abstractNumId w:val="277"/>
  </w:num>
  <w:num w:numId="222" w16cid:durableId="140854482">
    <w:abstractNumId w:val="144"/>
  </w:num>
  <w:num w:numId="223" w16cid:durableId="2125801392">
    <w:abstractNumId w:val="68"/>
  </w:num>
  <w:num w:numId="224" w16cid:durableId="1249147609">
    <w:abstractNumId w:val="160"/>
  </w:num>
  <w:num w:numId="225" w16cid:durableId="1071464526">
    <w:abstractNumId w:val="56"/>
  </w:num>
  <w:num w:numId="226" w16cid:durableId="280691110">
    <w:abstractNumId w:val="265"/>
  </w:num>
  <w:num w:numId="227" w16cid:durableId="15275977">
    <w:abstractNumId w:val="19"/>
  </w:num>
  <w:num w:numId="228" w16cid:durableId="877202799">
    <w:abstractNumId w:val="320"/>
  </w:num>
  <w:num w:numId="229" w16cid:durableId="1026980188">
    <w:abstractNumId w:val="217"/>
  </w:num>
  <w:num w:numId="230" w16cid:durableId="1820881491">
    <w:abstractNumId w:val="43"/>
  </w:num>
  <w:num w:numId="231" w16cid:durableId="2094426133">
    <w:abstractNumId w:val="140"/>
  </w:num>
  <w:num w:numId="232" w16cid:durableId="512108395">
    <w:abstractNumId w:val="234"/>
  </w:num>
  <w:num w:numId="233" w16cid:durableId="1605533276">
    <w:abstractNumId w:val="308"/>
  </w:num>
  <w:num w:numId="234" w16cid:durableId="72358946">
    <w:abstractNumId w:val="285"/>
  </w:num>
  <w:num w:numId="235" w16cid:durableId="837502628">
    <w:abstractNumId w:val="259"/>
  </w:num>
  <w:num w:numId="236" w16cid:durableId="1552184218">
    <w:abstractNumId w:val="180"/>
  </w:num>
  <w:num w:numId="237" w16cid:durableId="1173952392">
    <w:abstractNumId w:val="136"/>
  </w:num>
  <w:num w:numId="238" w16cid:durableId="1744453238">
    <w:abstractNumId w:val="303"/>
  </w:num>
  <w:num w:numId="239" w16cid:durableId="1252471518">
    <w:abstractNumId w:val="319"/>
  </w:num>
  <w:num w:numId="240" w16cid:durableId="312292319">
    <w:abstractNumId w:val="210"/>
  </w:num>
  <w:num w:numId="241" w16cid:durableId="368721560">
    <w:abstractNumId w:val="40"/>
  </w:num>
  <w:num w:numId="242" w16cid:durableId="1338189559">
    <w:abstractNumId w:val="18"/>
  </w:num>
  <w:num w:numId="243" w16cid:durableId="1974864588">
    <w:abstractNumId w:val="271"/>
  </w:num>
  <w:num w:numId="244" w16cid:durableId="144050486">
    <w:abstractNumId w:val="44"/>
  </w:num>
  <w:num w:numId="245" w16cid:durableId="1358507841">
    <w:abstractNumId w:val="286"/>
  </w:num>
  <w:num w:numId="246" w16cid:durableId="1729187509">
    <w:abstractNumId w:val="313"/>
  </w:num>
  <w:num w:numId="247" w16cid:durableId="789934950">
    <w:abstractNumId w:val="173"/>
  </w:num>
  <w:num w:numId="248" w16cid:durableId="302467042">
    <w:abstractNumId w:val="257"/>
  </w:num>
  <w:num w:numId="249" w16cid:durableId="1880899631">
    <w:abstractNumId w:val="69"/>
  </w:num>
  <w:num w:numId="250" w16cid:durableId="1167748063">
    <w:abstractNumId w:val="171"/>
  </w:num>
  <w:num w:numId="251" w16cid:durableId="1313487096">
    <w:abstractNumId w:val="88"/>
  </w:num>
  <w:num w:numId="252" w16cid:durableId="1955941293">
    <w:abstractNumId w:val="137"/>
  </w:num>
  <w:num w:numId="253" w16cid:durableId="1165127879">
    <w:abstractNumId w:val="275"/>
  </w:num>
  <w:num w:numId="254" w16cid:durableId="1228611569">
    <w:abstractNumId w:val="200"/>
  </w:num>
  <w:num w:numId="255" w16cid:durableId="1621184002">
    <w:abstractNumId w:val="23"/>
  </w:num>
  <w:num w:numId="256" w16cid:durableId="609045387">
    <w:abstractNumId w:val="245"/>
  </w:num>
  <w:num w:numId="257" w16cid:durableId="761875182">
    <w:abstractNumId w:val="221"/>
  </w:num>
  <w:num w:numId="258" w16cid:durableId="445082246">
    <w:abstractNumId w:val="162"/>
  </w:num>
  <w:num w:numId="259" w16cid:durableId="503086739">
    <w:abstractNumId w:val="197"/>
  </w:num>
  <w:num w:numId="260" w16cid:durableId="1809081636">
    <w:abstractNumId w:val="54"/>
  </w:num>
  <w:num w:numId="261" w16cid:durableId="1534616524">
    <w:abstractNumId w:val="266"/>
  </w:num>
  <w:num w:numId="262" w16cid:durableId="432287799">
    <w:abstractNumId w:val="189"/>
  </w:num>
  <w:num w:numId="263" w16cid:durableId="426581802">
    <w:abstractNumId w:val="251"/>
  </w:num>
  <w:num w:numId="264" w16cid:durableId="1837070334">
    <w:abstractNumId w:val="163"/>
  </w:num>
  <w:num w:numId="265" w16cid:durableId="523251880">
    <w:abstractNumId w:val="31"/>
  </w:num>
  <w:num w:numId="266" w16cid:durableId="836117091">
    <w:abstractNumId w:val="225"/>
  </w:num>
  <w:num w:numId="267" w16cid:durableId="84308513">
    <w:abstractNumId w:val="304"/>
  </w:num>
  <w:num w:numId="268" w16cid:durableId="616256545">
    <w:abstractNumId w:val="72"/>
  </w:num>
  <w:num w:numId="269" w16cid:durableId="45416711">
    <w:abstractNumId w:val="193"/>
  </w:num>
  <w:num w:numId="270" w16cid:durableId="1389262311">
    <w:abstractNumId w:val="32"/>
  </w:num>
  <w:num w:numId="271" w16cid:durableId="475950999">
    <w:abstractNumId w:val="231"/>
  </w:num>
  <w:num w:numId="272" w16cid:durableId="371882600">
    <w:abstractNumId w:val="83"/>
  </w:num>
  <w:num w:numId="273" w16cid:durableId="362873329">
    <w:abstractNumId w:val="116"/>
  </w:num>
  <w:num w:numId="274" w16cid:durableId="1499036566">
    <w:abstractNumId w:val="90"/>
  </w:num>
  <w:num w:numId="275" w16cid:durableId="72358676">
    <w:abstractNumId w:val="260"/>
  </w:num>
  <w:num w:numId="276" w16cid:durableId="57751768">
    <w:abstractNumId w:val="9"/>
  </w:num>
  <w:num w:numId="277" w16cid:durableId="574515457">
    <w:abstractNumId w:val="16"/>
  </w:num>
  <w:num w:numId="278" w16cid:durableId="681518545">
    <w:abstractNumId w:val="53"/>
  </w:num>
  <w:num w:numId="279" w16cid:durableId="202527384">
    <w:abstractNumId w:val="15"/>
  </w:num>
  <w:num w:numId="280" w16cid:durableId="1254703207">
    <w:abstractNumId w:val="255"/>
  </w:num>
  <w:num w:numId="281" w16cid:durableId="2046444335">
    <w:abstractNumId w:val="256"/>
  </w:num>
  <w:num w:numId="282" w16cid:durableId="1150558937">
    <w:abstractNumId w:val="98"/>
  </w:num>
  <w:num w:numId="283" w16cid:durableId="1198007291">
    <w:abstractNumId w:val="228"/>
  </w:num>
  <w:num w:numId="284" w16cid:durableId="776484191">
    <w:abstractNumId w:val="228"/>
    <w:lvlOverride w:ilvl="1">
      <w:lvl w:ilvl="1">
        <w:numFmt w:val="decimal"/>
        <w:lvlText w:val="%2."/>
        <w:lvlJc w:val="left"/>
      </w:lvl>
    </w:lvlOverride>
  </w:num>
  <w:num w:numId="285" w16cid:durableId="2116361924">
    <w:abstractNumId w:val="282"/>
  </w:num>
  <w:num w:numId="286" w16cid:durableId="267397788">
    <w:abstractNumId w:val="279"/>
  </w:num>
  <w:num w:numId="287" w16cid:durableId="420564010">
    <w:abstractNumId w:val="223"/>
  </w:num>
  <w:num w:numId="288" w16cid:durableId="1643462201">
    <w:abstractNumId w:val="81"/>
  </w:num>
  <w:num w:numId="289" w16cid:durableId="1754620322">
    <w:abstractNumId w:val="206"/>
  </w:num>
  <w:num w:numId="290" w16cid:durableId="1922637644">
    <w:abstractNumId w:val="227"/>
  </w:num>
  <w:num w:numId="291" w16cid:durableId="1058087699">
    <w:abstractNumId w:val="268"/>
  </w:num>
  <w:num w:numId="292" w16cid:durableId="1164248513">
    <w:abstractNumId w:val="207"/>
  </w:num>
  <w:num w:numId="293" w16cid:durableId="632759563">
    <w:abstractNumId w:val="301"/>
  </w:num>
  <w:num w:numId="294" w16cid:durableId="54863325">
    <w:abstractNumId w:val="218"/>
  </w:num>
  <w:num w:numId="295" w16cid:durableId="553928377">
    <w:abstractNumId w:val="145"/>
  </w:num>
  <w:num w:numId="296" w16cid:durableId="212927710">
    <w:abstractNumId w:val="248"/>
  </w:num>
  <w:num w:numId="297" w16cid:durableId="57438970">
    <w:abstractNumId w:val="0"/>
  </w:num>
  <w:num w:numId="298" w16cid:durableId="246966913">
    <w:abstractNumId w:val="124"/>
  </w:num>
  <w:num w:numId="299" w16cid:durableId="1484277617">
    <w:abstractNumId w:val="104"/>
  </w:num>
  <w:num w:numId="300" w16cid:durableId="2098819068">
    <w:abstractNumId w:val="298"/>
  </w:num>
  <w:num w:numId="301" w16cid:durableId="909540441">
    <w:abstractNumId w:val="237"/>
  </w:num>
  <w:num w:numId="302" w16cid:durableId="1235430550">
    <w:abstractNumId w:val="118"/>
  </w:num>
  <w:num w:numId="303" w16cid:durableId="1064839313">
    <w:abstractNumId w:val="75"/>
  </w:num>
  <w:num w:numId="304" w16cid:durableId="766386128">
    <w:abstractNumId w:val="292"/>
  </w:num>
  <w:num w:numId="305" w16cid:durableId="562253793">
    <w:abstractNumId w:val="46"/>
  </w:num>
  <w:num w:numId="306" w16cid:durableId="2040619924">
    <w:abstractNumId w:val="115"/>
  </w:num>
  <w:num w:numId="307" w16cid:durableId="1449158877">
    <w:abstractNumId w:val="252"/>
  </w:num>
  <w:num w:numId="308" w16cid:durableId="3016225">
    <w:abstractNumId w:val="127"/>
  </w:num>
  <w:num w:numId="309" w16cid:durableId="581525206">
    <w:abstractNumId w:val="195"/>
  </w:num>
  <w:num w:numId="310" w16cid:durableId="591209508">
    <w:abstractNumId w:val="295"/>
  </w:num>
  <w:num w:numId="311" w16cid:durableId="555090564">
    <w:abstractNumId w:val="77"/>
  </w:num>
  <w:num w:numId="312" w16cid:durableId="195627514">
    <w:abstractNumId w:val="153"/>
  </w:num>
  <w:num w:numId="313" w16cid:durableId="799956039">
    <w:abstractNumId w:val="270"/>
  </w:num>
  <w:num w:numId="314" w16cid:durableId="2075661050">
    <w:abstractNumId w:val="229"/>
  </w:num>
  <w:num w:numId="315" w16cid:durableId="30617427">
    <w:abstractNumId w:val="120"/>
  </w:num>
  <w:num w:numId="316" w16cid:durableId="1511750263">
    <w:abstractNumId w:val="157"/>
  </w:num>
  <w:num w:numId="317" w16cid:durableId="1314212489">
    <w:abstractNumId w:val="22"/>
  </w:num>
  <w:num w:numId="318" w16cid:durableId="1989900241">
    <w:abstractNumId w:val="101"/>
  </w:num>
  <w:num w:numId="319" w16cid:durableId="13188787">
    <w:abstractNumId w:val="202"/>
  </w:num>
  <w:num w:numId="320" w16cid:durableId="879051641">
    <w:abstractNumId w:val="70"/>
  </w:num>
  <w:num w:numId="321" w16cid:durableId="353192436">
    <w:abstractNumId w:val="109"/>
  </w:num>
  <w:num w:numId="322" w16cid:durableId="458887849">
    <w:abstractNumId w:val="2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6E"/>
    <w:rsid w:val="00004540"/>
    <w:rsid w:val="0000594A"/>
    <w:rsid w:val="00021F96"/>
    <w:rsid w:val="00024071"/>
    <w:rsid w:val="0003312C"/>
    <w:rsid w:val="0003359B"/>
    <w:rsid w:val="00044863"/>
    <w:rsid w:val="000647DE"/>
    <w:rsid w:val="0007278A"/>
    <w:rsid w:val="00073AA7"/>
    <w:rsid w:val="000819C1"/>
    <w:rsid w:val="000B53C3"/>
    <w:rsid w:val="000D139B"/>
    <w:rsid w:val="000D47D4"/>
    <w:rsid w:val="00111A75"/>
    <w:rsid w:val="001255BE"/>
    <w:rsid w:val="00132894"/>
    <w:rsid w:val="0016393F"/>
    <w:rsid w:val="001670EF"/>
    <w:rsid w:val="0018014F"/>
    <w:rsid w:val="00182C3F"/>
    <w:rsid w:val="00192E1D"/>
    <w:rsid w:val="001947A3"/>
    <w:rsid w:val="001A006A"/>
    <w:rsid w:val="001A2058"/>
    <w:rsid w:val="001B12A5"/>
    <w:rsid w:val="001C141E"/>
    <w:rsid w:val="001D65B5"/>
    <w:rsid w:val="001E6F0C"/>
    <w:rsid w:val="001F6E2D"/>
    <w:rsid w:val="002063EE"/>
    <w:rsid w:val="00214F33"/>
    <w:rsid w:val="00241506"/>
    <w:rsid w:val="00262510"/>
    <w:rsid w:val="00262E38"/>
    <w:rsid w:val="00265957"/>
    <w:rsid w:val="002674F4"/>
    <w:rsid w:val="00270527"/>
    <w:rsid w:val="002738A1"/>
    <w:rsid w:val="002762B4"/>
    <w:rsid w:val="002822A0"/>
    <w:rsid w:val="002924AD"/>
    <w:rsid w:val="002A5AEB"/>
    <w:rsid w:val="002F2A53"/>
    <w:rsid w:val="003061D3"/>
    <w:rsid w:val="00310690"/>
    <w:rsid w:val="00333A1D"/>
    <w:rsid w:val="00342791"/>
    <w:rsid w:val="00371B23"/>
    <w:rsid w:val="00383DB7"/>
    <w:rsid w:val="00396D1B"/>
    <w:rsid w:val="003977FB"/>
    <w:rsid w:val="003A56AB"/>
    <w:rsid w:val="003C55BF"/>
    <w:rsid w:val="003E6086"/>
    <w:rsid w:val="003F3AC9"/>
    <w:rsid w:val="00400E9E"/>
    <w:rsid w:val="004214D3"/>
    <w:rsid w:val="00432519"/>
    <w:rsid w:val="00442C9A"/>
    <w:rsid w:val="00452C99"/>
    <w:rsid w:val="00456BB6"/>
    <w:rsid w:val="00466CAA"/>
    <w:rsid w:val="004724F0"/>
    <w:rsid w:val="00480B54"/>
    <w:rsid w:val="004A220A"/>
    <w:rsid w:val="004B4616"/>
    <w:rsid w:val="004B56F5"/>
    <w:rsid w:val="004E3556"/>
    <w:rsid w:val="004F7981"/>
    <w:rsid w:val="005366A7"/>
    <w:rsid w:val="00537F9F"/>
    <w:rsid w:val="00556F48"/>
    <w:rsid w:val="00560074"/>
    <w:rsid w:val="00566230"/>
    <w:rsid w:val="005917B0"/>
    <w:rsid w:val="00592730"/>
    <w:rsid w:val="00593164"/>
    <w:rsid w:val="005A2012"/>
    <w:rsid w:val="005A410A"/>
    <w:rsid w:val="005D5E00"/>
    <w:rsid w:val="00604932"/>
    <w:rsid w:val="00620F53"/>
    <w:rsid w:val="0062681F"/>
    <w:rsid w:val="00627244"/>
    <w:rsid w:val="006302C8"/>
    <w:rsid w:val="006519B4"/>
    <w:rsid w:val="00692729"/>
    <w:rsid w:val="006A6DEB"/>
    <w:rsid w:val="006C7C46"/>
    <w:rsid w:val="006E350B"/>
    <w:rsid w:val="006E52F9"/>
    <w:rsid w:val="006F2B87"/>
    <w:rsid w:val="00701A21"/>
    <w:rsid w:val="0070790F"/>
    <w:rsid w:val="007203B3"/>
    <w:rsid w:val="00722A4A"/>
    <w:rsid w:val="0072328F"/>
    <w:rsid w:val="00737D9F"/>
    <w:rsid w:val="00741220"/>
    <w:rsid w:val="007435C2"/>
    <w:rsid w:val="007441A4"/>
    <w:rsid w:val="007575F1"/>
    <w:rsid w:val="00767C39"/>
    <w:rsid w:val="00781020"/>
    <w:rsid w:val="00786FBF"/>
    <w:rsid w:val="00794218"/>
    <w:rsid w:val="007C1480"/>
    <w:rsid w:val="007C75EE"/>
    <w:rsid w:val="007F23FE"/>
    <w:rsid w:val="007F78E6"/>
    <w:rsid w:val="00801162"/>
    <w:rsid w:val="00816E55"/>
    <w:rsid w:val="008507DB"/>
    <w:rsid w:val="0085522A"/>
    <w:rsid w:val="00862A6D"/>
    <w:rsid w:val="008715DF"/>
    <w:rsid w:val="00873DAA"/>
    <w:rsid w:val="008763C8"/>
    <w:rsid w:val="008765B8"/>
    <w:rsid w:val="00876C00"/>
    <w:rsid w:val="00891494"/>
    <w:rsid w:val="00894622"/>
    <w:rsid w:val="008A0707"/>
    <w:rsid w:val="008B1690"/>
    <w:rsid w:val="008B31FD"/>
    <w:rsid w:val="008C036C"/>
    <w:rsid w:val="008D42A6"/>
    <w:rsid w:val="008D6A0A"/>
    <w:rsid w:val="008E5C9B"/>
    <w:rsid w:val="00940DA5"/>
    <w:rsid w:val="00952134"/>
    <w:rsid w:val="0095244E"/>
    <w:rsid w:val="00961713"/>
    <w:rsid w:val="009720F2"/>
    <w:rsid w:val="00990874"/>
    <w:rsid w:val="009E34F0"/>
    <w:rsid w:val="009F7763"/>
    <w:rsid w:val="00A04D8A"/>
    <w:rsid w:val="00A145B5"/>
    <w:rsid w:val="00A2225C"/>
    <w:rsid w:val="00A25116"/>
    <w:rsid w:val="00A67364"/>
    <w:rsid w:val="00A92F3F"/>
    <w:rsid w:val="00AB34AB"/>
    <w:rsid w:val="00AE463E"/>
    <w:rsid w:val="00B00FE0"/>
    <w:rsid w:val="00B01BB8"/>
    <w:rsid w:val="00B04D25"/>
    <w:rsid w:val="00B279C3"/>
    <w:rsid w:val="00B62E62"/>
    <w:rsid w:val="00B7366E"/>
    <w:rsid w:val="00B74D7D"/>
    <w:rsid w:val="00B8488D"/>
    <w:rsid w:val="00B97D1C"/>
    <w:rsid w:val="00BA164A"/>
    <w:rsid w:val="00BB1AFE"/>
    <w:rsid w:val="00BB5F00"/>
    <w:rsid w:val="00BC26C6"/>
    <w:rsid w:val="00BC3C96"/>
    <w:rsid w:val="00BC7CCC"/>
    <w:rsid w:val="00BD3F08"/>
    <w:rsid w:val="00BE34E2"/>
    <w:rsid w:val="00BF142F"/>
    <w:rsid w:val="00BF68B5"/>
    <w:rsid w:val="00BF6EAE"/>
    <w:rsid w:val="00C0610F"/>
    <w:rsid w:val="00C10B48"/>
    <w:rsid w:val="00C35BAE"/>
    <w:rsid w:val="00C47974"/>
    <w:rsid w:val="00C516D2"/>
    <w:rsid w:val="00C57DBF"/>
    <w:rsid w:val="00C67DA9"/>
    <w:rsid w:val="00CB6FB7"/>
    <w:rsid w:val="00CC1633"/>
    <w:rsid w:val="00CD5DCC"/>
    <w:rsid w:val="00CF61A7"/>
    <w:rsid w:val="00CF7072"/>
    <w:rsid w:val="00D01121"/>
    <w:rsid w:val="00D02A0E"/>
    <w:rsid w:val="00D03363"/>
    <w:rsid w:val="00D10D43"/>
    <w:rsid w:val="00D163DB"/>
    <w:rsid w:val="00D20173"/>
    <w:rsid w:val="00D6055A"/>
    <w:rsid w:val="00D63892"/>
    <w:rsid w:val="00D74BC8"/>
    <w:rsid w:val="00D973BB"/>
    <w:rsid w:val="00DB2297"/>
    <w:rsid w:val="00DB7E01"/>
    <w:rsid w:val="00DD1CCD"/>
    <w:rsid w:val="00E3621F"/>
    <w:rsid w:val="00E750DD"/>
    <w:rsid w:val="00E95DC3"/>
    <w:rsid w:val="00E96558"/>
    <w:rsid w:val="00EA4B3A"/>
    <w:rsid w:val="00EA5138"/>
    <w:rsid w:val="00EB6CE2"/>
    <w:rsid w:val="00EB7095"/>
    <w:rsid w:val="00ED12C5"/>
    <w:rsid w:val="00EE2A64"/>
    <w:rsid w:val="00F133A4"/>
    <w:rsid w:val="00F20C8A"/>
    <w:rsid w:val="00F31BEE"/>
    <w:rsid w:val="00F32751"/>
    <w:rsid w:val="00F70539"/>
    <w:rsid w:val="00F760B7"/>
    <w:rsid w:val="00F9430D"/>
    <w:rsid w:val="00FA1EE2"/>
    <w:rsid w:val="00FA48B3"/>
    <w:rsid w:val="00FB24B5"/>
    <w:rsid w:val="00FB7D86"/>
    <w:rsid w:val="00FD1E0A"/>
    <w:rsid w:val="00FE0290"/>
    <w:rsid w:val="00FE2DAE"/>
    <w:rsid w:val="00FE565C"/>
    <w:rsid w:val="00FE6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7655B"/>
  <w15:chartTrackingRefBased/>
  <w15:docId w15:val="{BD5AC098-0E97-4116-8127-AFE2F02C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7095"/>
  </w:style>
  <w:style w:type="paragraph" w:styleId="Heading1">
    <w:name w:val="heading 1"/>
    <w:basedOn w:val="Normal"/>
    <w:next w:val="Normal"/>
    <w:link w:val="Heading1Char"/>
    <w:uiPriority w:val="9"/>
    <w:rsid w:val="00214F33"/>
    <w:pPr>
      <w:keepNext/>
      <w:keepLines/>
      <w:spacing w:before="360" w:after="80" w:line="288" w:lineRule="auto"/>
      <w:jc w:val="center"/>
      <w:outlineLvl w:val="0"/>
    </w:pPr>
    <w:rPr>
      <w:rFonts w:ascii="Inter Display ExtraBold" w:eastAsiaTheme="majorEastAsia" w:hAnsi="Inter Display ExtraBold" w:cstheme="majorBidi"/>
      <w:caps/>
      <w:sz w:val="2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F33"/>
    <w:pPr>
      <w:keepNext/>
      <w:keepLines/>
      <w:spacing w:before="160" w:after="80" w:line="288" w:lineRule="auto"/>
      <w:outlineLvl w:val="1"/>
    </w:pPr>
    <w:rPr>
      <w:rFonts w:ascii="Inter Display SemiBold" w:eastAsiaTheme="majorEastAsia" w:hAnsi="Inter Display SemiBold" w:cstheme="majorBidi"/>
      <w:kern w:val="16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1B12A5"/>
    <w:pPr>
      <w:keepNext/>
      <w:keepLines/>
      <w:spacing w:before="160" w:after="80" w:line="276" w:lineRule="auto"/>
      <w:outlineLvl w:val="2"/>
    </w:pPr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7C39"/>
    <w:pPr>
      <w:keepNext/>
      <w:keepLines/>
      <w:spacing w:after="120" w:line="360" w:lineRule="auto"/>
      <w:outlineLvl w:val="3"/>
    </w:pPr>
    <w:rPr>
      <w:rFonts w:ascii="Inter" w:eastAsiaTheme="majorEastAsia" w:hAnsi="Inter" w:cstheme="majorBidi"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6E"/>
    <w:pPr>
      <w:keepNext/>
      <w:keepLines/>
      <w:spacing w:before="80" w:after="40"/>
      <w:outlineLvl w:val="4"/>
    </w:pPr>
    <w:rPr>
      <w:rFonts w:eastAsiaTheme="majorEastAsia" w:cstheme="majorBidi"/>
      <w:color w:val="DA670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9B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6E"/>
    <w:pPr>
      <w:keepNext/>
      <w:keepLines/>
      <w:spacing w:before="40" w:after="0"/>
      <w:outlineLvl w:val="6"/>
    </w:pPr>
    <w:rPr>
      <w:rFonts w:eastAsiaTheme="majorEastAsia" w:cstheme="majorBidi"/>
      <w:color w:val="599B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6E"/>
    <w:pPr>
      <w:keepNext/>
      <w:keepLines/>
      <w:spacing w:after="0"/>
      <w:outlineLvl w:val="7"/>
    </w:pPr>
    <w:rPr>
      <w:rFonts w:eastAsiaTheme="majorEastAsia" w:cstheme="majorBidi"/>
      <w:i/>
      <w:iCs/>
      <w:color w:val="277D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6E"/>
    <w:pPr>
      <w:keepNext/>
      <w:keepLines/>
      <w:spacing w:after="0"/>
      <w:outlineLvl w:val="8"/>
    </w:pPr>
    <w:rPr>
      <w:rFonts w:eastAsiaTheme="majorEastAsia" w:cstheme="majorBidi"/>
      <w:color w:val="277D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F33"/>
    <w:rPr>
      <w:rFonts w:ascii="Inter Display ExtraBold" w:eastAsiaTheme="majorEastAsia" w:hAnsi="Inter Display ExtraBold" w:cstheme="majorBidi"/>
      <w:caps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14F33"/>
    <w:rPr>
      <w:rFonts w:ascii="Inter Display SemiBold" w:eastAsiaTheme="majorEastAsia" w:hAnsi="Inter Display SemiBold" w:cstheme="majorBidi"/>
      <w:kern w:val="16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12A5"/>
    <w:rPr>
      <w:rFonts w:ascii="Inter Medium" w:eastAsiaTheme="majorEastAsia" w:hAnsi="Inter Medium" w:cstheme="majorBidi"/>
      <w:color w:val="0066FF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7C39"/>
    <w:rPr>
      <w:rFonts w:ascii="Inter" w:eastAsiaTheme="majorEastAsia" w:hAnsi="Inter" w:cstheme="majorBidi"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6E"/>
    <w:rPr>
      <w:rFonts w:eastAsiaTheme="majorEastAsia" w:cstheme="majorBidi"/>
      <w:color w:val="DA670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6E"/>
    <w:rPr>
      <w:rFonts w:eastAsiaTheme="majorEastAsia" w:cstheme="majorBidi"/>
      <w:i/>
      <w:iCs/>
      <w:color w:val="599BFF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6E"/>
    <w:rPr>
      <w:rFonts w:eastAsiaTheme="majorEastAsia" w:cstheme="majorBidi"/>
      <w:color w:val="599BFF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6E"/>
    <w:rPr>
      <w:rFonts w:eastAsiaTheme="majorEastAsia" w:cstheme="majorBidi"/>
      <w:i/>
      <w:iCs/>
      <w:color w:val="277DFF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6E"/>
    <w:rPr>
      <w:rFonts w:eastAsiaTheme="majorEastAsia" w:cstheme="majorBidi"/>
      <w:color w:val="277DFF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3F"/>
    <w:pPr>
      <w:spacing w:after="80" w:line="276" w:lineRule="auto"/>
      <w:contextualSpacing/>
    </w:pPr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3F"/>
    <w:rPr>
      <w:rFonts w:ascii="Inter Medium" w:eastAsiaTheme="majorEastAsia" w:hAnsi="Inter Medium" w:cstheme="majorBidi"/>
      <w:color w:val="0066FF" w:themeColor="text1"/>
      <w:spacing w:val="-10"/>
      <w:kern w:val="28"/>
      <w:sz w:val="40"/>
      <w:szCs w:val="56"/>
    </w:rPr>
  </w:style>
  <w:style w:type="paragraph" w:styleId="Subtitle">
    <w:name w:val="Subtitle"/>
    <w:aliases w:val="P"/>
    <w:basedOn w:val="Normal"/>
    <w:next w:val="Normal"/>
    <w:link w:val="SubtitleChar"/>
    <w:uiPriority w:val="11"/>
    <w:qFormat/>
    <w:rsid w:val="0016393F"/>
    <w:pPr>
      <w:numPr>
        <w:ilvl w:val="1"/>
      </w:numPr>
      <w:spacing w:after="120" w:line="312" w:lineRule="auto"/>
    </w:pPr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character" w:customStyle="1" w:styleId="SubtitleChar">
    <w:name w:val="Subtitle Char"/>
    <w:aliases w:val="P Char"/>
    <w:basedOn w:val="DefaultParagraphFont"/>
    <w:link w:val="Subtitle"/>
    <w:uiPriority w:val="11"/>
    <w:rsid w:val="0016393F"/>
    <w:rPr>
      <w:rFonts w:ascii="Inter Light" w:eastAsiaTheme="majorEastAsia" w:hAnsi="Inter Light" w:cstheme="majorBidi"/>
      <w:color w:val="080808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6E"/>
    <w:pPr>
      <w:spacing w:before="160"/>
      <w:jc w:val="center"/>
    </w:pPr>
    <w:rPr>
      <w:i/>
      <w:iCs/>
      <w:color w:val="408CF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6E"/>
    <w:rPr>
      <w:i/>
      <w:iCs/>
      <w:color w:val="408CFF" w:themeColor="text1" w:themeTint="BF"/>
    </w:rPr>
  </w:style>
  <w:style w:type="paragraph" w:styleId="ListParagraph">
    <w:name w:val="List Paragraph"/>
    <w:basedOn w:val="Normal"/>
    <w:uiPriority w:val="34"/>
    <w:qFormat/>
    <w:rsid w:val="00B73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6E"/>
    <w:rPr>
      <w:i/>
      <w:iCs/>
      <w:color w:val="DA670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6E"/>
    <w:pPr>
      <w:pBdr>
        <w:top w:val="single" w:sz="4" w:space="10" w:color="DA6704" w:themeColor="accent1" w:themeShade="BF"/>
        <w:bottom w:val="single" w:sz="4" w:space="10" w:color="DA6704" w:themeColor="accent1" w:themeShade="BF"/>
      </w:pBdr>
      <w:spacing w:before="360" w:after="360"/>
      <w:ind w:left="864" w:right="864"/>
      <w:jc w:val="center"/>
    </w:pPr>
    <w:rPr>
      <w:i/>
      <w:iCs/>
      <w:color w:val="DA670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6E"/>
    <w:rPr>
      <w:i/>
      <w:iCs/>
      <w:color w:val="DA670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6E"/>
    <w:rPr>
      <w:b/>
      <w:bCs/>
      <w:smallCaps/>
      <w:color w:val="DA6704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6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66E"/>
  </w:style>
  <w:style w:type="paragraph" w:styleId="Footer">
    <w:name w:val="footer"/>
    <w:basedOn w:val="Normal"/>
    <w:link w:val="FooterChar"/>
    <w:uiPriority w:val="99"/>
    <w:unhideWhenUsed/>
    <w:rsid w:val="00B8488D"/>
    <w:pPr>
      <w:tabs>
        <w:tab w:val="center" w:pos="4680"/>
        <w:tab w:val="right" w:pos="9360"/>
      </w:tabs>
      <w:spacing w:after="0" w:line="240" w:lineRule="auto"/>
      <w:jc w:val="center"/>
    </w:pPr>
    <w:rPr>
      <w:rFonts w:ascii="Inter Medium" w:hAnsi="Inter Medium" w:cstheme="majorHAnsi"/>
      <w:b/>
      <w:bCs/>
      <w:i/>
      <w:iCs/>
      <w:sz w:val="26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8488D"/>
    <w:rPr>
      <w:rFonts w:ascii="Inter Medium" w:hAnsi="Inter Medium" w:cstheme="majorHAnsi"/>
      <w:b/>
      <w:bCs/>
      <w:i/>
      <w:iCs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B7366E"/>
    <w:rPr>
      <w:color w:val="EE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6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7095"/>
    <w:rPr>
      <w:color w:val="00FF0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B70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70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70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709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E565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67C39"/>
    <w:rPr>
      <w:i/>
      <w:iCs/>
      <w:color w:val="408CFF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tmode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Notes Taking">
      <a:dk1>
        <a:srgbClr val="0066FF"/>
      </a:dk1>
      <a:lt1>
        <a:srgbClr val="00FF00"/>
      </a:lt1>
      <a:dk2>
        <a:srgbClr val="44546A"/>
      </a:dk2>
      <a:lt2>
        <a:srgbClr val="EE0000"/>
      </a:lt2>
      <a:accent1>
        <a:srgbClr val="FB8D2E"/>
      </a:accent1>
      <a:accent2>
        <a:srgbClr val="3AA540"/>
      </a:accent2>
      <a:accent3>
        <a:srgbClr val="FCCA0A"/>
      </a:accent3>
      <a:accent4>
        <a:srgbClr val="04ABED"/>
      </a:accent4>
      <a:accent5>
        <a:srgbClr val="FCCA0A"/>
      </a:accent5>
      <a:accent6>
        <a:srgbClr val="04ABED"/>
      </a:accent6>
      <a:hlink>
        <a:srgbClr val="EE0000"/>
      </a:hlink>
      <a:folHlink>
        <a:srgbClr val="00FF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2C1A0A-6C73-48AD-B382-BA483D17C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30_DAYS_ASSETS</Template>
  <TotalTime>2</TotalTime>
  <Pages>8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Modem Solution</dc:creator>
  <cp:keywords/>
  <dc:description/>
  <cp:lastModifiedBy>IT Modem Solution</cp:lastModifiedBy>
  <cp:revision>2</cp:revision>
  <cp:lastPrinted>2025-10-18T06:12:00Z</cp:lastPrinted>
  <dcterms:created xsi:type="dcterms:W3CDTF">2026-05-02T03:44:00Z</dcterms:created>
  <dcterms:modified xsi:type="dcterms:W3CDTF">2026-05-02T03:44:00Z</dcterms:modified>
</cp:coreProperties>
</file>