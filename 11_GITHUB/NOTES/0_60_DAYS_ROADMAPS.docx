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2FC74" w14:textId="77777777" w:rsidR="00BE3B1E" w:rsidRPr="00BE3B1E" w:rsidRDefault="00BE3B1E" w:rsidP="00BE3B1E">
      <w:pPr>
        <w:pStyle w:val="Heading4"/>
      </w:pPr>
      <w:r w:rsidRPr="00BE3B1E">
        <w:rPr>
          <w:b/>
          <w:bCs/>
        </w:rPr>
        <w:t>Goal:</w:t>
      </w:r>
      <w:r w:rsidRPr="00BE3B1E">
        <w:br/>
      </w:r>
      <w:r w:rsidRPr="00BE3B1E">
        <w:rPr>
          <w:rFonts w:ascii="Segoe UI Symbol" w:hAnsi="Segoe UI Symbol" w:cs="Segoe UI Symbol"/>
        </w:rPr>
        <w:t>✔</w:t>
      </w:r>
      <w:r w:rsidRPr="00BE3B1E">
        <w:t xml:space="preserve"> Master Git, GitHub, Workflow</w:t>
      </w:r>
      <w:r w:rsidRPr="00BE3B1E">
        <w:br/>
      </w:r>
      <w:r w:rsidRPr="00BE3B1E">
        <w:rPr>
          <w:rFonts w:ascii="Segoe UI Symbol" w:hAnsi="Segoe UI Symbol" w:cs="Segoe UI Symbol"/>
        </w:rPr>
        <w:t>✔</w:t>
      </w:r>
      <w:r w:rsidRPr="00BE3B1E">
        <w:t xml:space="preserve"> Create digital assets while learning</w:t>
      </w:r>
      <w:r w:rsidRPr="00BE3B1E">
        <w:br/>
      </w:r>
      <w:r w:rsidRPr="00BE3B1E">
        <w:rPr>
          <w:rFonts w:ascii="Segoe UI Symbol" w:hAnsi="Segoe UI Symbol" w:cs="Segoe UI Symbol"/>
        </w:rPr>
        <w:t>✔</w:t>
      </w:r>
      <w:r w:rsidRPr="00BE3B1E">
        <w:t xml:space="preserve"> Build portfolio-ready projects</w:t>
      </w:r>
      <w:r w:rsidRPr="00BE3B1E">
        <w:br/>
      </w:r>
      <w:r w:rsidRPr="00BE3B1E">
        <w:rPr>
          <w:rFonts w:ascii="Segoe UI Symbol" w:hAnsi="Segoe UI Symbol" w:cs="Segoe UI Symbol"/>
        </w:rPr>
        <w:t>✔</w:t>
      </w:r>
      <w:r w:rsidRPr="00BE3B1E">
        <w:t xml:space="preserve"> Become </w:t>
      </w:r>
      <w:r w:rsidRPr="00BE3B1E">
        <w:rPr>
          <w:rFonts w:cs="Inter"/>
        </w:rPr>
        <w:t>“</w:t>
      </w:r>
      <w:r w:rsidRPr="00BE3B1E">
        <w:t>GitHub confident</w:t>
      </w:r>
      <w:r w:rsidRPr="00BE3B1E">
        <w:rPr>
          <w:rFonts w:cs="Inter"/>
        </w:rPr>
        <w:t>”</w:t>
      </w:r>
      <w:r w:rsidRPr="00BE3B1E">
        <w:t xml:space="preserve"> </w:t>
      </w:r>
      <w:r w:rsidRPr="00BE3B1E">
        <w:rPr>
          <w:rFonts w:cs="Inter"/>
        </w:rPr>
        <w:t>—</w:t>
      </w:r>
      <w:r w:rsidRPr="00BE3B1E">
        <w:t xml:space="preserve"> professional workflow mastery</w:t>
      </w:r>
    </w:p>
    <w:p w14:paraId="47EBD611" w14:textId="77777777" w:rsidR="00BE3B1E" w:rsidRPr="00BE3B1E" w:rsidRDefault="00BE3B1E" w:rsidP="00BE3B1E">
      <w:pPr>
        <w:pStyle w:val="Heading4"/>
      </w:pPr>
      <w:r w:rsidRPr="00BE3B1E">
        <w:pict w14:anchorId="13554C5B">
          <v:rect id="_x0000_i1092" style="width:0;height:1.5pt" o:hralign="center" o:hrstd="t" o:hr="t" fillcolor="#a0a0a0" stroked="f"/>
        </w:pict>
      </w:r>
    </w:p>
    <w:p w14:paraId="3D80218B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rFonts w:ascii="Segoe UI Emoji" w:hAnsi="Segoe UI Emoji" w:cs="Segoe UI Emoji"/>
          <w:b/>
          <w:bCs/>
        </w:rPr>
        <w:t>🔵</w:t>
      </w:r>
      <w:r w:rsidRPr="00BE3B1E">
        <w:rPr>
          <w:b/>
          <w:bCs/>
        </w:rPr>
        <w:t xml:space="preserve"> PHASE 1 — Git Basics (Day 1–15)</w:t>
      </w:r>
    </w:p>
    <w:p w14:paraId="7793A364" w14:textId="77777777" w:rsidR="00BE3B1E" w:rsidRPr="00BE3B1E" w:rsidRDefault="00BE3B1E" w:rsidP="00BE3B1E">
      <w:pPr>
        <w:pStyle w:val="Heading4"/>
      </w:pPr>
      <w:r w:rsidRPr="00BE3B1E">
        <w:rPr>
          <w:b/>
          <w:bCs/>
        </w:rPr>
        <w:t>Theme:</w:t>
      </w:r>
      <w:r w:rsidRPr="00BE3B1E">
        <w:t xml:space="preserve"> Foundational skills + first digital assets</w:t>
      </w:r>
      <w:r w:rsidRPr="00BE3B1E">
        <w:br/>
      </w:r>
      <w:r w:rsidRPr="00BE3B1E">
        <w:rPr>
          <w:b/>
          <w:bCs/>
        </w:rPr>
        <w:t>Output:</w:t>
      </w:r>
      <w:r w:rsidRPr="00BE3B1E">
        <w:t xml:space="preserve"> Cheat sheets, command cards, diagrams</w:t>
      </w:r>
    </w:p>
    <w:p w14:paraId="75F0219F" w14:textId="77777777" w:rsidR="00BE3B1E" w:rsidRPr="00BE3B1E" w:rsidRDefault="00BE3B1E" w:rsidP="00BE3B1E">
      <w:pPr>
        <w:pStyle w:val="Heading4"/>
      </w:pPr>
      <w:r w:rsidRPr="00BE3B1E">
        <w:pict w14:anchorId="4A5EF994">
          <v:rect id="_x0000_i1093" style="width:0;height:1.5pt" o:hralign="center" o:hrstd="t" o:hr="t" fillcolor="#a0a0a0" stroked="f"/>
        </w:pict>
      </w:r>
    </w:p>
    <w:p w14:paraId="1846B8FD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1 — Introduction to Git &amp; GitHub</w:t>
      </w:r>
    </w:p>
    <w:p w14:paraId="6C338EDC" w14:textId="77777777" w:rsidR="00BE3B1E" w:rsidRPr="00BE3B1E" w:rsidRDefault="00BE3B1E" w:rsidP="00BE3B1E">
      <w:pPr>
        <w:pStyle w:val="Heading4"/>
        <w:numPr>
          <w:ilvl w:val="0"/>
          <w:numId w:val="10"/>
        </w:numPr>
      </w:pPr>
      <w:r w:rsidRPr="00BE3B1E">
        <w:t>What is Git?</w:t>
      </w:r>
    </w:p>
    <w:p w14:paraId="10FC7CAB" w14:textId="77777777" w:rsidR="00BE3B1E" w:rsidRPr="00BE3B1E" w:rsidRDefault="00BE3B1E" w:rsidP="00BE3B1E">
      <w:pPr>
        <w:pStyle w:val="Heading4"/>
        <w:numPr>
          <w:ilvl w:val="0"/>
          <w:numId w:val="10"/>
        </w:numPr>
      </w:pPr>
      <w:r w:rsidRPr="00BE3B1E">
        <w:t>What is GitHub?</w:t>
      </w:r>
    </w:p>
    <w:p w14:paraId="41477194" w14:textId="77777777" w:rsidR="00BE3B1E" w:rsidRPr="00BE3B1E" w:rsidRDefault="00BE3B1E" w:rsidP="00BE3B1E">
      <w:pPr>
        <w:pStyle w:val="Heading4"/>
        <w:numPr>
          <w:ilvl w:val="0"/>
          <w:numId w:val="10"/>
        </w:numPr>
      </w:pPr>
      <w:r w:rsidRPr="00BE3B1E">
        <w:t>Why developers use version control</w:t>
      </w:r>
      <w:r w:rsidRPr="00BE3B1E">
        <w:br/>
      </w:r>
      <w:r w:rsidRPr="00BE3B1E">
        <w:rPr>
          <w:b/>
          <w:bCs/>
        </w:rPr>
        <w:t>Asset:</w:t>
      </w:r>
      <w:r w:rsidRPr="00BE3B1E">
        <w:t xml:space="preserve"> “Git vs GitHub Explained” infographic</w:t>
      </w:r>
      <w:r w:rsidRPr="00BE3B1E">
        <w:br/>
      </w:r>
      <w:r w:rsidRPr="00BE3B1E">
        <w:rPr>
          <w:i/>
        </w:rPr>
        <w:t xml:space="preserve">(Hindi note: yeh </w:t>
      </w:r>
      <w:proofErr w:type="spellStart"/>
      <w:r w:rsidRPr="00BE3B1E">
        <w:rPr>
          <w:i/>
        </w:rPr>
        <w:t>aapka</w:t>
      </w:r>
      <w:proofErr w:type="spellEnd"/>
      <w:r w:rsidRPr="00BE3B1E">
        <w:rPr>
          <w:i/>
        </w:rPr>
        <w:t xml:space="preserve"> foundation </w:t>
      </w:r>
      <w:proofErr w:type="spellStart"/>
      <w:r w:rsidRPr="00BE3B1E">
        <w:rPr>
          <w:i/>
        </w:rPr>
        <w:t>banega</w:t>
      </w:r>
      <w:proofErr w:type="spellEnd"/>
      <w:r w:rsidRPr="00BE3B1E">
        <w:rPr>
          <w:i/>
        </w:rPr>
        <w:t>.)</w:t>
      </w:r>
    </w:p>
    <w:p w14:paraId="6CDD2337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2 — Install Git + Setup</w:t>
      </w:r>
    </w:p>
    <w:p w14:paraId="7A9CD6C2" w14:textId="77777777" w:rsidR="00BE3B1E" w:rsidRPr="00BE3B1E" w:rsidRDefault="00BE3B1E" w:rsidP="00BE3B1E">
      <w:pPr>
        <w:pStyle w:val="Heading4"/>
        <w:numPr>
          <w:ilvl w:val="0"/>
          <w:numId w:val="11"/>
        </w:numPr>
      </w:pPr>
      <w:r w:rsidRPr="00BE3B1E">
        <w:t>Install Git</w:t>
      </w:r>
    </w:p>
    <w:p w14:paraId="6DE7D253" w14:textId="77777777" w:rsidR="00BE3B1E" w:rsidRPr="00BE3B1E" w:rsidRDefault="00BE3B1E" w:rsidP="00BE3B1E">
      <w:pPr>
        <w:pStyle w:val="Heading4"/>
        <w:numPr>
          <w:ilvl w:val="0"/>
          <w:numId w:val="11"/>
        </w:numPr>
      </w:pPr>
      <w:r w:rsidRPr="00BE3B1E">
        <w:t>Configure username, email</w:t>
      </w:r>
    </w:p>
    <w:p w14:paraId="717CB21C" w14:textId="77777777" w:rsidR="00BE3B1E" w:rsidRPr="00BE3B1E" w:rsidRDefault="00BE3B1E" w:rsidP="00BE3B1E">
      <w:pPr>
        <w:pStyle w:val="Heading4"/>
        <w:numPr>
          <w:ilvl w:val="0"/>
          <w:numId w:val="11"/>
        </w:numPr>
      </w:pPr>
      <w:r w:rsidRPr="00BE3B1E">
        <w:t>Create first repo locally</w:t>
      </w:r>
      <w:r w:rsidRPr="00BE3B1E">
        <w:br/>
      </w:r>
      <w:r w:rsidRPr="00BE3B1E">
        <w:rPr>
          <w:b/>
          <w:bCs/>
        </w:rPr>
        <w:t>Asset:</w:t>
      </w:r>
      <w:r w:rsidRPr="00BE3B1E">
        <w:t xml:space="preserve"> “Git Installation Guide” PDF</w:t>
      </w:r>
    </w:p>
    <w:p w14:paraId="57C9D508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3 — Basic Commands</w:t>
      </w:r>
    </w:p>
    <w:p w14:paraId="74FE6D4B" w14:textId="77777777" w:rsidR="00BE3B1E" w:rsidRPr="00BE3B1E" w:rsidRDefault="00BE3B1E" w:rsidP="00BE3B1E">
      <w:pPr>
        <w:pStyle w:val="Heading4"/>
        <w:numPr>
          <w:ilvl w:val="0"/>
          <w:numId w:val="12"/>
        </w:numPr>
      </w:pPr>
      <w:r w:rsidRPr="00BE3B1E">
        <w:t xml:space="preserve">git </w:t>
      </w:r>
      <w:proofErr w:type="spellStart"/>
      <w:r w:rsidRPr="00BE3B1E">
        <w:t>init</w:t>
      </w:r>
      <w:proofErr w:type="spellEnd"/>
    </w:p>
    <w:p w14:paraId="5FB3CAD5" w14:textId="77777777" w:rsidR="00BE3B1E" w:rsidRPr="00BE3B1E" w:rsidRDefault="00BE3B1E" w:rsidP="00BE3B1E">
      <w:pPr>
        <w:pStyle w:val="Heading4"/>
        <w:numPr>
          <w:ilvl w:val="0"/>
          <w:numId w:val="12"/>
        </w:numPr>
      </w:pPr>
      <w:r w:rsidRPr="00BE3B1E">
        <w:t xml:space="preserve">git </w:t>
      </w:r>
      <w:proofErr w:type="gramStart"/>
      <w:r w:rsidRPr="00BE3B1E">
        <w:t>add</w:t>
      </w:r>
      <w:proofErr w:type="gramEnd"/>
    </w:p>
    <w:p w14:paraId="0F793F7F" w14:textId="77777777" w:rsidR="00BE3B1E" w:rsidRPr="00BE3B1E" w:rsidRDefault="00BE3B1E" w:rsidP="00BE3B1E">
      <w:pPr>
        <w:pStyle w:val="Heading4"/>
        <w:numPr>
          <w:ilvl w:val="0"/>
          <w:numId w:val="12"/>
        </w:numPr>
      </w:pPr>
      <w:r w:rsidRPr="00BE3B1E">
        <w:lastRenderedPageBreak/>
        <w:t>git commit</w:t>
      </w:r>
      <w:r w:rsidRPr="00BE3B1E">
        <w:br/>
      </w:r>
      <w:r w:rsidRPr="00BE3B1E">
        <w:rPr>
          <w:b/>
          <w:bCs/>
        </w:rPr>
        <w:t>Asset:</w:t>
      </w:r>
      <w:r w:rsidRPr="00BE3B1E">
        <w:t xml:space="preserve"> Command flashcards</w:t>
      </w:r>
      <w:r w:rsidRPr="00BE3B1E">
        <w:br/>
      </w:r>
      <w:r w:rsidRPr="00BE3B1E">
        <w:rPr>
          <w:i/>
        </w:rPr>
        <w:t xml:space="preserve">(Hindi: </w:t>
      </w:r>
      <w:proofErr w:type="spellStart"/>
      <w:r w:rsidRPr="00BE3B1E">
        <w:rPr>
          <w:i/>
        </w:rPr>
        <w:t>inko</w:t>
      </w:r>
      <w:proofErr w:type="spellEnd"/>
      <w:r w:rsidRPr="00BE3B1E">
        <w:rPr>
          <w:i/>
        </w:rPr>
        <w:t xml:space="preserve"> daily revise </w:t>
      </w:r>
      <w:proofErr w:type="spellStart"/>
      <w:r w:rsidRPr="00BE3B1E">
        <w:rPr>
          <w:i/>
        </w:rPr>
        <w:t>karna</w:t>
      </w:r>
      <w:proofErr w:type="spellEnd"/>
      <w:r w:rsidRPr="00BE3B1E">
        <w:rPr>
          <w:i/>
        </w:rPr>
        <w:t xml:space="preserve"> </w:t>
      </w:r>
      <w:proofErr w:type="spellStart"/>
      <w:r w:rsidRPr="00BE3B1E">
        <w:rPr>
          <w:i/>
        </w:rPr>
        <w:t>hai</w:t>
      </w:r>
      <w:proofErr w:type="spellEnd"/>
      <w:r w:rsidRPr="00BE3B1E">
        <w:rPr>
          <w:i/>
        </w:rPr>
        <w:t>.)</w:t>
      </w:r>
    </w:p>
    <w:p w14:paraId="3985B71D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4 — Repo Structure</w:t>
      </w:r>
    </w:p>
    <w:p w14:paraId="59CEB46B" w14:textId="77777777" w:rsidR="00BE3B1E" w:rsidRPr="00BE3B1E" w:rsidRDefault="00BE3B1E" w:rsidP="00BE3B1E">
      <w:pPr>
        <w:pStyle w:val="Heading4"/>
        <w:numPr>
          <w:ilvl w:val="0"/>
          <w:numId w:val="13"/>
        </w:numPr>
      </w:pPr>
      <w:r w:rsidRPr="00BE3B1E">
        <w:t>Working directory, staging area</w:t>
      </w:r>
      <w:proofErr w:type="gramStart"/>
      <w:r w:rsidRPr="00BE3B1E">
        <w:t>, .git</w:t>
      </w:r>
      <w:proofErr w:type="gramEnd"/>
      <w:r w:rsidRPr="00BE3B1E">
        <w:t xml:space="preserve"> folder</w:t>
      </w:r>
      <w:r w:rsidRPr="00BE3B1E">
        <w:br/>
      </w:r>
      <w:r w:rsidRPr="00BE3B1E">
        <w:rPr>
          <w:b/>
          <w:bCs/>
        </w:rPr>
        <w:t>Asset:</w:t>
      </w:r>
      <w:r w:rsidRPr="00BE3B1E">
        <w:t xml:space="preserve"> Diagram: Git Architecture</w:t>
      </w:r>
    </w:p>
    <w:p w14:paraId="69EC4163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5 — First GitHub Repo Push</w:t>
      </w:r>
    </w:p>
    <w:p w14:paraId="27956EF9" w14:textId="77777777" w:rsidR="00BE3B1E" w:rsidRPr="00BE3B1E" w:rsidRDefault="00BE3B1E" w:rsidP="00BE3B1E">
      <w:pPr>
        <w:pStyle w:val="Heading4"/>
        <w:numPr>
          <w:ilvl w:val="0"/>
          <w:numId w:val="14"/>
        </w:numPr>
      </w:pPr>
      <w:r w:rsidRPr="00BE3B1E">
        <w:t>Create GitHub repo</w:t>
      </w:r>
    </w:p>
    <w:p w14:paraId="2ACF1189" w14:textId="77777777" w:rsidR="00BE3B1E" w:rsidRPr="00BE3B1E" w:rsidRDefault="00BE3B1E" w:rsidP="00BE3B1E">
      <w:pPr>
        <w:pStyle w:val="Heading4"/>
        <w:numPr>
          <w:ilvl w:val="0"/>
          <w:numId w:val="14"/>
        </w:numPr>
      </w:pPr>
      <w:r w:rsidRPr="00BE3B1E">
        <w:t>Push local code</w:t>
      </w:r>
      <w:r w:rsidRPr="00BE3B1E">
        <w:br/>
      </w:r>
      <w:r w:rsidRPr="00BE3B1E">
        <w:rPr>
          <w:b/>
          <w:bCs/>
        </w:rPr>
        <w:t>Asset:</w:t>
      </w:r>
      <w:r w:rsidRPr="00BE3B1E">
        <w:t xml:space="preserve"> “Push Workflow Diagram”</w:t>
      </w:r>
    </w:p>
    <w:p w14:paraId="64E08EC2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6 — Branching (Beginner)</w:t>
      </w:r>
    </w:p>
    <w:p w14:paraId="15D18817" w14:textId="77777777" w:rsidR="00BE3B1E" w:rsidRPr="00BE3B1E" w:rsidRDefault="00BE3B1E" w:rsidP="00BE3B1E">
      <w:pPr>
        <w:pStyle w:val="Heading4"/>
        <w:numPr>
          <w:ilvl w:val="0"/>
          <w:numId w:val="15"/>
        </w:numPr>
      </w:pPr>
      <w:r w:rsidRPr="00BE3B1E">
        <w:t>Why branches matter</w:t>
      </w:r>
    </w:p>
    <w:p w14:paraId="225E8524" w14:textId="77777777" w:rsidR="00BE3B1E" w:rsidRPr="00BE3B1E" w:rsidRDefault="00BE3B1E" w:rsidP="00BE3B1E">
      <w:pPr>
        <w:pStyle w:val="Heading4"/>
        <w:numPr>
          <w:ilvl w:val="0"/>
          <w:numId w:val="15"/>
        </w:numPr>
      </w:pPr>
      <w:r w:rsidRPr="00BE3B1E">
        <w:t>Create and switch branches</w:t>
      </w:r>
      <w:r w:rsidRPr="00BE3B1E">
        <w:br/>
      </w:r>
      <w:r w:rsidRPr="00BE3B1E">
        <w:rPr>
          <w:b/>
          <w:bCs/>
        </w:rPr>
        <w:t>Asset:</w:t>
      </w:r>
      <w:r w:rsidRPr="00BE3B1E">
        <w:t xml:space="preserve"> “Branch Workflow” diagram</w:t>
      </w:r>
    </w:p>
    <w:p w14:paraId="1F26850E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7 — Merging</w:t>
      </w:r>
    </w:p>
    <w:p w14:paraId="23CB2ECC" w14:textId="77777777" w:rsidR="00BE3B1E" w:rsidRPr="00BE3B1E" w:rsidRDefault="00BE3B1E" w:rsidP="00BE3B1E">
      <w:pPr>
        <w:pStyle w:val="Heading4"/>
        <w:numPr>
          <w:ilvl w:val="0"/>
          <w:numId w:val="16"/>
        </w:numPr>
      </w:pPr>
      <w:r w:rsidRPr="00BE3B1E">
        <w:t>Fast-forward merge</w:t>
      </w:r>
    </w:p>
    <w:p w14:paraId="44CF113D" w14:textId="77777777" w:rsidR="00BE3B1E" w:rsidRPr="00BE3B1E" w:rsidRDefault="00BE3B1E" w:rsidP="00BE3B1E">
      <w:pPr>
        <w:pStyle w:val="Heading4"/>
        <w:numPr>
          <w:ilvl w:val="0"/>
          <w:numId w:val="16"/>
        </w:numPr>
      </w:pPr>
      <w:r w:rsidRPr="00BE3B1E">
        <w:t>Manual merge</w:t>
      </w:r>
      <w:r w:rsidRPr="00BE3B1E">
        <w:br/>
      </w:r>
      <w:r w:rsidRPr="00BE3B1E">
        <w:rPr>
          <w:b/>
          <w:bCs/>
        </w:rPr>
        <w:t>Asset:</w:t>
      </w:r>
      <w:r w:rsidRPr="00BE3B1E">
        <w:t xml:space="preserve"> Merge flowchart</w:t>
      </w:r>
    </w:p>
    <w:p w14:paraId="56D535CA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8 — Resolve Merge Conflicts</w:t>
      </w:r>
    </w:p>
    <w:p w14:paraId="4C7D5E0C" w14:textId="77777777" w:rsidR="00BE3B1E" w:rsidRPr="00BE3B1E" w:rsidRDefault="00BE3B1E" w:rsidP="00BE3B1E">
      <w:pPr>
        <w:pStyle w:val="Heading4"/>
        <w:numPr>
          <w:ilvl w:val="0"/>
          <w:numId w:val="17"/>
        </w:numPr>
      </w:pPr>
      <w:r w:rsidRPr="00BE3B1E">
        <w:t>Conflict scenario</w:t>
      </w:r>
    </w:p>
    <w:p w14:paraId="008DE022" w14:textId="77777777" w:rsidR="00BE3B1E" w:rsidRPr="00BE3B1E" w:rsidRDefault="00BE3B1E" w:rsidP="00BE3B1E">
      <w:pPr>
        <w:pStyle w:val="Heading4"/>
        <w:numPr>
          <w:ilvl w:val="0"/>
          <w:numId w:val="17"/>
        </w:numPr>
      </w:pPr>
      <w:r w:rsidRPr="00BE3B1E">
        <w:t>Fix using VS Code</w:t>
      </w:r>
      <w:r w:rsidRPr="00BE3B1E">
        <w:br/>
      </w:r>
      <w:r w:rsidRPr="00BE3B1E">
        <w:rPr>
          <w:b/>
          <w:bCs/>
        </w:rPr>
        <w:t>Asset:</w:t>
      </w:r>
      <w:r w:rsidRPr="00BE3B1E">
        <w:t xml:space="preserve"> Conflict resolution </w:t>
      </w:r>
      <w:proofErr w:type="spellStart"/>
      <w:r w:rsidRPr="00BE3B1E">
        <w:t>cheatsheet</w:t>
      </w:r>
      <w:proofErr w:type="spellEnd"/>
    </w:p>
    <w:p w14:paraId="5DDC2FCC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 xml:space="preserve">DAY 9 </w:t>
      </w:r>
      <w:proofErr w:type="gramStart"/>
      <w:r w:rsidRPr="00BE3B1E">
        <w:rPr>
          <w:b/>
          <w:bCs/>
        </w:rPr>
        <w:t>— .</w:t>
      </w:r>
      <w:proofErr w:type="spellStart"/>
      <w:r w:rsidRPr="00BE3B1E">
        <w:rPr>
          <w:b/>
          <w:bCs/>
        </w:rPr>
        <w:t>gitignore</w:t>
      </w:r>
      <w:proofErr w:type="spellEnd"/>
      <w:proofErr w:type="gramEnd"/>
      <w:r w:rsidRPr="00BE3B1E">
        <w:rPr>
          <w:b/>
          <w:bCs/>
        </w:rPr>
        <w:t xml:space="preserve"> Mastery</w:t>
      </w:r>
    </w:p>
    <w:p w14:paraId="63228ED5" w14:textId="77777777" w:rsidR="00BE3B1E" w:rsidRPr="00BE3B1E" w:rsidRDefault="00BE3B1E" w:rsidP="00BE3B1E">
      <w:pPr>
        <w:pStyle w:val="Heading4"/>
      </w:pPr>
      <w:r w:rsidRPr="00BE3B1E">
        <w:rPr>
          <w:b/>
          <w:bCs/>
        </w:rPr>
        <w:t>Asset:</w:t>
      </w:r>
      <w:r w:rsidRPr="00BE3B1E">
        <w:t xml:space="preserve"> 50 ready-to-</w:t>
      </w:r>
      <w:proofErr w:type="gramStart"/>
      <w:r w:rsidRPr="00BE3B1E">
        <w:t>use .</w:t>
      </w:r>
      <w:proofErr w:type="spellStart"/>
      <w:r w:rsidRPr="00BE3B1E">
        <w:t>gitignore</w:t>
      </w:r>
      <w:proofErr w:type="spellEnd"/>
      <w:proofErr w:type="gramEnd"/>
      <w:r w:rsidRPr="00BE3B1E">
        <w:t xml:space="preserve"> templates</w:t>
      </w:r>
    </w:p>
    <w:p w14:paraId="3FCE71FF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10 — Git Log &amp; History</w:t>
      </w:r>
    </w:p>
    <w:p w14:paraId="6DF81DB3" w14:textId="77777777" w:rsidR="00BE3B1E" w:rsidRPr="00BE3B1E" w:rsidRDefault="00BE3B1E" w:rsidP="00BE3B1E">
      <w:pPr>
        <w:pStyle w:val="Heading4"/>
      </w:pPr>
      <w:r w:rsidRPr="00BE3B1E">
        <w:rPr>
          <w:b/>
          <w:bCs/>
        </w:rPr>
        <w:t>Asset:</w:t>
      </w:r>
      <w:r w:rsidRPr="00BE3B1E">
        <w:t xml:space="preserve"> History visualization diagram</w:t>
      </w:r>
    </w:p>
    <w:p w14:paraId="6298429A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11 — Reset vs Revert</w:t>
      </w:r>
    </w:p>
    <w:p w14:paraId="0640016A" w14:textId="77777777" w:rsidR="00BE3B1E" w:rsidRPr="00BE3B1E" w:rsidRDefault="00BE3B1E" w:rsidP="00BE3B1E">
      <w:pPr>
        <w:pStyle w:val="Heading4"/>
      </w:pPr>
      <w:r w:rsidRPr="00BE3B1E">
        <w:rPr>
          <w:b/>
          <w:bCs/>
        </w:rPr>
        <w:t>Asset:</w:t>
      </w:r>
      <w:r w:rsidRPr="00BE3B1E">
        <w:t xml:space="preserve"> “Reset vs Revert Explained”</w:t>
      </w:r>
    </w:p>
    <w:p w14:paraId="6082EF76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12 — Undo Mistakes</w:t>
      </w:r>
    </w:p>
    <w:p w14:paraId="1A29654D" w14:textId="77777777" w:rsidR="00BE3B1E" w:rsidRPr="00BE3B1E" w:rsidRDefault="00BE3B1E" w:rsidP="00BE3B1E">
      <w:pPr>
        <w:pStyle w:val="Heading4"/>
      </w:pPr>
      <w:r w:rsidRPr="00BE3B1E">
        <w:rPr>
          <w:b/>
          <w:bCs/>
        </w:rPr>
        <w:t>Asset:</w:t>
      </w:r>
      <w:r w:rsidRPr="00BE3B1E">
        <w:t xml:space="preserve"> “Git Lifesaver Commands” sheet</w:t>
      </w:r>
      <w:r w:rsidRPr="00BE3B1E">
        <w:br/>
      </w:r>
      <w:r w:rsidRPr="00BE3B1E">
        <w:rPr>
          <w:i/>
        </w:rPr>
        <w:t xml:space="preserve">(Hindi: </w:t>
      </w:r>
      <w:proofErr w:type="spellStart"/>
      <w:r w:rsidRPr="00BE3B1E">
        <w:rPr>
          <w:i/>
        </w:rPr>
        <w:t>galtiyan</w:t>
      </w:r>
      <w:proofErr w:type="spellEnd"/>
      <w:r w:rsidRPr="00BE3B1E">
        <w:rPr>
          <w:i/>
        </w:rPr>
        <w:t xml:space="preserve"> sab </w:t>
      </w:r>
      <w:proofErr w:type="spellStart"/>
      <w:r w:rsidRPr="00BE3B1E">
        <w:rPr>
          <w:i/>
        </w:rPr>
        <w:t>karte</w:t>
      </w:r>
      <w:proofErr w:type="spellEnd"/>
      <w:r w:rsidRPr="00BE3B1E">
        <w:rPr>
          <w:i/>
        </w:rPr>
        <w:t xml:space="preserve"> </w:t>
      </w:r>
      <w:proofErr w:type="spellStart"/>
      <w:r w:rsidRPr="00BE3B1E">
        <w:rPr>
          <w:i/>
        </w:rPr>
        <w:t>hain</w:t>
      </w:r>
      <w:proofErr w:type="spellEnd"/>
      <w:r w:rsidRPr="00BE3B1E">
        <w:rPr>
          <w:i/>
        </w:rPr>
        <w:t xml:space="preserve">, in commands se recover </w:t>
      </w:r>
      <w:proofErr w:type="spellStart"/>
      <w:r w:rsidRPr="00BE3B1E">
        <w:rPr>
          <w:i/>
        </w:rPr>
        <w:t>karoge</w:t>
      </w:r>
      <w:proofErr w:type="spellEnd"/>
      <w:r w:rsidRPr="00BE3B1E">
        <w:rPr>
          <w:i/>
        </w:rPr>
        <w:t>.)</w:t>
      </w:r>
    </w:p>
    <w:p w14:paraId="411FEFDF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13–14 — Mini Project</w:t>
      </w:r>
    </w:p>
    <w:p w14:paraId="014220FF" w14:textId="77777777" w:rsidR="00BE3B1E" w:rsidRPr="00BE3B1E" w:rsidRDefault="00BE3B1E" w:rsidP="00BE3B1E">
      <w:pPr>
        <w:pStyle w:val="Heading4"/>
      </w:pPr>
      <w:r w:rsidRPr="00BE3B1E">
        <w:t>Create:</w:t>
      </w:r>
      <w:r w:rsidRPr="00BE3B1E">
        <w:br/>
      </w:r>
      <w:r w:rsidRPr="00BE3B1E">
        <w:rPr>
          <w:rFonts w:ascii="Segoe UI Symbol" w:hAnsi="Segoe UI Symbol" w:cs="Segoe UI Symbol"/>
        </w:rPr>
        <w:t>✔</w:t>
      </w:r>
      <w:r w:rsidRPr="00BE3B1E">
        <w:t xml:space="preserve"> A simple website</w:t>
      </w:r>
      <w:r w:rsidRPr="00BE3B1E">
        <w:br/>
      </w:r>
      <w:r w:rsidRPr="00BE3B1E">
        <w:rPr>
          <w:rFonts w:ascii="Segoe UI Symbol" w:hAnsi="Segoe UI Symbol" w:cs="Segoe UI Symbol"/>
        </w:rPr>
        <w:t>✔</w:t>
      </w:r>
      <w:r w:rsidRPr="00BE3B1E">
        <w:t xml:space="preserve"> Track changes via Git</w:t>
      </w:r>
      <w:r w:rsidRPr="00BE3B1E">
        <w:br/>
      </w:r>
      <w:r w:rsidRPr="00BE3B1E">
        <w:rPr>
          <w:rFonts w:ascii="Segoe UI Symbol" w:hAnsi="Segoe UI Symbol" w:cs="Segoe UI Symbol"/>
        </w:rPr>
        <w:t>✔</w:t>
      </w:r>
      <w:r w:rsidRPr="00BE3B1E">
        <w:t xml:space="preserve"> Push daily commits</w:t>
      </w:r>
      <w:r w:rsidRPr="00BE3B1E">
        <w:br/>
      </w:r>
      <w:r w:rsidRPr="00BE3B1E">
        <w:rPr>
          <w:b/>
          <w:bCs/>
        </w:rPr>
        <w:t>Asset:</w:t>
      </w:r>
      <w:r w:rsidRPr="00BE3B1E">
        <w:t xml:space="preserve"> “7-Day Commit Journey Timeline”</w:t>
      </w:r>
    </w:p>
    <w:p w14:paraId="60F88816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15 — Review + Asset Day</w:t>
      </w:r>
    </w:p>
    <w:p w14:paraId="3989AFB3" w14:textId="77777777" w:rsidR="00BE3B1E" w:rsidRPr="00BE3B1E" w:rsidRDefault="00BE3B1E" w:rsidP="00BE3B1E">
      <w:pPr>
        <w:pStyle w:val="Heading4"/>
      </w:pPr>
      <w:r w:rsidRPr="00BE3B1E">
        <w:t>Create combined PDF:</w:t>
      </w:r>
      <w:r w:rsidRPr="00BE3B1E">
        <w:br/>
      </w:r>
      <w:r w:rsidRPr="00BE3B1E">
        <w:rPr>
          <w:b/>
          <w:bCs/>
        </w:rPr>
        <w:t>“Git Basics Handbook — By You”</w:t>
      </w:r>
    </w:p>
    <w:p w14:paraId="7226470F" w14:textId="77777777" w:rsidR="00BE3B1E" w:rsidRPr="00BE3B1E" w:rsidRDefault="00BE3B1E" w:rsidP="00BE3B1E">
      <w:pPr>
        <w:pStyle w:val="Heading4"/>
      </w:pPr>
      <w:r w:rsidRPr="00BE3B1E">
        <w:pict w14:anchorId="38997749">
          <v:rect id="_x0000_i1094" style="width:0;height:1.5pt" o:hralign="center" o:hrstd="t" o:hr="t" fillcolor="#a0a0a0" stroked="f"/>
        </w:pict>
      </w:r>
    </w:p>
    <w:p w14:paraId="4180ECE8" w14:textId="77777777" w:rsidR="00BE3B1E" w:rsidRPr="00BE3B1E" w:rsidRDefault="00BE3B1E" w:rsidP="00BE3B1E">
      <w:pPr>
        <w:pStyle w:val="Heading4"/>
      </w:pPr>
      <w:r w:rsidRPr="00BE3B1E">
        <w:pict w14:anchorId="72820129">
          <v:rect id="_x0000_i1095" style="width:0;height:1.5pt" o:hralign="center" o:hrstd="t" o:hr="t" fillcolor="#a0a0a0" stroked="f"/>
        </w:pict>
      </w:r>
    </w:p>
    <w:p w14:paraId="0A0D4DD6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rFonts w:ascii="Segoe UI Emoji" w:hAnsi="Segoe UI Emoji" w:cs="Segoe UI Emoji"/>
          <w:b/>
          <w:bCs/>
        </w:rPr>
        <w:t>🔵</w:t>
      </w:r>
      <w:r w:rsidRPr="00BE3B1E">
        <w:rPr>
          <w:b/>
          <w:bCs/>
        </w:rPr>
        <w:t xml:space="preserve"> PHASE 2 — GitHub Workflow Mastery (Day 16–35)</w:t>
      </w:r>
    </w:p>
    <w:p w14:paraId="3B6FBE25" w14:textId="77777777" w:rsidR="00BE3B1E" w:rsidRPr="00BE3B1E" w:rsidRDefault="00BE3B1E" w:rsidP="00BE3B1E">
      <w:pPr>
        <w:pStyle w:val="Heading4"/>
      </w:pPr>
      <w:r w:rsidRPr="00BE3B1E">
        <w:rPr>
          <w:b/>
          <w:bCs/>
        </w:rPr>
        <w:t>Theme:</w:t>
      </w:r>
      <w:r w:rsidRPr="00BE3B1E">
        <w:t xml:space="preserve"> Industry-level workflow</w:t>
      </w:r>
      <w:r w:rsidRPr="00BE3B1E">
        <w:br/>
      </w:r>
      <w:r w:rsidRPr="00BE3B1E">
        <w:rPr>
          <w:b/>
          <w:bCs/>
        </w:rPr>
        <w:t>Output:</w:t>
      </w:r>
      <w:r w:rsidRPr="00BE3B1E">
        <w:t xml:space="preserve"> Diagrams, templates, PR examples</w:t>
      </w:r>
    </w:p>
    <w:p w14:paraId="48DE5C25" w14:textId="77777777" w:rsidR="00BE3B1E" w:rsidRPr="00BE3B1E" w:rsidRDefault="00BE3B1E" w:rsidP="00BE3B1E">
      <w:pPr>
        <w:pStyle w:val="Heading4"/>
      </w:pPr>
      <w:r w:rsidRPr="00BE3B1E">
        <w:pict w14:anchorId="00737357">
          <v:rect id="_x0000_i1096" style="width:0;height:1.5pt" o:hralign="center" o:hrstd="t" o:hr="t" fillcolor="#a0a0a0" stroked="f"/>
        </w:pict>
      </w:r>
    </w:p>
    <w:p w14:paraId="1581D4F4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16 — GitHub Branch Strategy</w:t>
      </w:r>
    </w:p>
    <w:p w14:paraId="30D3627E" w14:textId="77777777" w:rsidR="00BE3B1E" w:rsidRPr="00BE3B1E" w:rsidRDefault="00BE3B1E" w:rsidP="00BE3B1E">
      <w:pPr>
        <w:pStyle w:val="Heading4"/>
        <w:numPr>
          <w:ilvl w:val="0"/>
          <w:numId w:val="18"/>
        </w:numPr>
      </w:pPr>
      <w:r w:rsidRPr="00BE3B1E">
        <w:t>Main / Dev / Feature</w:t>
      </w:r>
      <w:r w:rsidRPr="00BE3B1E">
        <w:br/>
      </w:r>
      <w:r w:rsidRPr="00BE3B1E">
        <w:rPr>
          <w:b/>
          <w:bCs/>
        </w:rPr>
        <w:t>Asset:</w:t>
      </w:r>
      <w:r w:rsidRPr="00BE3B1E">
        <w:t xml:space="preserve"> Branching Strategy Diagram</w:t>
      </w:r>
    </w:p>
    <w:p w14:paraId="38764B0C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17 — Issues &amp; Labels</w:t>
      </w:r>
    </w:p>
    <w:p w14:paraId="2D29EBF2" w14:textId="77777777" w:rsidR="00BE3B1E" w:rsidRPr="00BE3B1E" w:rsidRDefault="00BE3B1E" w:rsidP="00BE3B1E">
      <w:pPr>
        <w:pStyle w:val="Heading4"/>
      </w:pPr>
      <w:r w:rsidRPr="00BE3B1E">
        <w:rPr>
          <w:b/>
          <w:bCs/>
        </w:rPr>
        <w:t>Asset:</w:t>
      </w:r>
      <w:r w:rsidRPr="00BE3B1E">
        <w:t xml:space="preserve"> “Issue Template (YAML)” for GitHub</w:t>
      </w:r>
    </w:p>
    <w:p w14:paraId="3C4D5B8F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18 — Commits Best Practices</w:t>
      </w:r>
    </w:p>
    <w:p w14:paraId="7EBE6313" w14:textId="77777777" w:rsidR="00BE3B1E" w:rsidRPr="00BE3B1E" w:rsidRDefault="00BE3B1E" w:rsidP="00BE3B1E">
      <w:pPr>
        <w:pStyle w:val="Heading4"/>
      </w:pPr>
      <w:r w:rsidRPr="00BE3B1E">
        <w:rPr>
          <w:b/>
          <w:bCs/>
        </w:rPr>
        <w:t>Asset:</w:t>
      </w:r>
      <w:r w:rsidRPr="00BE3B1E">
        <w:t xml:space="preserve"> Commit message style guide</w:t>
      </w:r>
      <w:r w:rsidRPr="00BE3B1E">
        <w:br/>
      </w:r>
      <w:r w:rsidRPr="00BE3B1E">
        <w:rPr>
          <w:i/>
        </w:rPr>
        <w:t xml:space="preserve">(Hindi: yeh </w:t>
      </w:r>
      <w:proofErr w:type="spellStart"/>
      <w:r w:rsidRPr="00BE3B1E">
        <w:rPr>
          <w:i/>
        </w:rPr>
        <w:t>aapko</w:t>
      </w:r>
      <w:proofErr w:type="spellEnd"/>
      <w:r w:rsidRPr="00BE3B1E">
        <w:rPr>
          <w:i/>
        </w:rPr>
        <w:t xml:space="preserve"> engineer </w:t>
      </w:r>
      <w:proofErr w:type="spellStart"/>
      <w:r w:rsidRPr="00BE3B1E">
        <w:rPr>
          <w:i/>
        </w:rPr>
        <w:t>jaisa</w:t>
      </w:r>
      <w:proofErr w:type="spellEnd"/>
      <w:r w:rsidRPr="00BE3B1E">
        <w:rPr>
          <w:i/>
        </w:rPr>
        <w:t xml:space="preserve"> </w:t>
      </w:r>
      <w:proofErr w:type="spellStart"/>
      <w:r w:rsidRPr="00BE3B1E">
        <w:rPr>
          <w:i/>
        </w:rPr>
        <w:t>dikhata</w:t>
      </w:r>
      <w:proofErr w:type="spellEnd"/>
      <w:r w:rsidRPr="00BE3B1E">
        <w:rPr>
          <w:i/>
        </w:rPr>
        <w:t xml:space="preserve"> </w:t>
      </w:r>
      <w:proofErr w:type="spellStart"/>
      <w:r w:rsidRPr="00BE3B1E">
        <w:rPr>
          <w:i/>
        </w:rPr>
        <w:t>hai</w:t>
      </w:r>
      <w:proofErr w:type="spellEnd"/>
      <w:r w:rsidRPr="00BE3B1E">
        <w:rPr>
          <w:i/>
        </w:rPr>
        <w:t>.)</w:t>
      </w:r>
    </w:p>
    <w:p w14:paraId="68EBBFD8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19 — Pull Requests (PR)</w:t>
      </w:r>
    </w:p>
    <w:p w14:paraId="372BA9B2" w14:textId="77777777" w:rsidR="00BE3B1E" w:rsidRPr="00BE3B1E" w:rsidRDefault="00BE3B1E" w:rsidP="00BE3B1E">
      <w:pPr>
        <w:pStyle w:val="Heading4"/>
        <w:numPr>
          <w:ilvl w:val="0"/>
          <w:numId w:val="19"/>
        </w:numPr>
      </w:pPr>
      <w:r w:rsidRPr="00BE3B1E">
        <w:t>Open PR</w:t>
      </w:r>
    </w:p>
    <w:p w14:paraId="2119DE8B" w14:textId="77777777" w:rsidR="00BE3B1E" w:rsidRPr="00BE3B1E" w:rsidRDefault="00BE3B1E" w:rsidP="00BE3B1E">
      <w:pPr>
        <w:pStyle w:val="Heading4"/>
        <w:numPr>
          <w:ilvl w:val="0"/>
          <w:numId w:val="19"/>
        </w:numPr>
      </w:pPr>
      <w:r w:rsidRPr="00BE3B1E">
        <w:t>Review PR</w:t>
      </w:r>
      <w:r w:rsidRPr="00BE3B1E">
        <w:br/>
      </w:r>
      <w:r w:rsidRPr="00BE3B1E">
        <w:rPr>
          <w:b/>
          <w:bCs/>
        </w:rPr>
        <w:t>Asset:</w:t>
      </w:r>
      <w:r w:rsidRPr="00BE3B1E">
        <w:t xml:space="preserve"> PR checklist template</w:t>
      </w:r>
    </w:p>
    <w:p w14:paraId="787B3BE8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20 — Code Review Workflow</w:t>
      </w:r>
    </w:p>
    <w:p w14:paraId="2AB62313" w14:textId="77777777" w:rsidR="00BE3B1E" w:rsidRPr="00BE3B1E" w:rsidRDefault="00BE3B1E" w:rsidP="00BE3B1E">
      <w:pPr>
        <w:pStyle w:val="Heading4"/>
      </w:pPr>
      <w:r w:rsidRPr="00BE3B1E">
        <w:rPr>
          <w:b/>
          <w:bCs/>
        </w:rPr>
        <w:t>Asset:</w:t>
      </w:r>
      <w:r w:rsidRPr="00BE3B1E">
        <w:t xml:space="preserve"> Code Review Flowchart</w:t>
      </w:r>
    </w:p>
    <w:p w14:paraId="286C6A0B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21 — Actions: Basic Automation</w:t>
      </w:r>
    </w:p>
    <w:p w14:paraId="622CEF2D" w14:textId="77777777" w:rsidR="00BE3B1E" w:rsidRPr="00BE3B1E" w:rsidRDefault="00BE3B1E" w:rsidP="00BE3B1E">
      <w:pPr>
        <w:pStyle w:val="Heading4"/>
      </w:pPr>
      <w:r w:rsidRPr="00BE3B1E">
        <w:rPr>
          <w:b/>
          <w:bCs/>
        </w:rPr>
        <w:t>Asset:</w:t>
      </w:r>
      <w:r w:rsidRPr="00BE3B1E">
        <w:t xml:space="preserve"> Simple CI workflow example</w:t>
      </w:r>
    </w:p>
    <w:p w14:paraId="70E0809D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22 — Releases &amp; Tags</w:t>
      </w:r>
    </w:p>
    <w:p w14:paraId="6FB2FD1F" w14:textId="77777777" w:rsidR="00BE3B1E" w:rsidRPr="00BE3B1E" w:rsidRDefault="00BE3B1E" w:rsidP="00BE3B1E">
      <w:pPr>
        <w:pStyle w:val="Heading4"/>
      </w:pPr>
      <w:r w:rsidRPr="00BE3B1E">
        <w:rPr>
          <w:b/>
          <w:bCs/>
        </w:rPr>
        <w:t>Asset:</w:t>
      </w:r>
      <w:r w:rsidRPr="00BE3B1E">
        <w:t xml:space="preserve"> Versioning </w:t>
      </w:r>
      <w:proofErr w:type="spellStart"/>
      <w:r w:rsidRPr="00BE3B1E">
        <w:t>cheatsheet</w:t>
      </w:r>
      <w:proofErr w:type="spellEnd"/>
    </w:p>
    <w:p w14:paraId="40A5724B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23 — GitHub Projects (Kanban)</w:t>
      </w:r>
    </w:p>
    <w:p w14:paraId="261E6D9B" w14:textId="77777777" w:rsidR="00BE3B1E" w:rsidRPr="00BE3B1E" w:rsidRDefault="00BE3B1E" w:rsidP="00BE3B1E">
      <w:pPr>
        <w:pStyle w:val="Heading4"/>
      </w:pPr>
      <w:r w:rsidRPr="00BE3B1E">
        <w:rPr>
          <w:b/>
          <w:bCs/>
        </w:rPr>
        <w:t>Asset:</w:t>
      </w:r>
      <w:r w:rsidRPr="00BE3B1E">
        <w:t xml:space="preserve"> “Kanban Board Template”</w:t>
      </w:r>
    </w:p>
    <w:p w14:paraId="785F9C49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24 — Wiki Documentation</w:t>
      </w:r>
    </w:p>
    <w:p w14:paraId="06FB9994" w14:textId="77777777" w:rsidR="00BE3B1E" w:rsidRPr="00BE3B1E" w:rsidRDefault="00BE3B1E" w:rsidP="00BE3B1E">
      <w:pPr>
        <w:pStyle w:val="Heading4"/>
      </w:pPr>
      <w:r w:rsidRPr="00BE3B1E">
        <w:rPr>
          <w:b/>
          <w:bCs/>
        </w:rPr>
        <w:t>Asset:</w:t>
      </w:r>
      <w:r w:rsidRPr="00BE3B1E">
        <w:t xml:space="preserve"> Your repo Wiki outline</w:t>
      </w:r>
    </w:p>
    <w:p w14:paraId="7D3F7C62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25 — Contribution Guidelines</w:t>
      </w:r>
    </w:p>
    <w:p w14:paraId="0793AF98" w14:textId="77777777" w:rsidR="00BE3B1E" w:rsidRPr="00BE3B1E" w:rsidRDefault="00BE3B1E" w:rsidP="00BE3B1E">
      <w:pPr>
        <w:pStyle w:val="Heading4"/>
      </w:pPr>
      <w:r w:rsidRPr="00BE3B1E">
        <w:rPr>
          <w:b/>
          <w:bCs/>
        </w:rPr>
        <w:t>Asset:</w:t>
      </w:r>
      <w:r w:rsidRPr="00BE3B1E">
        <w:t xml:space="preserve"> CONTRIBUTING.md</w:t>
      </w:r>
    </w:p>
    <w:p w14:paraId="47C41496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26 — Security (Beginner)</w:t>
      </w:r>
    </w:p>
    <w:p w14:paraId="4856AB70" w14:textId="77777777" w:rsidR="00BE3B1E" w:rsidRPr="00BE3B1E" w:rsidRDefault="00BE3B1E" w:rsidP="00BE3B1E">
      <w:pPr>
        <w:pStyle w:val="Heading4"/>
        <w:numPr>
          <w:ilvl w:val="0"/>
          <w:numId w:val="20"/>
        </w:numPr>
      </w:pPr>
      <w:r w:rsidRPr="00BE3B1E">
        <w:t>Secrets</w:t>
      </w:r>
    </w:p>
    <w:p w14:paraId="3FFBC593" w14:textId="77777777" w:rsidR="00BE3B1E" w:rsidRPr="00BE3B1E" w:rsidRDefault="00BE3B1E" w:rsidP="00BE3B1E">
      <w:pPr>
        <w:pStyle w:val="Heading4"/>
        <w:numPr>
          <w:ilvl w:val="0"/>
          <w:numId w:val="20"/>
        </w:numPr>
      </w:pPr>
      <w:r w:rsidRPr="00BE3B1E">
        <w:t>Private repos</w:t>
      </w:r>
      <w:r w:rsidRPr="00BE3B1E">
        <w:br/>
      </w:r>
      <w:r w:rsidRPr="00BE3B1E">
        <w:rPr>
          <w:b/>
          <w:bCs/>
        </w:rPr>
        <w:t>Asset:</w:t>
      </w:r>
      <w:r w:rsidRPr="00BE3B1E">
        <w:t xml:space="preserve"> “Security Basics Guide”</w:t>
      </w:r>
    </w:p>
    <w:p w14:paraId="38D762BB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27 — Collaborator Workflow</w:t>
      </w:r>
    </w:p>
    <w:p w14:paraId="39F380F7" w14:textId="77777777" w:rsidR="00BE3B1E" w:rsidRPr="00BE3B1E" w:rsidRDefault="00BE3B1E" w:rsidP="00BE3B1E">
      <w:pPr>
        <w:pStyle w:val="Heading4"/>
      </w:pPr>
      <w:r w:rsidRPr="00BE3B1E">
        <w:rPr>
          <w:b/>
          <w:bCs/>
        </w:rPr>
        <w:t>Asset:</w:t>
      </w:r>
      <w:r w:rsidRPr="00BE3B1E">
        <w:t xml:space="preserve"> Team collaboration diagram</w:t>
      </w:r>
    </w:p>
    <w:p w14:paraId="4DA76630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28–30 — Mini Project 2</w:t>
      </w:r>
    </w:p>
    <w:p w14:paraId="2A080CD7" w14:textId="77777777" w:rsidR="00BE3B1E" w:rsidRPr="00BE3B1E" w:rsidRDefault="00BE3B1E" w:rsidP="00BE3B1E">
      <w:pPr>
        <w:pStyle w:val="Heading4"/>
      </w:pPr>
      <w:r w:rsidRPr="00BE3B1E">
        <w:t>Make a small open-source project using:</w:t>
      </w:r>
    </w:p>
    <w:p w14:paraId="11E15FF0" w14:textId="77777777" w:rsidR="00BE3B1E" w:rsidRPr="00BE3B1E" w:rsidRDefault="00BE3B1E" w:rsidP="00BE3B1E">
      <w:pPr>
        <w:pStyle w:val="Heading4"/>
        <w:numPr>
          <w:ilvl w:val="0"/>
          <w:numId w:val="21"/>
        </w:numPr>
      </w:pPr>
      <w:r w:rsidRPr="00BE3B1E">
        <w:t>Issues</w:t>
      </w:r>
    </w:p>
    <w:p w14:paraId="0E2A26C6" w14:textId="77777777" w:rsidR="00BE3B1E" w:rsidRPr="00BE3B1E" w:rsidRDefault="00BE3B1E" w:rsidP="00BE3B1E">
      <w:pPr>
        <w:pStyle w:val="Heading4"/>
        <w:numPr>
          <w:ilvl w:val="0"/>
          <w:numId w:val="21"/>
        </w:numPr>
      </w:pPr>
      <w:r w:rsidRPr="00BE3B1E">
        <w:t>Branches</w:t>
      </w:r>
    </w:p>
    <w:p w14:paraId="021E3055" w14:textId="77777777" w:rsidR="00BE3B1E" w:rsidRPr="00BE3B1E" w:rsidRDefault="00BE3B1E" w:rsidP="00BE3B1E">
      <w:pPr>
        <w:pStyle w:val="Heading4"/>
        <w:numPr>
          <w:ilvl w:val="0"/>
          <w:numId w:val="21"/>
        </w:numPr>
      </w:pPr>
      <w:r w:rsidRPr="00BE3B1E">
        <w:t>PR</w:t>
      </w:r>
    </w:p>
    <w:p w14:paraId="5B30DB68" w14:textId="77777777" w:rsidR="00BE3B1E" w:rsidRPr="00BE3B1E" w:rsidRDefault="00BE3B1E" w:rsidP="00BE3B1E">
      <w:pPr>
        <w:pStyle w:val="Heading4"/>
        <w:numPr>
          <w:ilvl w:val="0"/>
          <w:numId w:val="21"/>
        </w:numPr>
      </w:pPr>
      <w:r w:rsidRPr="00BE3B1E">
        <w:t>Wiki</w:t>
      </w:r>
    </w:p>
    <w:p w14:paraId="7C5E1D44" w14:textId="77777777" w:rsidR="00BE3B1E" w:rsidRPr="00BE3B1E" w:rsidRDefault="00BE3B1E" w:rsidP="00BE3B1E">
      <w:pPr>
        <w:pStyle w:val="Heading4"/>
        <w:numPr>
          <w:ilvl w:val="0"/>
          <w:numId w:val="21"/>
        </w:numPr>
      </w:pPr>
      <w:r w:rsidRPr="00BE3B1E">
        <w:t>Kanban</w:t>
      </w:r>
      <w:r w:rsidRPr="00BE3B1E">
        <w:br/>
      </w:r>
      <w:r w:rsidRPr="00BE3B1E">
        <w:rPr>
          <w:b/>
          <w:bCs/>
        </w:rPr>
        <w:t>Asset:</w:t>
      </w:r>
      <w:r w:rsidRPr="00BE3B1E">
        <w:t xml:space="preserve"> Project case study PDF</w:t>
      </w:r>
    </w:p>
    <w:p w14:paraId="4195AD8B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31–35 — Create GitHub Portfolio</w:t>
      </w:r>
    </w:p>
    <w:p w14:paraId="262F8072" w14:textId="77777777" w:rsidR="00BE3B1E" w:rsidRPr="00BE3B1E" w:rsidRDefault="00BE3B1E" w:rsidP="00BE3B1E">
      <w:pPr>
        <w:pStyle w:val="Heading4"/>
      </w:pPr>
      <w:r w:rsidRPr="00BE3B1E">
        <w:rPr>
          <w:rFonts w:ascii="Segoe UI Symbol" w:hAnsi="Segoe UI Symbol" w:cs="Segoe UI Symbol"/>
        </w:rPr>
        <w:t>✔</w:t>
      </w:r>
      <w:r w:rsidRPr="00BE3B1E">
        <w:t xml:space="preserve"> Best repos pinned</w:t>
      </w:r>
      <w:r w:rsidRPr="00BE3B1E">
        <w:br/>
      </w:r>
      <w:r w:rsidRPr="00BE3B1E">
        <w:rPr>
          <w:rFonts w:ascii="Segoe UI Symbol" w:hAnsi="Segoe UI Symbol" w:cs="Segoe UI Symbol"/>
        </w:rPr>
        <w:t>✔</w:t>
      </w:r>
      <w:r w:rsidRPr="00BE3B1E">
        <w:t xml:space="preserve"> Professional README</w:t>
      </w:r>
      <w:r w:rsidRPr="00BE3B1E">
        <w:br/>
      </w:r>
      <w:r w:rsidRPr="00BE3B1E">
        <w:rPr>
          <w:rFonts w:ascii="Segoe UI Symbol" w:hAnsi="Segoe UI Symbol" w:cs="Segoe UI Symbol"/>
        </w:rPr>
        <w:t>✔</w:t>
      </w:r>
      <w:r w:rsidRPr="00BE3B1E">
        <w:t xml:space="preserve"> Workflow diagrams</w:t>
      </w:r>
      <w:r w:rsidRPr="00BE3B1E">
        <w:br/>
      </w:r>
      <w:r w:rsidRPr="00BE3B1E">
        <w:rPr>
          <w:b/>
          <w:bCs/>
        </w:rPr>
        <w:t>Assets:</w:t>
      </w:r>
    </w:p>
    <w:p w14:paraId="075F4BD1" w14:textId="77777777" w:rsidR="00BE3B1E" w:rsidRPr="00BE3B1E" w:rsidRDefault="00BE3B1E" w:rsidP="00BE3B1E">
      <w:pPr>
        <w:pStyle w:val="Heading4"/>
        <w:numPr>
          <w:ilvl w:val="0"/>
          <w:numId w:val="22"/>
        </w:numPr>
      </w:pPr>
      <w:r w:rsidRPr="00BE3B1E">
        <w:t>README templates</w:t>
      </w:r>
    </w:p>
    <w:p w14:paraId="6DEC3F74" w14:textId="77777777" w:rsidR="00BE3B1E" w:rsidRPr="00BE3B1E" w:rsidRDefault="00BE3B1E" w:rsidP="00BE3B1E">
      <w:pPr>
        <w:pStyle w:val="Heading4"/>
        <w:numPr>
          <w:ilvl w:val="0"/>
          <w:numId w:val="22"/>
        </w:numPr>
      </w:pPr>
      <w:r w:rsidRPr="00BE3B1E">
        <w:t>Portfolio banner image</w:t>
      </w:r>
    </w:p>
    <w:p w14:paraId="1B4B3DA1" w14:textId="77777777" w:rsidR="00BE3B1E" w:rsidRPr="00BE3B1E" w:rsidRDefault="00BE3B1E" w:rsidP="00BE3B1E">
      <w:pPr>
        <w:pStyle w:val="Heading4"/>
        <w:numPr>
          <w:ilvl w:val="0"/>
          <w:numId w:val="22"/>
        </w:numPr>
      </w:pPr>
      <w:r w:rsidRPr="00BE3B1E">
        <w:t>Contribution graph strategy</w:t>
      </w:r>
    </w:p>
    <w:p w14:paraId="3087FFF6" w14:textId="77777777" w:rsidR="00BE3B1E" w:rsidRPr="00BE3B1E" w:rsidRDefault="00BE3B1E" w:rsidP="00BE3B1E">
      <w:pPr>
        <w:pStyle w:val="Heading4"/>
      </w:pPr>
      <w:r w:rsidRPr="00BE3B1E">
        <w:pict w14:anchorId="681C8461">
          <v:rect id="_x0000_i1097" style="width:0;height:1.5pt" o:hralign="center" o:hrstd="t" o:hr="t" fillcolor="#a0a0a0" stroked="f"/>
        </w:pict>
      </w:r>
    </w:p>
    <w:p w14:paraId="6C735C3A" w14:textId="77777777" w:rsidR="00BE3B1E" w:rsidRPr="00BE3B1E" w:rsidRDefault="00BE3B1E" w:rsidP="00BE3B1E">
      <w:pPr>
        <w:pStyle w:val="Heading4"/>
      </w:pPr>
      <w:r w:rsidRPr="00BE3B1E">
        <w:pict w14:anchorId="290F6AC9">
          <v:rect id="_x0000_i1098" style="width:0;height:1.5pt" o:hralign="center" o:hrstd="t" o:hr="t" fillcolor="#a0a0a0" stroked="f"/>
        </w:pict>
      </w:r>
    </w:p>
    <w:p w14:paraId="20A61170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rFonts w:ascii="Segoe UI Emoji" w:hAnsi="Segoe UI Emoji" w:cs="Segoe UI Emoji"/>
          <w:b/>
          <w:bCs/>
        </w:rPr>
        <w:t>🔵</w:t>
      </w:r>
      <w:r w:rsidRPr="00BE3B1E">
        <w:rPr>
          <w:b/>
          <w:bCs/>
        </w:rPr>
        <w:t xml:space="preserve"> PHASE 3 — Advanced GitHub + Monetizable Assets (Day 36–60)</w:t>
      </w:r>
    </w:p>
    <w:p w14:paraId="1DF7AC9D" w14:textId="77777777" w:rsidR="00BE3B1E" w:rsidRPr="00BE3B1E" w:rsidRDefault="00BE3B1E" w:rsidP="00BE3B1E">
      <w:pPr>
        <w:pStyle w:val="Heading4"/>
      </w:pPr>
      <w:r w:rsidRPr="00BE3B1E">
        <w:rPr>
          <w:b/>
          <w:bCs/>
        </w:rPr>
        <w:t>Theme:</w:t>
      </w:r>
      <w:r w:rsidRPr="00BE3B1E">
        <w:t xml:space="preserve"> Apply skills + Build products + Start earning</w:t>
      </w:r>
      <w:r w:rsidRPr="00BE3B1E">
        <w:br/>
      </w:r>
      <w:r w:rsidRPr="00BE3B1E">
        <w:rPr>
          <w:b/>
          <w:bCs/>
        </w:rPr>
        <w:t>Output:</w:t>
      </w:r>
      <w:r w:rsidRPr="00BE3B1E">
        <w:t xml:space="preserve"> Digital products, templates, eBook chapters</w:t>
      </w:r>
    </w:p>
    <w:p w14:paraId="41A5BBFB" w14:textId="77777777" w:rsidR="00BE3B1E" w:rsidRPr="00BE3B1E" w:rsidRDefault="00BE3B1E" w:rsidP="00BE3B1E">
      <w:pPr>
        <w:pStyle w:val="Heading4"/>
      </w:pPr>
      <w:r w:rsidRPr="00BE3B1E">
        <w:pict w14:anchorId="4F807563">
          <v:rect id="_x0000_i1099" style="width:0;height:1.5pt" o:hralign="center" o:hrstd="t" o:hr="t" fillcolor="#a0a0a0" stroked="f"/>
        </w:pict>
      </w:r>
    </w:p>
    <w:p w14:paraId="0E2967D3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 xml:space="preserve">DAY 36 — Forking &amp; </w:t>
      </w:r>
      <w:proofErr w:type="gramStart"/>
      <w:r w:rsidRPr="00BE3B1E">
        <w:rPr>
          <w:b/>
          <w:bCs/>
        </w:rPr>
        <w:t>Open Source</w:t>
      </w:r>
      <w:proofErr w:type="gramEnd"/>
      <w:r w:rsidRPr="00BE3B1E">
        <w:rPr>
          <w:b/>
          <w:bCs/>
        </w:rPr>
        <w:t xml:space="preserve"> Setup</w:t>
      </w:r>
    </w:p>
    <w:p w14:paraId="6580C2BF" w14:textId="77777777" w:rsidR="00BE3B1E" w:rsidRPr="00BE3B1E" w:rsidRDefault="00BE3B1E" w:rsidP="00BE3B1E">
      <w:pPr>
        <w:pStyle w:val="Heading4"/>
      </w:pPr>
      <w:r w:rsidRPr="00BE3B1E">
        <w:rPr>
          <w:b/>
          <w:bCs/>
        </w:rPr>
        <w:t>Asset:</w:t>
      </w:r>
      <w:r w:rsidRPr="00BE3B1E">
        <w:t xml:space="preserve"> “How to Contribute to Open Source” guide</w:t>
      </w:r>
    </w:p>
    <w:p w14:paraId="17BC02F7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37 — Advanced Actions CI/CD</w:t>
      </w:r>
    </w:p>
    <w:p w14:paraId="22CA6E96" w14:textId="77777777" w:rsidR="00BE3B1E" w:rsidRPr="00BE3B1E" w:rsidRDefault="00BE3B1E" w:rsidP="00BE3B1E">
      <w:pPr>
        <w:pStyle w:val="Heading4"/>
      </w:pPr>
      <w:r w:rsidRPr="00BE3B1E">
        <w:rPr>
          <w:b/>
          <w:bCs/>
        </w:rPr>
        <w:t>Asset:</w:t>
      </w:r>
      <w:r w:rsidRPr="00BE3B1E">
        <w:t xml:space="preserve"> CI Starter Templates</w:t>
      </w:r>
    </w:p>
    <w:p w14:paraId="4B013474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38 — Workflows for Teams</w:t>
      </w:r>
    </w:p>
    <w:p w14:paraId="08461651" w14:textId="77777777" w:rsidR="00BE3B1E" w:rsidRPr="00BE3B1E" w:rsidRDefault="00BE3B1E" w:rsidP="00BE3B1E">
      <w:pPr>
        <w:pStyle w:val="Heading4"/>
      </w:pPr>
      <w:r w:rsidRPr="00BE3B1E">
        <w:rPr>
          <w:b/>
          <w:bCs/>
        </w:rPr>
        <w:t>Asset:</w:t>
      </w:r>
      <w:r w:rsidRPr="00BE3B1E">
        <w:t xml:space="preserve"> Team workflow diagrams</w:t>
      </w:r>
    </w:p>
    <w:p w14:paraId="03D2E28B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39 — Squash &amp; Rebase</w:t>
      </w:r>
    </w:p>
    <w:p w14:paraId="4C499C0D" w14:textId="77777777" w:rsidR="00BE3B1E" w:rsidRPr="00BE3B1E" w:rsidRDefault="00BE3B1E" w:rsidP="00BE3B1E">
      <w:pPr>
        <w:pStyle w:val="Heading4"/>
      </w:pPr>
      <w:r w:rsidRPr="00BE3B1E">
        <w:rPr>
          <w:b/>
          <w:bCs/>
        </w:rPr>
        <w:t>Asset:</w:t>
      </w:r>
      <w:r w:rsidRPr="00BE3B1E">
        <w:t xml:space="preserve"> Rebase flowchart</w:t>
      </w:r>
    </w:p>
    <w:p w14:paraId="3EF48959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40 — Advanced Branch Strategies</w:t>
      </w:r>
    </w:p>
    <w:p w14:paraId="4645E104" w14:textId="77777777" w:rsidR="00BE3B1E" w:rsidRPr="00BE3B1E" w:rsidRDefault="00BE3B1E" w:rsidP="00BE3B1E">
      <w:pPr>
        <w:pStyle w:val="Heading4"/>
      </w:pPr>
      <w:r w:rsidRPr="00BE3B1E">
        <w:rPr>
          <w:b/>
          <w:bCs/>
        </w:rPr>
        <w:t>Asset:</w:t>
      </w:r>
      <w:r w:rsidRPr="00BE3B1E">
        <w:t xml:space="preserve"> </w:t>
      </w:r>
      <w:proofErr w:type="spellStart"/>
      <w:r w:rsidRPr="00BE3B1E">
        <w:t>GitFlow</w:t>
      </w:r>
      <w:proofErr w:type="spellEnd"/>
      <w:r w:rsidRPr="00BE3B1E">
        <w:t xml:space="preserve"> diagram</w:t>
      </w:r>
    </w:p>
    <w:p w14:paraId="01D62D73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41–45 — Build a Real Project Using Workflow</w:t>
      </w:r>
    </w:p>
    <w:p w14:paraId="109A43D6" w14:textId="77777777" w:rsidR="00BE3B1E" w:rsidRPr="00BE3B1E" w:rsidRDefault="00BE3B1E" w:rsidP="00BE3B1E">
      <w:pPr>
        <w:pStyle w:val="Heading4"/>
      </w:pPr>
      <w:r w:rsidRPr="00BE3B1E">
        <w:t>Example:</w:t>
      </w:r>
      <w:r w:rsidRPr="00BE3B1E">
        <w:br/>
      </w:r>
      <w:r w:rsidRPr="00BE3B1E">
        <w:rPr>
          <w:rFonts w:ascii="Segoe UI Symbol" w:hAnsi="Segoe UI Symbol" w:cs="Segoe UI Symbol"/>
        </w:rPr>
        <w:t>✔</w:t>
      </w:r>
      <w:r w:rsidRPr="00BE3B1E">
        <w:t xml:space="preserve"> Task manager app</w:t>
      </w:r>
      <w:r w:rsidRPr="00BE3B1E">
        <w:br/>
      </w:r>
      <w:r w:rsidRPr="00BE3B1E">
        <w:rPr>
          <w:rFonts w:ascii="Segoe UI Symbol" w:hAnsi="Segoe UI Symbol" w:cs="Segoe UI Symbol"/>
        </w:rPr>
        <w:t>✔</w:t>
      </w:r>
      <w:r w:rsidRPr="00BE3B1E">
        <w:t xml:space="preserve"> Branches + PR + Issues</w:t>
      </w:r>
      <w:r w:rsidRPr="00BE3B1E">
        <w:br/>
      </w:r>
      <w:r w:rsidRPr="00BE3B1E">
        <w:rPr>
          <w:rFonts w:ascii="Segoe UI Symbol" w:hAnsi="Segoe UI Symbol" w:cs="Segoe UI Symbol"/>
        </w:rPr>
        <w:t>✔</w:t>
      </w:r>
      <w:r w:rsidRPr="00BE3B1E">
        <w:t xml:space="preserve"> CI + Releases</w:t>
      </w:r>
      <w:r w:rsidRPr="00BE3B1E">
        <w:br/>
      </w:r>
      <w:r w:rsidRPr="00BE3B1E">
        <w:rPr>
          <w:b/>
          <w:bCs/>
        </w:rPr>
        <w:t>Asset:</w:t>
      </w:r>
      <w:r w:rsidRPr="00BE3B1E">
        <w:t xml:space="preserve"> Full case study</w:t>
      </w:r>
    </w:p>
    <w:p w14:paraId="09291EEC" w14:textId="77777777" w:rsidR="00BE3B1E" w:rsidRPr="00BE3B1E" w:rsidRDefault="00BE3B1E" w:rsidP="00BE3B1E">
      <w:pPr>
        <w:pStyle w:val="Heading4"/>
      </w:pPr>
      <w:r w:rsidRPr="00BE3B1E">
        <w:pict w14:anchorId="0E24450A">
          <v:rect id="_x0000_i1100" style="width:0;height:1.5pt" o:hralign="center" o:hrstd="t" o:hr="t" fillcolor="#a0a0a0" stroked="f"/>
        </w:pict>
      </w:r>
    </w:p>
    <w:p w14:paraId="0993F45E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▶ Day 46–60 — DIGITAL ASSET CREATION (Most Important)</w:t>
      </w:r>
    </w:p>
    <w:p w14:paraId="0C126935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 xml:space="preserve">DAY 46 — Start Writing Your GitHub </w:t>
      </w:r>
      <w:proofErr w:type="spellStart"/>
      <w:r w:rsidRPr="00BE3B1E">
        <w:rPr>
          <w:b/>
          <w:bCs/>
        </w:rPr>
        <w:t>Ebook</w:t>
      </w:r>
      <w:proofErr w:type="spellEnd"/>
    </w:p>
    <w:p w14:paraId="395ACC6E" w14:textId="77777777" w:rsidR="00BE3B1E" w:rsidRPr="00BE3B1E" w:rsidRDefault="00BE3B1E" w:rsidP="00BE3B1E">
      <w:pPr>
        <w:pStyle w:val="Heading4"/>
        <w:numPr>
          <w:ilvl w:val="0"/>
          <w:numId w:val="23"/>
        </w:numPr>
      </w:pPr>
      <w:r w:rsidRPr="00BE3B1E">
        <w:t>Convert all diagrams</w:t>
      </w:r>
    </w:p>
    <w:p w14:paraId="6B6157F3" w14:textId="77777777" w:rsidR="00BE3B1E" w:rsidRPr="00BE3B1E" w:rsidRDefault="00BE3B1E" w:rsidP="00BE3B1E">
      <w:pPr>
        <w:pStyle w:val="Heading4"/>
        <w:numPr>
          <w:ilvl w:val="0"/>
          <w:numId w:val="23"/>
        </w:numPr>
      </w:pPr>
      <w:r w:rsidRPr="00BE3B1E">
        <w:t>Convert notes into chapters</w:t>
      </w:r>
      <w:r w:rsidRPr="00BE3B1E">
        <w:br/>
      </w:r>
      <w:r w:rsidRPr="00BE3B1E">
        <w:rPr>
          <w:i/>
        </w:rPr>
        <w:t xml:space="preserve">(Hindi: Yahi </w:t>
      </w:r>
      <w:proofErr w:type="spellStart"/>
      <w:r w:rsidRPr="00BE3B1E">
        <w:rPr>
          <w:i/>
        </w:rPr>
        <w:t>aapka</w:t>
      </w:r>
      <w:proofErr w:type="spellEnd"/>
      <w:r w:rsidRPr="00BE3B1E">
        <w:rPr>
          <w:i/>
        </w:rPr>
        <w:t xml:space="preserve"> long-term asset </w:t>
      </w:r>
      <w:proofErr w:type="spellStart"/>
      <w:r w:rsidRPr="00BE3B1E">
        <w:rPr>
          <w:i/>
        </w:rPr>
        <w:t>banega</w:t>
      </w:r>
      <w:proofErr w:type="spellEnd"/>
      <w:r w:rsidRPr="00BE3B1E">
        <w:rPr>
          <w:i/>
        </w:rPr>
        <w:t>.)</w:t>
      </w:r>
    </w:p>
    <w:p w14:paraId="1077E3C4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47 — Create Flowcharts Pack</w:t>
      </w:r>
    </w:p>
    <w:p w14:paraId="62698BA0" w14:textId="77777777" w:rsidR="00BE3B1E" w:rsidRPr="00BE3B1E" w:rsidRDefault="00BE3B1E" w:rsidP="00BE3B1E">
      <w:pPr>
        <w:pStyle w:val="Heading4"/>
      </w:pPr>
      <w:r w:rsidRPr="00BE3B1E">
        <w:t>Sell as:</w:t>
      </w:r>
    </w:p>
    <w:p w14:paraId="061E6686" w14:textId="77777777" w:rsidR="00BE3B1E" w:rsidRPr="00BE3B1E" w:rsidRDefault="00BE3B1E" w:rsidP="00BE3B1E">
      <w:pPr>
        <w:pStyle w:val="Heading4"/>
        <w:numPr>
          <w:ilvl w:val="0"/>
          <w:numId w:val="24"/>
        </w:numPr>
      </w:pPr>
      <w:r w:rsidRPr="00BE3B1E">
        <w:t>Notion templates</w:t>
      </w:r>
    </w:p>
    <w:p w14:paraId="574FDDA6" w14:textId="77777777" w:rsidR="00BE3B1E" w:rsidRPr="00BE3B1E" w:rsidRDefault="00BE3B1E" w:rsidP="00BE3B1E">
      <w:pPr>
        <w:pStyle w:val="Heading4"/>
        <w:numPr>
          <w:ilvl w:val="0"/>
          <w:numId w:val="24"/>
        </w:numPr>
      </w:pPr>
      <w:r w:rsidRPr="00BE3B1E">
        <w:t>Pinterest infographics</w:t>
      </w:r>
    </w:p>
    <w:p w14:paraId="2DF70146" w14:textId="77777777" w:rsidR="00BE3B1E" w:rsidRPr="00BE3B1E" w:rsidRDefault="00BE3B1E" w:rsidP="00BE3B1E">
      <w:pPr>
        <w:pStyle w:val="Heading4"/>
        <w:numPr>
          <w:ilvl w:val="0"/>
          <w:numId w:val="24"/>
        </w:numPr>
      </w:pPr>
      <w:r w:rsidRPr="00BE3B1E">
        <w:t>Instagram carousels</w:t>
      </w:r>
    </w:p>
    <w:p w14:paraId="77F89758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48 — Create “GitHub Command Cards”</w:t>
      </w:r>
    </w:p>
    <w:p w14:paraId="16D2FEA9" w14:textId="77777777" w:rsidR="00BE3B1E" w:rsidRPr="00BE3B1E" w:rsidRDefault="00BE3B1E" w:rsidP="00BE3B1E">
      <w:pPr>
        <w:pStyle w:val="Heading4"/>
      </w:pPr>
      <w:r w:rsidRPr="00BE3B1E">
        <w:t>Export PNG &amp; PDF for selling.</w:t>
      </w:r>
    </w:p>
    <w:p w14:paraId="37805E41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49 — Create a 30-day Git Challenge</w:t>
      </w:r>
    </w:p>
    <w:p w14:paraId="52ACBAAE" w14:textId="77777777" w:rsidR="00BE3B1E" w:rsidRPr="00BE3B1E" w:rsidRDefault="00BE3B1E" w:rsidP="00BE3B1E">
      <w:pPr>
        <w:pStyle w:val="Heading4"/>
      </w:pPr>
      <w:r w:rsidRPr="00BE3B1E">
        <w:t xml:space="preserve">Upload on GitHub + </w:t>
      </w:r>
      <w:proofErr w:type="spellStart"/>
      <w:r w:rsidRPr="00BE3B1E">
        <w:t>Gumroad</w:t>
      </w:r>
      <w:proofErr w:type="spellEnd"/>
      <w:r w:rsidRPr="00BE3B1E">
        <w:t>.</w:t>
      </w:r>
    </w:p>
    <w:p w14:paraId="47828199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50 — Create a GitHub Portfolio Example Repo</w:t>
      </w:r>
    </w:p>
    <w:p w14:paraId="74B2A2FF" w14:textId="77777777" w:rsidR="00BE3B1E" w:rsidRPr="00BE3B1E" w:rsidRDefault="00BE3B1E" w:rsidP="00BE3B1E">
      <w:pPr>
        <w:pStyle w:val="Heading4"/>
      </w:pPr>
      <w:r w:rsidRPr="00BE3B1E">
        <w:t>People can clone it.</w:t>
      </w:r>
    </w:p>
    <w:p w14:paraId="0423F75E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51 — Create 10 Pinterest-size Diagrams</w:t>
      </w:r>
    </w:p>
    <w:p w14:paraId="72D585D2" w14:textId="77777777" w:rsidR="00BE3B1E" w:rsidRPr="00BE3B1E" w:rsidRDefault="00BE3B1E" w:rsidP="00BE3B1E">
      <w:pPr>
        <w:pStyle w:val="Heading4"/>
      </w:pPr>
      <w:r w:rsidRPr="00BE3B1E">
        <w:t>Pin daily for 30 days.</w:t>
      </w:r>
    </w:p>
    <w:p w14:paraId="047BBDBB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52 — Create 5 Notion Templates</w:t>
      </w:r>
    </w:p>
    <w:p w14:paraId="1A2A6CE7" w14:textId="77777777" w:rsidR="00BE3B1E" w:rsidRPr="00BE3B1E" w:rsidRDefault="00BE3B1E" w:rsidP="00BE3B1E">
      <w:pPr>
        <w:pStyle w:val="Heading4"/>
        <w:numPr>
          <w:ilvl w:val="0"/>
          <w:numId w:val="25"/>
        </w:numPr>
      </w:pPr>
      <w:r w:rsidRPr="00BE3B1E">
        <w:t>Git learning tracker</w:t>
      </w:r>
    </w:p>
    <w:p w14:paraId="68A095B5" w14:textId="77777777" w:rsidR="00BE3B1E" w:rsidRPr="00BE3B1E" w:rsidRDefault="00BE3B1E" w:rsidP="00BE3B1E">
      <w:pPr>
        <w:pStyle w:val="Heading4"/>
        <w:numPr>
          <w:ilvl w:val="0"/>
          <w:numId w:val="25"/>
        </w:numPr>
      </w:pPr>
      <w:r w:rsidRPr="00BE3B1E">
        <w:t>Developer Kanban</w:t>
      </w:r>
    </w:p>
    <w:p w14:paraId="739C3F01" w14:textId="77777777" w:rsidR="00BE3B1E" w:rsidRPr="00BE3B1E" w:rsidRDefault="00BE3B1E" w:rsidP="00BE3B1E">
      <w:pPr>
        <w:pStyle w:val="Heading4"/>
        <w:numPr>
          <w:ilvl w:val="0"/>
          <w:numId w:val="25"/>
        </w:numPr>
      </w:pPr>
      <w:r w:rsidRPr="00BE3B1E">
        <w:t>Version control notebook</w:t>
      </w:r>
    </w:p>
    <w:p w14:paraId="4C2A0C0A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53 — Create a “Beginner Git Tasks” Sheet</w:t>
      </w:r>
    </w:p>
    <w:p w14:paraId="041CAD15" w14:textId="77777777" w:rsidR="00BE3B1E" w:rsidRPr="00BE3B1E" w:rsidRDefault="00BE3B1E" w:rsidP="00BE3B1E">
      <w:pPr>
        <w:pStyle w:val="Heading4"/>
      </w:pPr>
      <w:r w:rsidRPr="00BE3B1E">
        <w:t>Marketable.</w:t>
      </w:r>
    </w:p>
    <w:p w14:paraId="5B28C31D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54 — Create a GitHub Workflow Poster</w:t>
      </w:r>
    </w:p>
    <w:p w14:paraId="45D20A20" w14:textId="77777777" w:rsidR="00BE3B1E" w:rsidRPr="00BE3B1E" w:rsidRDefault="00BE3B1E" w:rsidP="00BE3B1E">
      <w:pPr>
        <w:pStyle w:val="Heading4"/>
      </w:pPr>
      <w:r w:rsidRPr="00BE3B1E">
        <w:t>Premium asset.</w:t>
      </w:r>
    </w:p>
    <w:p w14:paraId="25DB3841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55 — Record Small 1-Min Tutorials</w:t>
      </w:r>
    </w:p>
    <w:p w14:paraId="6609EC27" w14:textId="77777777" w:rsidR="00BE3B1E" w:rsidRPr="00BE3B1E" w:rsidRDefault="00BE3B1E" w:rsidP="00BE3B1E">
      <w:pPr>
        <w:pStyle w:val="Heading4"/>
      </w:pPr>
      <w:r w:rsidRPr="00BE3B1E">
        <w:t>Use screen recording.</w:t>
      </w:r>
    </w:p>
    <w:p w14:paraId="25B58C81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56 — Bundle Everything into 1 Product</w:t>
      </w:r>
    </w:p>
    <w:p w14:paraId="40DBFFC3" w14:textId="77777777" w:rsidR="00BE3B1E" w:rsidRPr="00BE3B1E" w:rsidRDefault="00BE3B1E" w:rsidP="00BE3B1E">
      <w:pPr>
        <w:pStyle w:val="Heading4"/>
      </w:pPr>
      <w:r w:rsidRPr="00BE3B1E">
        <w:t>“GitHub Mastery Kit — By You”</w:t>
      </w:r>
    </w:p>
    <w:p w14:paraId="52EFBFF1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 xml:space="preserve">DAY 57 — Upload on </w:t>
      </w:r>
      <w:proofErr w:type="spellStart"/>
      <w:r w:rsidRPr="00BE3B1E">
        <w:rPr>
          <w:b/>
          <w:bCs/>
        </w:rPr>
        <w:t>Gumroad</w:t>
      </w:r>
      <w:proofErr w:type="spellEnd"/>
      <w:r w:rsidRPr="00BE3B1E">
        <w:rPr>
          <w:b/>
          <w:bCs/>
        </w:rPr>
        <w:t xml:space="preserve"> &amp; Sell</w:t>
      </w:r>
    </w:p>
    <w:p w14:paraId="52A3742A" w14:textId="77777777" w:rsidR="00BE3B1E" w:rsidRPr="00BE3B1E" w:rsidRDefault="00BE3B1E" w:rsidP="00BE3B1E">
      <w:pPr>
        <w:pStyle w:val="Heading4"/>
      </w:pPr>
      <w:r w:rsidRPr="00BE3B1E">
        <w:t>Low price → more students.</w:t>
      </w:r>
    </w:p>
    <w:p w14:paraId="63AC5383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58 — Upload on GitHub Pages</w:t>
      </w:r>
    </w:p>
    <w:p w14:paraId="650CA3C7" w14:textId="77777777" w:rsidR="00BE3B1E" w:rsidRPr="00BE3B1E" w:rsidRDefault="00BE3B1E" w:rsidP="00BE3B1E">
      <w:pPr>
        <w:pStyle w:val="Heading4"/>
      </w:pPr>
      <w:r w:rsidRPr="00BE3B1E">
        <w:t>Your documentation website.</w:t>
      </w:r>
    </w:p>
    <w:p w14:paraId="30F3E54E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59 — Market on Pinterest + Instagram</w:t>
      </w:r>
    </w:p>
    <w:p w14:paraId="17B0BD47" w14:textId="77777777" w:rsidR="00BE3B1E" w:rsidRPr="00BE3B1E" w:rsidRDefault="00BE3B1E" w:rsidP="00BE3B1E">
      <w:pPr>
        <w:pStyle w:val="Heading4"/>
      </w:pPr>
      <w:r w:rsidRPr="00BE3B1E">
        <w:t>Daily diagrams.</w:t>
      </w:r>
    </w:p>
    <w:p w14:paraId="7259FB65" w14:textId="77777777" w:rsidR="00BE3B1E" w:rsidRPr="00BE3B1E" w:rsidRDefault="00BE3B1E" w:rsidP="00BE3B1E">
      <w:pPr>
        <w:pStyle w:val="Heading4"/>
        <w:rPr>
          <w:b/>
          <w:bCs/>
        </w:rPr>
      </w:pPr>
      <w:r w:rsidRPr="00BE3B1E">
        <w:rPr>
          <w:b/>
          <w:bCs/>
        </w:rPr>
        <w:t>DAY 60 — Launch &amp; Review Performance</w:t>
      </w:r>
    </w:p>
    <w:p w14:paraId="010E5126" w14:textId="77777777" w:rsidR="00BE3B1E" w:rsidRPr="00BE3B1E" w:rsidRDefault="00BE3B1E" w:rsidP="00BE3B1E">
      <w:pPr>
        <w:pStyle w:val="Heading4"/>
      </w:pPr>
      <w:r w:rsidRPr="00BE3B1E">
        <w:t xml:space="preserve">Prepare V2 of your </w:t>
      </w:r>
      <w:proofErr w:type="spellStart"/>
      <w:r w:rsidRPr="00BE3B1E">
        <w:t>ebook</w:t>
      </w:r>
      <w:proofErr w:type="spellEnd"/>
      <w:r w:rsidRPr="00BE3B1E">
        <w:t xml:space="preserve"> + assets.</w:t>
      </w:r>
    </w:p>
    <w:p w14:paraId="1D4BD13C" w14:textId="77777777" w:rsidR="00BE3B1E" w:rsidRPr="00BE3B1E" w:rsidRDefault="00BE3B1E" w:rsidP="00BE3B1E">
      <w:pPr>
        <w:pStyle w:val="Heading4"/>
      </w:pPr>
      <w:r w:rsidRPr="00BE3B1E">
        <w:pict w14:anchorId="20793D98">
          <v:rect id="_x0000_i1101" style="width:0;height:1.5pt" o:hralign="center" o:hrstd="t" o:hr="t" fillcolor="#a0a0a0" stroked="f"/>
        </w:pict>
      </w:r>
    </w:p>
    <w:p w14:paraId="4277AE21" w14:textId="77777777" w:rsidR="00310690" w:rsidRPr="00BE3B1E" w:rsidRDefault="00310690" w:rsidP="00BE3B1E">
      <w:pPr>
        <w:pStyle w:val="Heading4"/>
        <w:rPr>
          <w:rStyle w:val="SubtleEmphasis"/>
          <w:i w:val="0"/>
          <w:iCs/>
          <w:color w:val="auto"/>
        </w:rPr>
      </w:pPr>
    </w:p>
    <w:sectPr w:rsidR="00310690" w:rsidRPr="00BE3B1E" w:rsidSect="00767C3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540" w:right="720" w:bottom="63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53543" w14:textId="77777777" w:rsidR="00877D43" w:rsidRDefault="00877D43" w:rsidP="00B7366E">
      <w:pPr>
        <w:spacing w:after="0" w:line="240" w:lineRule="auto"/>
      </w:pPr>
      <w:r>
        <w:separator/>
      </w:r>
    </w:p>
  </w:endnote>
  <w:endnote w:type="continuationSeparator" w:id="0">
    <w:p w14:paraId="7D8A67D3" w14:textId="77777777" w:rsidR="00877D43" w:rsidRDefault="00877D43" w:rsidP="00B73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Inter Display ExtraBold">
    <w:panose1 w:val="02000903000000020004"/>
    <w:charset w:val="00"/>
    <w:family w:val="auto"/>
    <w:pitch w:val="variable"/>
    <w:sig w:usb0="E0000AFF" w:usb1="5200A1FF" w:usb2="00000021" w:usb3="00000000" w:csb0="0000019F" w:csb1="00000000"/>
  </w:font>
  <w:font w:name="Inter Display SemiBold">
    <w:panose1 w:val="02000703000000020004"/>
    <w:charset w:val="00"/>
    <w:family w:val="auto"/>
    <w:pitch w:val="variable"/>
    <w:sig w:usb0="E0000AFF" w:usb1="5200A1FF" w:usb2="00000021" w:usb3="00000000" w:csb0="0000019F" w:csb1="00000000"/>
  </w:font>
  <w:font w:name="Inter Medium">
    <w:panose1 w:val="02000603000000020004"/>
    <w:charset w:val="00"/>
    <w:family w:val="auto"/>
    <w:pitch w:val="variable"/>
    <w:sig w:usb0="E0000AFF" w:usb1="5200A1FF" w:usb2="00000021" w:usb3="00000000" w:csb0="0000019F" w:csb1="00000000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</w:font>
  <w:font w:name="Inter Light">
    <w:panose1 w:val="02000403000000020004"/>
    <w:charset w:val="00"/>
    <w:family w:val="auto"/>
    <w:pitch w:val="variable"/>
    <w:sig w:usb0="E0000AFF" w:usb1="5200A1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502C5" w14:textId="77777777" w:rsidR="00767C39" w:rsidRDefault="00767C39" w:rsidP="008C036C">
    <w:pPr>
      <w:pStyle w:val="Footer"/>
      <w:jc w:val="right"/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</w:pPr>
  </w:p>
  <w:p w14:paraId="113C8577" w14:textId="35F5D3DF" w:rsidR="001A2058" w:rsidRPr="00CF0F50" w:rsidRDefault="00E3621F" w:rsidP="008C036C">
    <w:pPr>
      <w:pStyle w:val="Footer"/>
      <w:jc w:val="right"/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</w:pPr>
    <w:r w:rsidRPr="00CF0F50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I</w:t>
    </w:r>
    <w:r w:rsidR="002762B4" w:rsidRPr="00CF0F50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T M</w:t>
    </w:r>
    <w:r w:rsidRPr="00CF0F50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odem Solution | </w:t>
    </w:r>
    <w:hyperlink r:id="rId1" w:history="1">
      <w:r w:rsidR="00CF0F50" w:rsidRPr="00CF0F50">
        <w:rPr>
          <w:rStyle w:val="Hyperlink"/>
          <w:rFonts w:ascii="Inter" w:hAnsi="Inter"/>
          <w:b w:val="0"/>
          <w:bCs w:val="0"/>
          <w:color w:val="auto"/>
          <w:sz w:val="20"/>
          <w:u w:val="none"/>
          <w14:textOutline w14:w="9525" w14:cap="rnd" w14:cmpd="sng" w14:algn="ctr">
            <w14:noFill/>
            <w14:prstDash w14:val="solid"/>
            <w14:bevel/>
          </w14:textOutline>
        </w:rPr>
        <w:t>https://www.itmodem.com/contac</w:t>
      </w:r>
      <w:r w:rsidR="00CF0F50" w:rsidRPr="00CF0F50">
        <w:rPr>
          <w:rStyle w:val="Hyperlink"/>
          <w:rFonts w:ascii="Inter" w:hAnsi="Inter"/>
          <w:b w:val="0"/>
          <w:bCs w:val="0"/>
          <w:color w:val="auto"/>
          <w:sz w:val="20"/>
          <w14:textOutline w14:w="9525" w14:cap="rnd" w14:cmpd="sng" w14:algn="ctr">
            <w14:noFill/>
            <w14:prstDash w14:val="solid"/>
            <w14:bevel/>
          </w14:textOutline>
        </w:rPr>
        <w:t>t</w:t>
      </w:r>
    </w:hyperlink>
    <w:r w:rsidRPr="00CF0F50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 | Pag</w:t>
    </w:r>
    <w:r w:rsidR="00961713" w:rsidRPr="00CF0F50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e</w:t>
    </w:r>
    <w:r w:rsidRPr="00CF0F50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: </w:t>
    </w:r>
    <w:r w:rsidRPr="00CF0F50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fldChar w:fldCharType="begin"/>
    </w:r>
    <w:r w:rsidRPr="00CF0F50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instrText xml:space="preserve"> PAGE   \* MERGEFORMAT </w:instrText>
    </w:r>
    <w:r w:rsidRPr="00CF0F50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fldChar w:fldCharType="separate"/>
    </w:r>
    <w:r w:rsidRPr="00CF0F50">
      <w:rPr>
        <w:rFonts w:ascii="Inter" w:hAnsi="Inter"/>
        <w:b w:val="0"/>
        <w:bCs w:val="0"/>
        <w:noProof/>
        <w:sz w:val="20"/>
        <w14:textOutline w14:w="9525" w14:cap="rnd" w14:cmpd="sng" w14:algn="ctr">
          <w14:noFill/>
          <w14:prstDash w14:val="solid"/>
          <w14:bevel/>
        </w14:textOutline>
      </w:rPr>
      <w:t>1</w:t>
    </w:r>
    <w:r w:rsidRPr="00CF0F50">
      <w:rPr>
        <w:rFonts w:ascii="Inter" w:hAnsi="Inter"/>
        <w:b w:val="0"/>
        <w:bCs w:val="0"/>
        <w:noProof/>
        <w:sz w:val="20"/>
        <w14:textOutline w14:w="9525" w14:cap="rnd" w14:cmpd="sng" w14:algn="ctr">
          <w14:noFill/>
          <w14:prstDash w14:val="solid"/>
          <w14:bevel/>
        </w14:textOutline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6946B" w14:textId="77777777" w:rsidR="00877D43" w:rsidRDefault="00877D43" w:rsidP="00B7366E">
      <w:pPr>
        <w:spacing w:after="0" w:line="240" w:lineRule="auto"/>
      </w:pPr>
      <w:r>
        <w:separator/>
      </w:r>
    </w:p>
  </w:footnote>
  <w:footnote w:type="continuationSeparator" w:id="0">
    <w:p w14:paraId="6273609D" w14:textId="77777777" w:rsidR="00877D43" w:rsidRDefault="00877D43" w:rsidP="00B73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619FC" w14:textId="79F37DFC" w:rsidR="00CD5DCC" w:rsidRDefault="00000000">
    <w:pPr>
      <w:pStyle w:val="Header"/>
    </w:pPr>
    <w:r>
      <w:rPr>
        <w:noProof/>
      </w:rPr>
      <w:pict w14:anchorId="0D3517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10251" o:spid="_x0000_s1031" type="#_x0000_t75" style="position:absolute;margin-left:0;margin-top:0;width:540pt;height:540pt;z-index:-251657216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03216" w14:textId="0A1A362E" w:rsidR="00891AD4" w:rsidRPr="00BE3B1E" w:rsidRDefault="00BE3B1E" w:rsidP="00BE3B1E">
    <w:pPr>
      <w:pStyle w:val="Heading4"/>
      <w:jc w:val="center"/>
      <w:rPr>
        <w:b/>
        <w:bCs/>
        <w:caps/>
        <w:sz w:val="36"/>
      </w:rPr>
    </w:pPr>
    <w:r w:rsidRPr="00BE3B1E">
      <w:rPr>
        <w:rFonts w:ascii="Segoe UI Emoji" w:hAnsi="Segoe UI Emoji" w:cs="Segoe UI Emoji"/>
        <w:b/>
        <w:bCs/>
        <w:caps/>
        <w:sz w:val="36"/>
      </w:rPr>
      <w:t>📘</w:t>
    </w:r>
    <w:r w:rsidRPr="00BE3B1E">
      <w:rPr>
        <w:b/>
        <w:bCs/>
        <w:caps/>
        <w:sz w:val="36"/>
      </w:rPr>
      <w:t xml:space="preserve"> 60-Day GitHub Zero-to-Hero Roadmap</w:t>
    </w:r>
    <w:r w:rsidR="00000000" w:rsidRPr="00BE3B1E">
      <w:rPr>
        <w:i/>
        <w:caps/>
        <w:noProof/>
        <w:sz w:val="36"/>
        <w:u w:val="single"/>
      </w:rPr>
      <w:pict w14:anchorId="78EDB9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10252" o:spid="_x0000_s1032" type="#_x0000_t75" style="position:absolute;left:0;text-align:left;margin-left:0;margin-top:0;width:540pt;height:540pt;z-index:-251656192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6546B" w14:textId="0D83C1BE" w:rsidR="00CD5DCC" w:rsidRDefault="00000000">
    <w:pPr>
      <w:pStyle w:val="Header"/>
    </w:pPr>
    <w:r>
      <w:rPr>
        <w:noProof/>
      </w:rPr>
      <w:pict w14:anchorId="12AC60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10250" o:spid="_x0000_s1030" type="#_x0000_t75" style="position:absolute;margin-left:0;margin-top:0;width:540pt;height:540pt;z-index:-251658240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698B"/>
    <w:multiLevelType w:val="multilevel"/>
    <w:tmpl w:val="899E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035FD"/>
    <w:multiLevelType w:val="multilevel"/>
    <w:tmpl w:val="CDF8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0135C"/>
    <w:multiLevelType w:val="multilevel"/>
    <w:tmpl w:val="B312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94D49"/>
    <w:multiLevelType w:val="multilevel"/>
    <w:tmpl w:val="6C8C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9065C"/>
    <w:multiLevelType w:val="multilevel"/>
    <w:tmpl w:val="62CE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73BDC"/>
    <w:multiLevelType w:val="multilevel"/>
    <w:tmpl w:val="37B2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E3AE2"/>
    <w:multiLevelType w:val="multilevel"/>
    <w:tmpl w:val="8410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B3AF8"/>
    <w:multiLevelType w:val="multilevel"/>
    <w:tmpl w:val="E746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D6C02"/>
    <w:multiLevelType w:val="multilevel"/>
    <w:tmpl w:val="A0CE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324B5"/>
    <w:multiLevelType w:val="multilevel"/>
    <w:tmpl w:val="FB80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E47069"/>
    <w:multiLevelType w:val="multilevel"/>
    <w:tmpl w:val="5CE0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638C9"/>
    <w:multiLevelType w:val="multilevel"/>
    <w:tmpl w:val="6D78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8A1782"/>
    <w:multiLevelType w:val="multilevel"/>
    <w:tmpl w:val="0FEE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D6F2A"/>
    <w:multiLevelType w:val="multilevel"/>
    <w:tmpl w:val="EB8E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13FCC"/>
    <w:multiLevelType w:val="multilevel"/>
    <w:tmpl w:val="52A0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B5C96"/>
    <w:multiLevelType w:val="multilevel"/>
    <w:tmpl w:val="43DE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2C744D"/>
    <w:multiLevelType w:val="multilevel"/>
    <w:tmpl w:val="DEDA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26455B"/>
    <w:multiLevelType w:val="multilevel"/>
    <w:tmpl w:val="D24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FC5B4E"/>
    <w:multiLevelType w:val="multilevel"/>
    <w:tmpl w:val="2378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1610A6"/>
    <w:multiLevelType w:val="multilevel"/>
    <w:tmpl w:val="B1BA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4E580A"/>
    <w:multiLevelType w:val="multilevel"/>
    <w:tmpl w:val="7B36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BB1779"/>
    <w:multiLevelType w:val="multilevel"/>
    <w:tmpl w:val="86BE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E27430"/>
    <w:multiLevelType w:val="multilevel"/>
    <w:tmpl w:val="55F6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5F0A27"/>
    <w:multiLevelType w:val="multilevel"/>
    <w:tmpl w:val="5A2C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433383"/>
    <w:multiLevelType w:val="multilevel"/>
    <w:tmpl w:val="ADDE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4913F4"/>
    <w:multiLevelType w:val="multilevel"/>
    <w:tmpl w:val="64B6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019667">
    <w:abstractNumId w:val="14"/>
  </w:num>
  <w:num w:numId="2" w16cid:durableId="372467496">
    <w:abstractNumId w:val="24"/>
  </w:num>
  <w:num w:numId="3" w16cid:durableId="1335567854">
    <w:abstractNumId w:val="12"/>
  </w:num>
  <w:num w:numId="4" w16cid:durableId="263653062">
    <w:abstractNumId w:val="16"/>
  </w:num>
  <w:num w:numId="5" w16cid:durableId="1012418924">
    <w:abstractNumId w:val="23"/>
  </w:num>
  <w:num w:numId="6" w16cid:durableId="1343437212">
    <w:abstractNumId w:val="25"/>
  </w:num>
  <w:num w:numId="7" w16cid:durableId="435252037">
    <w:abstractNumId w:val="17"/>
  </w:num>
  <w:num w:numId="8" w16cid:durableId="487674087">
    <w:abstractNumId w:val="0"/>
  </w:num>
  <w:num w:numId="9" w16cid:durableId="57554844">
    <w:abstractNumId w:val="21"/>
  </w:num>
  <w:num w:numId="10" w16cid:durableId="1186216346">
    <w:abstractNumId w:val="9"/>
  </w:num>
  <w:num w:numId="11" w16cid:durableId="1214927403">
    <w:abstractNumId w:val="1"/>
  </w:num>
  <w:num w:numId="12" w16cid:durableId="499849575">
    <w:abstractNumId w:val="5"/>
  </w:num>
  <w:num w:numId="13" w16cid:durableId="1292596229">
    <w:abstractNumId w:val="15"/>
  </w:num>
  <w:num w:numId="14" w16cid:durableId="1288926856">
    <w:abstractNumId w:val="11"/>
  </w:num>
  <w:num w:numId="15" w16cid:durableId="1032726343">
    <w:abstractNumId w:val="2"/>
  </w:num>
  <w:num w:numId="16" w16cid:durableId="467548150">
    <w:abstractNumId w:val="7"/>
  </w:num>
  <w:num w:numId="17" w16cid:durableId="628241765">
    <w:abstractNumId w:val="10"/>
  </w:num>
  <w:num w:numId="18" w16cid:durableId="751583286">
    <w:abstractNumId w:val="13"/>
  </w:num>
  <w:num w:numId="19" w16cid:durableId="643315087">
    <w:abstractNumId w:val="4"/>
  </w:num>
  <w:num w:numId="20" w16cid:durableId="734545512">
    <w:abstractNumId w:val="22"/>
  </w:num>
  <w:num w:numId="21" w16cid:durableId="194198274">
    <w:abstractNumId w:val="18"/>
  </w:num>
  <w:num w:numId="22" w16cid:durableId="484593781">
    <w:abstractNumId w:val="3"/>
  </w:num>
  <w:num w:numId="23" w16cid:durableId="1757554443">
    <w:abstractNumId w:val="19"/>
  </w:num>
  <w:num w:numId="24" w16cid:durableId="743917221">
    <w:abstractNumId w:val="6"/>
  </w:num>
  <w:num w:numId="25" w16cid:durableId="1530341015">
    <w:abstractNumId w:val="20"/>
  </w:num>
  <w:num w:numId="26" w16cid:durableId="2187824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66E"/>
    <w:rsid w:val="00004540"/>
    <w:rsid w:val="0000594A"/>
    <w:rsid w:val="00013BE9"/>
    <w:rsid w:val="00021F96"/>
    <w:rsid w:val="00024071"/>
    <w:rsid w:val="0003312C"/>
    <w:rsid w:val="0003359B"/>
    <w:rsid w:val="00044863"/>
    <w:rsid w:val="000647DE"/>
    <w:rsid w:val="0007278A"/>
    <w:rsid w:val="00073AA7"/>
    <w:rsid w:val="000819C1"/>
    <w:rsid w:val="000B53C3"/>
    <w:rsid w:val="000C4D09"/>
    <w:rsid w:val="000D139B"/>
    <w:rsid w:val="000D47D4"/>
    <w:rsid w:val="00111A75"/>
    <w:rsid w:val="001255BE"/>
    <w:rsid w:val="00132894"/>
    <w:rsid w:val="0015573E"/>
    <w:rsid w:val="00162576"/>
    <w:rsid w:val="0016393F"/>
    <w:rsid w:val="001670EF"/>
    <w:rsid w:val="0018014F"/>
    <w:rsid w:val="00182C3F"/>
    <w:rsid w:val="00192E1D"/>
    <w:rsid w:val="001947A3"/>
    <w:rsid w:val="001A006A"/>
    <w:rsid w:val="001A2058"/>
    <w:rsid w:val="001A465A"/>
    <w:rsid w:val="001B12A5"/>
    <w:rsid w:val="001C141E"/>
    <w:rsid w:val="001D65B5"/>
    <w:rsid w:val="001E6F0C"/>
    <w:rsid w:val="001F6E2D"/>
    <w:rsid w:val="002063EE"/>
    <w:rsid w:val="00214F33"/>
    <w:rsid w:val="00241506"/>
    <w:rsid w:val="00262510"/>
    <w:rsid w:val="00262E38"/>
    <w:rsid w:val="00265957"/>
    <w:rsid w:val="002674F4"/>
    <w:rsid w:val="00270527"/>
    <w:rsid w:val="002738A1"/>
    <w:rsid w:val="002762B4"/>
    <w:rsid w:val="002822A0"/>
    <w:rsid w:val="002924AD"/>
    <w:rsid w:val="002A5AEB"/>
    <w:rsid w:val="002D60D4"/>
    <w:rsid w:val="002F2A53"/>
    <w:rsid w:val="003061D3"/>
    <w:rsid w:val="00310690"/>
    <w:rsid w:val="00333A1D"/>
    <w:rsid w:val="00342791"/>
    <w:rsid w:val="00371B23"/>
    <w:rsid w:val="00383DB7"/>
    <w:rsid w:val="00396D1B"/>
    <w:rsid w:val="003977FB"/>
    <w:rsid w:val="003A56AB"/>
    <w:rsid w:val="003C55BF"/>
    <w:rsid w:val="003D1B2D"/>
    <w:rsid w:val="003E6086"/>
    <w:rsid w:val="003F3AC9"/>
    <w:rsid w:val="00400E9E"/>
    <w:rsid w:val="004214D3"/>
    <w:rsid w:val="00432519"/>
    <w:rsid w:val="00442C9A"/>
    <w:rsid w:val="00452C99"/>
    <w:rsid w:val="00456BB6"/>
    <w:rsid w:val="004624CE"/>
    <w:rsid w:val="00466CAA"/>
    <w:rsid w:val="004724F0"/>
    <w:rsid w:val="00480B54"/>
    <w:rsid w:val="004961DB"/>
    <w:rsid w:val="004A220A"/>
    <w:rsid w:val="004B4616"/>
    <w:rsid w:val="004B56F5"/>
    <w:rsid w:val="004E3556"/>
    <w:rsid w:val="004F3566"/>
    <w:rsid w:val="004F7981"/>
    <w:rsid w:val="00513AFD"/>
    <w:rsid w:val="005366A7"/>
    <w:rsid w:val="00537F9F"/>
    <w:rsid w:val="00556F48"/>
    <w:rsid w:val="00560074"/>
    <w:rsid w:val="00566230"/>
    <w:rsid w:val="005917B0"/>
    <w:rsid w:val="00592730"/>
    <w:rsid w:val="00593164"/>
    <w:rsid w:val="005A2012"/>
    <w:rsid w:val="005A410A"/>
    <w:rsid w:val="005D5E00"/>
    <w:rsid w:val="00604932"/>
    <w:rsid w:val="00620F53"/>
    <w:rsid w:val="0062681F"/>
    <w:rsid w:val="00627244"/>
    <w:rsid w:val="006302C8"/>
    <w:rsid w:val="006519B4"/>
    <w:rsid w:val="00692729"/>
    <w:rsid w:val="006A6DEB"/>
    <w:rsid w:val="006C7C46"/>
    <w:rsid w:val="006D2CB5"/>
    <w:rsid w:val="006E350B"/>
    <w:rsid w:val="006E52F9"/>
    <w:rsid w:val="006F2B87"/>
    <w:rsid w:val="00701A21"/>
    <w:rsid w:val="0070790F"/>
    <w:rsid w:val="007203B3"/>
    <w:rsid w:val="00722A4A"/>
    <w:rsid w:val="0072328F"/>
    <w:rsid w:val="00737D9F"/>
    <w:rsid w:val="00741220"/>
    <w:rsid w:val="007435C2"/>
    <w:rsid w:val="007441A4"/>
    <w:rsid w:val="007575F1"/>
    <w:rsid w:val="00767C39"/>
    <w:rsid w:val="00781020"/>
    <w:rsid w:val="00786FBF"/>
    <w:rsid w:val="0078719E"/>
    <w:rsid w:val="00794218"/>
    <w:rsid w:val="007A523D"/>
    <w:rsid w:val="007B70FD"/>
    <w:rsid w:val="007C1480"/>
    <w:rsid w:val="007C75EE"/>
    <w:rsid w:val="007F78E6"/>
    <w:rsid w:val="00801162"/>
    <w:rsid w:val="00816E55"/>
    <w:rsid w:val="008507DB"/>
    <w:rsid w:val="0085522A"/>
    <w:rsid w:val="00862A6D"/>
    <w:rsid w:val="008715DF"/>
    <w:rsid w:val="00873DAA"/>
    <w:rsid w:val="008763C8"/>
    <w:rsid w:val="008765B8"/>
    <w:rsid w:val="00876C00"/>
    <w:rsid w:val="00877D43"/>
    <w:rsid w:val="00891494"/>
    <w:rsid w:val="00891AD4"/>
    <w:rsid w:val="00894622"/>
    <w:rsid w:val="008A0707"/>
    <w:rsid w:val="008B1690"/>
    <w:rsid w:val="008B31FD"/>
    <w:rsid w:val="008C036C"/>
    <w:rsid w:val="008D42A6"/>
    <w:rsid w:val="008D6A0A"/>
    <w:rsid w:val="008E211E"/>
    <w:rsid w:val="008E5C9B"/>
    <w:rsid w:val="00940DA5"/>
    <w:rsid w:val="00952134"/>
    <w:rsid w:val="0095244E"/>
    <w:rsid w:val="00961713"/>
    <w:rsid w:val="009720F2"/>
    <w:rsid w:val="00990874"/>
    <w:rsid w:val="009E34F0"/>
    <w:rsid w:val="009F7763"/>
    <w:rsid w:val="00A04D8A"/>
    <w:rsid w:val="00A145B5"/>
    <w:rsid w:val="00A2225C"/>
    <w:rsid w:val="00A25116"/>
    <w:rsid w:val="00A67364"/>
    <w:rsid w:val="00A92F3F"/>
    <w:rsid w:val="00AB34AB"/>
    <w:rsid w:val="00AE463E"/>
    <w:rsid w:val="00B00FE0"/>
    <w:rsid w:val="00B01BB8"/>
    <w:rsid w:val="00B04D25"/>
    <w:rsid w:val="00B1388E"/>
    <w:rsid w:val="00B279C3"/>
    <w:rsid w:val="00B62E62"/>
    <w:rsid w:val="00B7366E"/>
    <w:rsid w:val="00B74D7D"/>
    <w:rsid w:val="00B8488D"/>
    <w:rsid w:val="00B97D1C"/>
    <w:rsid w:val="00BA164A"/>
    <w:rsid w:val="00BB1AFE"/>
    <w:rsid w:val="00BB5F00"/>
    <w:rsid w:val="00BC26C6"/>
    <w:rsid w:val="00BC3C96"/>
    <w:rsid w:val="00BC7CCC"/>
    <w:rsid w:val="00BD3F08"/>
    <w:rsid w:val="00BE34E2"/>
    <w:rsid w:val="00BE3B1E"/>
    <w:rsid w:val="00BF142F"/>
    <w:rsid w:val="00BF68B5"/>
    <w:rsid w:val="00BF6EAE"/>
    <w:rsid w:val="00C0610F"/>
    <w:rsid w:val="00C10B48"/>
    <w:rsid w:val="00C35BAE"/>
    <w:rsid w:val="00C47974"/>
    <w:rsid w:val="00C516D2"/>
    <w:rsid w:val="00C57DBF"/>
    <w:rsid w:val="00C67DA9"/>
    <w:rsid w:val="00CB6FB7"/>
    <w:rsid w:val="00CC1633"/>
    <w:rsid w:val="00CD5DCC"/>
    <w:rsid w:val="00CF0F50"/>
    <w:rsid w:val="00CF61A7"/>
    <w:rsid w:val="00CF7072"/>
    <w:rsid w:val="00D0097A"/>
    <w:rsid w:val="00D01121"/>
    <w:rsid w:val="00D02A0E"/>
    <w:rsid w:val="00D03363"/>
    <w:rsid w:val="00D10D43"/>
    <w:rsid w:val="00D163DB"/>
    <w:rsid w:val="00D6055A"/>
    <w:rsid w:val="00D63892"/>
    <w:rsid w:val="00D74BC8"/>
    <w:rsid w:val="00D973BB"/>
    <w:rsid w:val="00DB2297"/>
    <w:rsid w:val="00DB7E01"/>
    <w:rsid w:val="00DD1CCD"/>
    <w:rsid w:val="00E3621F"/>
    <w:rsid w:val="00E750DD"/>
    <w:rsid w:val="00E95DC3"/>
    <w:rsid w:val="00E96558"/>
    <w:rsid w:val="00EA4B3A"/>
    <w:rsid w:val="00EA5138"/>
    <w:rsid w:val="00EB7095"/>
    <w:rsid w:val="00ED12C5"/>
    <w:rsid w:val="00EE2A64"/>
    <w:rsid w:val="00F133A4"/>
    <w:rsid w:val="00F20C8A"/>
    <w:rsid w:val="00F31BEE"/>
    <w:rsid w:val="00F32751"/>
    <w:rsid w:val="00F70539"/>
    <w:rsid w:val="00F760B7"/>
    <w:rsid w:val="00F9430D"/>
    <w:rsid w:val="00FA1EE2"/>
    <w:rsid w:val="00FA48B3"/>
    <w:rsid w:val="00FB24B5"/>
    <w:rsid w:val="00FB7D86"/>
    <w:rsid w:val="00FD1E0A"/>
    <w:rsid w:val="00FE0290"/>
    <w:rsid w:val="00FE2DAE"/>
    <w:rsid w:val="00FE565C"/>
    <w:rsid w:val="00FE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97655B"/>
  <w15:chartTrackingRefBased/>
  <w15:docId w15:val="{1673D1D8-F83C-4798-93EB-28BEDD4F2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B7095"/>
  </w:style>
  <w:style w:type="paragraph" w:styleId="Heading1">
    <w:name w:val="heading 1"/>
    <w:basedOn w:val="Normal"/>
    <w:next w:val="Normal"/>
    <w:link w:val="Heading1Char"/>
    <w:uiPriority w:val="9"/>
    <w:rsid w:val="00214F33"/>
    <w:pPr>
      <w:keepNext/>
      <w:keepLines/>
      <w:spacing w:before="360" w:after="80" w:line="288" w:lineRule="auto"/>
      <w:jc w:val="center"/>
      <w:outlineLvl w:val="0"/>
    </w:pPr>
    <w:rPr>
      <w:rFonts w:ascii="Inter Display ExtraBold" w:eastAsiaTheme="majorEastAsia" w:hAnsi="Inter Display ExtraBold" w:cstheme="majorBidi"/>
      <w:caps/>
      <w:sz w:val="28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F33"/>
    <w:pPr>
      <w:keepNext/>
      <w:keepLines/>
      <w:spacing w:before="160" w:after="80" w:line="288" w:lineRule="auto"/>
      <w:outlineLvl w:val="1"/>
    </w:pPr>
    <w:rPr>
      <w:rFonts w:ascii="Inter Display SemiBold" w:eastAsiaTheme="majorEastAsia" w:hAnsi="Inter Display SemiBold" w:cstheme="majorBidi"/>
      <w:kern w:val="16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1B12A5"/>
    <w:pPr>
      <w:keepNext/>
      <w:keepLines/>
      <w:spacing w:before="160" w:after="80" w:line="276" w:lineRule="auto"/>
      <w:outlineLvl w:val="2"/>
    </w:pPr>
    <w:rPr>
      <w:rFonts w:ascii="Inter Medium" w:eastAsiaTheme="majorEastAsia" w:hAnsi="Inter Medium" w:cstheme="majorBidi"/>
      <w:color w:val="0066FF" w:themeColor="text1"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7C39"/>
    <w:pPr>
      <w:keepNext/>
      <w:keepLines/>
      <w:spacing w:after="120" w:line="360" w:lineRule="auto"/>
      <w:outlineLvl w:val="3"/>
    </w:pPr>
    <w:rPr>
      <w:rFonts w:ascii="Inter" w:eastAsiaTheme="majorEastAsia" w:hAnsi="Inter" w:cstheme="majorBidi"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66E"/>
    <w:pPr>
      <w:keepNext/>
      <w:keepLines/>
      <w:spacing w:before="80" w:after="40"/>
      <w:outlineLvl w:val="4"/>
    </w:pPr>
    <w:rPr>
      <w:rFonts w:eastAsiaTheme="majorEastAsia" w:cstheme="majorBidi"/>
      <w:color w:val="DA670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9B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66E"/>
    <w:pPr>
      <w:keepNext/>
      <w:keepLines/>
      <w:spacing w:before="40" w:after="0"/>
      <w:outlineLvl w:val="6"/>
    </w:pPr>
    <w:rPr>
      <w:rFonts w:eastAsiaTheme="majorEastAsia" w:cstheme="majorBidi"/>
      <w:color w:val="599B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66E"/>
    <w:pPr>
      <w:keepNext/>
      <w:keepLines/>
      <w:spacing w:after="0"/>
      <w:outlineLvl w:val="7"/>
    </w:pPr>
    <w:rPr>
      <w:rFonts w:eastAsiaTheme="majorEastAsia" w:cstheme="majorBidi"/>
      <w:i/>
      <w:iCs/>
      <w:color w:val="277D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66E"/>
    <w:pPr>
      <w:keepNext/>
      <w:keepLines/>
      <w:spacing w:after="0"/>
      <w:outlineLvl w:val="8"/>
    </w:pPr>
    <w:rPr>
      <w:rFonts w:eastAsiaTheme="majorEastAsia" w:cstheme="majorBidi"/>
      <w:color w:val="277DFF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F33"/>
    <w:rPr>
      <w:rFonts w:ascii="Inter Display ExtraBold" w:eastAsiaTheme="majorEastAsia" w:hAnsi="Inter Display ExtraBold" w:cstheme="majorBidi"/>
      <w:caps/>
      <w:sz w:val="2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14F33"/>
    <w:rPr>
      <w:rFonts w:ascii="Inter Display SemiBold" w:eastAsiaTheme="majorEastAsia" w:hAnsi="Inter Display SemiBold" w:cstheme="majorBidi"/>
      <w:kern w:val="16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12A5"/>
    <w:rPr>
      <w:rFonts w:ascii="Inter Medium" w:eastAsiaTheme="majorEastAsia" w:hAnsi="Inter Medium" w:cstheme="majorBidi"/>
      <w:color w:val="0066FF" w:themeColor="text1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67C39"/>
    <w:rPr>
      <w:rFonts w:ascii="Inter" w:eastAsiaTheme="majorEastAsia" w:hAnsi="Inter" w:cstheme="majorBidi"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66E"/>
    <w:rPr>
      <w:rFonts w:eastAsiaTheme="majorEastAsia" w:cstheme="majorBidi"/>
      <w:color w:val="DA670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66E"/>
    <w:rPr>
      <w:rFonts w:eastAsiaTheme="majorEastAsia" w:cstheme="majorBidi"/>
      <w:i/>
      <w:iCs/>
      <w:color w:val="599B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66E"/>
    <w:rPr>
      <w:rFonts w:eastAsiaTheme="majorEastAsia" w:cstheme="majorBidi"/>
      <w:color w:val="599B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66E"/>
    <w:rPr>
      <w:rFonts w:eastAsiaTheme="majorEastAsia" w:cstheme="majorBidi"/>
      <w:i/>
      <w:iCs/>
      <w:color w:val="277DF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66E"/>
    <w:rPr>
      <w:rFonts w:eastAsiaTheme="majorEastAsia" w:cstheme="majorBidi"/>
      <w:color w:val="277DF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93F"/>
    <w:pPr>
      <w:spacing w:after="80" w:line="276" w:lineRule="auto"/>
      <w:contextualSpacing/>
    </w:pPr>
    <w:rPr>
      <w:rFonts w:ascii="Inter Medium" w:eastAsiaTheme="majorEastAsia" w:hAnsi="Inter Medium" w:cstheme="majorBidi"/>
      <w:color w:val="0066FF" w:themeColor="text1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93F"/>
    <w:rPr>
      <w:rFonts w:ascii="Inter Medium" w:eastAsiaTheme="majorEastAsia" w:hAnsi="Inter Medium" w:cstheme="majorBidi"/>
      <w:color w:val="0066FF" w:themeColor="text1"/>
      <w:spacing w:val="-10"/>
      <w:kern w:val="28"/>
      <w:sz w:val="40"/>
      <w:szCs w:val="56"/>
    </w:rPr>
  </w:style>
  <w:style w:type="paragraph" w:styleId="Subtitle">
    <w:name w:val="Subtitle"/>
    <w:aliases w:val="P"/>
    <w:basedOn w:val="Normal"/>
    <w:next w:val="Normal"/>
    <w:link w:val="SubtitleChar"/>
    <w:uiPriority w:val="11"/>
    <w:qFormat/>
    <w:rsid w:val="0016393F"/>
    <w:pPr>
      <w:numPr>
        <w:ilvl w:val="1"/>
      </w:numPr>
      <w:spacing w:after="120" w:line="312" w:lineRule="auto"/>
    </w:pPr>
    <w:rPr>
      <w:rFonts w:ascii="Inter Light" w:eastAsiaTheme="majorEastAsia" w:hAnsi="Inter Light" w:cstheme="majorBidi"/>
      <w:color w:val="080808"/>
      <w:spacing w:val="15"/>
      <w:sz w:val="32"/>
      <w:szCs w:val="28"/>
    </w:rPr>
  </w:style>
  <w:style w:type="character" w:customStyle="1" w:styleId="SubtitleChar">
    <w:name w:val="Subtitle Char"/>
    <w:aliases w:val="P Char"/>
    <w:basedOn w:val="DefaultParagraphFont"/>
    <w:link w:val="Subtitle"/>
    <w:uiPriority w:val="11"/>
    <w:rsid w:val="0016393F"/>
    <w:rPr>
      <w:rFonts w:ascii="Inter Light" w:eastAsiaTheme="majorEastAsia" w:hAnsi="Inter Light" w:cstheme="majorBidi"/>
      <w:color w:val="080808"/>
      <w:spacing w:val="15"/>
      <w:sz w:val="32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66E"/>
    <w:pPr>
      <w:spacing w:before="160"/>
      <w:jc w:val="center"/>
    </w:pPr>
    <w:rPr>
      <w:i/>
      <w:iCs/>
      <w:color w:val="408C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66E"/>
    <w:rPr>
      <w:i/>
      <w:iCs/>
      <w:color w:val="408CFF" w:themeColor="text1" w:themeTint="BF"/>
    </w:rPr>
  </w:style>
  <w:style w:type="paragraph" w:styleId="ListParagraph">
    <w:name w:val="List Paragraph"/>
    <w:basedOn w:val="Normal"/>
    <w:uiPriority w:val="34"/>
    <w:qFormat/>
    <w:rsid w:val="00B73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66E"/>
    <w:rPr>
      <w:i/>
      <w:iCs/>
      <w:color w:val="DA670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66E"/>
    <w:pPr>
      <w:pBdr>
        <w:top w:val="single" w:sz="4" w:space="10" w:color="DA6704" w:themeColor="accent1" w:themeShade="BF"/>
        <w:bottom w:val="single" w:sz="4" w:space="10" w:color="DA6704" w:themeColor="accent1" w:themeShade="BF"/>
      </w:pBdr>
      <w:spacing w:before="360" w:after="360"/>
      <w:ind w:left="864" w:right="864"/>
      <w:jc w:val="center"/>
    </w:pPr>
    <w:rPr>
      <w:i/>
      <w:iCs/>
      <w:color w:val="DA670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66E"/>
    <w:rPr>
      <w:i/>
      <w:iCs/>
      <w:color w:val="DA670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66E"/>
    <w:rPr>
      <w:b/>
      <w:bCs/>
      <w:smallCaps/>
      <w:color w:val="DA6704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36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66E"/>
  </w:style>
  <w:style w:type="paragraph" w:styleId="Footer">
    <w:name w:val="footer"/>
    <w:basedOn w:val="Normal"/>
    <w:link w:val="FooterChar"/>
    <w:uiPriority w:val="99"/>
    <w:unhideWhenUsed/>
    <w:rsid w:val="00B8488D"/>
    <w:pPr>
      <w:tabs>
        <w:tab w:val="center" w:pos="4680"/>
        <w:tab w:val="right" w:pos="9360"/>
      </w:tabs>
      <w:spacing w:after="0" w:line="240" w:lineRule="auto"/>
      <w:jc w:val="center"/>
    </w:pPr>
    <w:rPr>
      <w:rFonts w:ascii="Inter Medium" w:hAnsi="Inter Medium" w:cstheme="majorHAnsi"/>
      <w:b/>
      <w:bCs/>
      <w:i/>
      <w:iCs/>
      <w:sz w:val="26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8488D"/>
    <w:rPr>
      <w:rFonts w:ascii="Inter Medium" w:hAnsi="Inter Medium" w:cstheme="majorHAnsi"/>
      <w:b/>
      <w:bCs/>
      <w:i/>
      <w:iCs/>
      <w:sz w:val="26"/>
      <w:szCs w:val="20"/>
    </w:rPr>
  </w:style>
  <w:style w:type="character" w:styleId="Hyperlink">
    <w:name w:val="Hyperlink"/>
    <w:basedOn w:val="DefaultParagraphFont"/>
    <w:uiPriority w:val="99"/>
    <w:unhideWhenUsed/>
    <w:rsid w:val="00B7366E"/>
    <w:rPr>
      <w:color w:val="EE00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6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7095"/>
    <w:rPr>
      <w:color w:val="00FF0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B70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70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70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70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709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E565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rsid w:val="00767C39"/>
    <w:rPr>
      <w:i/>
      <w:iCs/>
      <w:color w:val="408CFF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itmodem.com/contac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Notes Taking">
      <a:dk1>
        <a:srgbClr val="0066FF"/>
      </a:dk1>
      <a:lt1>
        <a:srgbClr val="00FF00"/>
      </a:lt1>
      <a:dk2>
        <a:srgbClr val="44546A"/>
      </a:dk2>
      <a:lt2>
        <a:srgbClr val="EE0000"/>
      </a:lt2>
      <a:accent1>
        <a:srgbClr val="FB8D2E"/>
      </a:accent1>
      <a:accent2>
        <a:srgbClr val="3AA540"/>
      </a:accent2>
      <a:accent3>
        <a:srgbClr val="FCCA0A"/>
      </a:accent3>
      <a:accent4>
        <a:srgbClr val="04ABED"/>
      </a:accent4>
      <a:accent5>
        <a:srgbClr val="FCCA0A"/>
      </a:accent5>
      <a:accent6>
        <a:srgbClr val="04ABED"/>
      </a:accent6>
      <a:hlink>
        <a:srgbClr val="EE0000"/>
      </a:hlink>
      <a:folHlink>
        <a:srgbClr val="00FF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C1A0A-6C73-48AD-B382-BA483D17C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0_60_DAYS_ROADMAPS</Template>
  <TotalTime>6</TotalTime>
  <Pages>8</Pages>
  <Words>719</Words>
  <Characters>4100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Modem Solution</dc:creator>
  <cp:keywords>@itmodem</cp:keywords>
  <dc:description/>
  <cp:lastModifiedBy>IT Modem Solution</cp:lastModifiedBy>
  <cp:revision>2</cp:revision>
  <cp:lastPrinted>2025-10-18T06:12:00Z</cp:lastPrinted>
  <dcterms:created xsi:type="dcterms:W3CDTF">2026-05-12T04:14:00Z</dcterms:created>
  <dcterms:modified xsi:type="dcterms:W3CDTF">2026-05-12T04:14:00Z</dcterms:modified>
</cp:coreProperties>
</file>