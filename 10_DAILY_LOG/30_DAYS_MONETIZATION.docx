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B433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🚀</w:t>
      </w:r>
      <w:r w:rsidRPr="00A73C40">
        <w:rPr>
          <w:b/>
          <w:bCs/>
        </w:rPr>
        <w:t xml:space="preserve"> MASTER Monetization Guide for All 375+ Assets</w:t>
      </w:r>
    </w:p>
    <w:p w14:paraId="185FE691" w14:textId="77777777" w:rsidR="00A73C40" w:rsidRPr="00A73C40" w:rsidRDefault="00A73C40" w:rsidP="00A73C40">
      <w:pPr>
        <w:pStyle w:val="Heading4"/>
      </w:pPr>
      <w:r w:rsidRPr="00A73C40">
        <w:t xml:space="preserve">How to turn each category into </w:t>
      </w:r>
      <w:r w:rsidRPr="00A73C40">
        <w:rPr>
          <w:b/>
          <w:bCs/>
        </w:rPr>
        <w:t>money + brand + clients + authority</w:t>
      </w:r>
      <w:r w:rsidRPr="00A73C40">
        <w:t>.</w:t>
      </w:r>
    </w:p>
    <w:p w14:paraId="321CFA94" w14:textId="77777777" w:rsidR="00A73C40" w:rsidRPr="00A73C40" w:rsidRDefault="00A73C40" w:rsidP="00A73C40">
      <w:pPr>
        <w:pStyle w:val="Heading4"/>
      </w:pPr>
      <w:r w:rsidRPr="00A73C40">
        <w:pict w14:anchorId="48158D29">
          <v:rect id="_x0000_i1602" style="width:0;height:1.5pt" o:hralign="center" o:hrstd="t" o:hr="t" fillcolor="#a0a0a0" stroked="f"/>
        </w:pict>
      </w:r>
    </w:p>
    <w:p w14:paraId="1CC5D88F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🟦</w:t>
      </w:r>
      <w:r w:rsidRPr="00A73C40">
        <w:rPr>
          <w:b/>
          <w:bCs/>
        </w:rPr>
        <w:t xml:space="preserve"> 1. VIDEO ASSETS — 7 Ways to Monetize</w:t>
      </w:r>
    </w:p>
    <w:p w14:paraId="6D11A2CA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1️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YouTube Ad Revenue (Primary)</w:t>
      </w:r>
    </w:p>
    <w:p w14:paraId="589F0C1A" w14:textId="77777777" w:rsidR="00A73C40" w:rsidRPr="00A73C40" w:rsidRDefault="00A73C40" w:rsidP="00A73C40">
      <w:pPr>
        <w:pStyle w:val="Heading4"/>
      </w:pPr>
      <w:r w:rsidRPr="00A73C40">
        <w:t>Once you hit:</w:t>
      </w:r>
    </w:p>
    <w:p w14:paraId="68A030DD" w14:textId="77777777" w:rsidR="00A73C40" w:rsidRPr="00A73C40" w:rsidRDefault="00A73C40" w:rsidP="00A73C40">
      <w:pPr>
        <w:pStyle w:val="Heading4"/>
        <w:numPr>
          <w:ilvl w:val="0"/>
          <w:numId w:val="323"/>
        </w:numPr>
      </w:pPr>
      <w:r w:rsidRPr="00A73C40">
        <w:t>1000 subscribers</w:t>
      </w:r>
    </w:p>
    <w:p w14:paraId="647F6BF2" w14:textId="77777777" w:rsidR="00A73C40" w:rsidRPr="00A73C40" w:rsidRDefault="00A73C40" w:rsidP="00A73C40">
      <w:pPr>
        <w:pStyle w:val="Heading4"/>
        <w:numPr>
          <w:ilvl w:val="0"/>
          <w:numId w:val="323"/>
        </w:numPr>
      </w:pPr>
      <w:r w:rsidRPr="00A73C40">
        <w:t>4000 hours watch time</w:t>
      </w:r>
    </w:p>
    <w:p w14:paraId="075CFEB4" w14:textId="77777777" w:rsidR="00A73C40" w:rsidRPr="00A73C40" w:rsidRDefault="00A73C40" w:rsidP="00A73C40">
      <w:pPr>
        <w:pStyle w:val="Heading4"/>
      </w:pPr>
      <w:r w:rsidRPr="00A73C40">
        <w:t>Your videos start generating income.</w:t>
      </w:r>
    </w:p>
    <w:p w14:paraId="15A4066D" w14:textId="77777777" w:rsidR="00A73C40" w:rsidRPr="00A73C40" w:rsidRDefault="00A73C40" w:rsidP="00A73C40">
      <w:pPr>
        <w:pStyle w:val="Heading4"/>
      </w:pPr>
      <w:r w:rsidRPr="00A73C40">
        <w:rPr>
          <w:b/>
          <w:bCs/>
        </w:rPr>
        <w:t>Hindi:</w:t>
      </w:r>
      <w:r w:rsidRPr="00A73C40">
        <w:br/>
      </w:r>
      <w:r w:rsidRPr="00A73C40">
        <w:rPr>
          <w:i/>
        </w:rPr>
        <w:t xml:space="preserve">Daily upload → </w:t>
      </w:r>
      <w:proofErr w:type="spellStart"/>
      <w:r w:rsidRPr="00A73C40">
        <w:rPr>
          <w:i/>
        </w:rPr>
        <w:t>jaldi</w:t>
      </w:r>
      <w:proofErr w:type="spellEnd"/>
      <w:r w:rsidRPr="00A73C40">
        <w:rPr>
          <w:i/>
        </w:rPr>
        <w:t xml:space="preserve"> monetization unlock </w:t>
      </w:r>
      <w:proofErr w:type="spellStart"/>
      <w:r w:rsidRPr="00A73C40">
        <w:rPr>
          <w:i/>
        </w:rPr>
        <w:t>hoga</w:t>
      </w:r>
      <w:proofErr w:type="spellEnd"/>
      <w:r w:rsidRPr="00A73C40">
        <w:rPr>
          <w:i/>
        </w:rPr>
        <w:t>.</w:t>
      </w:r>
    </w:p>
    <w:p w14:paraId="50973E91" w14:textId="77777777" w:rsidR="00A73C40" w:rsidRPr="00A73C40" w:rsidRDefault="00A73C40" w:rsidP="00A73C40">
      <w:pPr>
        <w:pStyle w:val="Heading4"/>
      </w:pPr>
      <w:r w:rsidRPr="00A73C40">
        <w:pict w14:anchorId="7DD53F26">
          <v:rect id="_x0000_i1603" style="width:0;height:1.5pt" o:hralign="center" o:hrstd="t" o:hr="t" fillcolor="#a0a0a0" stroked="f"/>
        </w:pict>
      </w:r>
    </w:p>
    <w:p w14:paraId="554818A4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YouTube Shorts Bonus (High CPM niche)</w:t>
      </w:r>
    </w:p>
    <w:p w14:paraId="49E62EDC" w14:textId="77777777" w:rsidR="00A73C40" w:rsidRPr="00A73C40" w:rsidRDefault="00A73C40" w:rsidP="00A73C40">
      <w:pPr>
        <w:pStyle w:val="Heading4"/>
      </w:pPr>
      <w:r w:rsidRPr="00A73C40">
        <w:t>Coding + tech niche = high ad revenue.</w:t>
      </w:r>
    </w:p>
    <w:p w14:paraId="1EA07B40" w14:textId="77777777" w:rsidR="00A73C40" w:rsidRPr="00A73C40" w:rsidRDefault="00A73C40" w:rsidP="00A73C40">
      <w:pPr>
        <w:pStyle w:val="Heading4"/>
      </w:pPr>
      <w:r w:rsidRPr="00A73C40">
        <w:pict w14:anchorId="78E48C2A">
          <v:rect id="_x0000_i1604" style="width:0;height:1.5pt" o:hralign="center" o:hrstd="t" o:hr="t" fillcolor="#a0a0a0" stroked="f"/>
        </w:pict>
      </w:r>
    </w:p>
    <w:p w14:paraId="0DA50B1D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3️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Video descriptions → Affiliate Links</w:t>
      </w:r>
    </w:p>
    <w:p w14:paraId="0FA8083E" w14:textId="77777777" w:rsidR="00A73C40" w:rsidRPr="00A73C40" w:rsidRDefault="00A73C40" w:rsidP="00A73C40">
      <w:pPr>
        <w:pStyle w:val="Heading4"/>
      </w:pPr>
      <w:r w:rsidRPr="00A73C40">
        <w:t>Add affiliate links for:</w:t>
      </w:r>
    </w:p>
    <w:p w14:paraId="3C50E88C" w14:textId="77777777" w:rsidR="00A73C40" w:rsidRPr="00A73C40" w:rsidRDefault="00A73C40" w:rsidP="00A73C40">
      <w:pPr>
        <w:pStyle w:val="Heading4"/>
        <w:numPr>
          <w:ilvl w:val="0"/>
          <w:numId w:val="324"/>
        </w:numPr>
      </w:pPr>
      <w:r w:rsidRPr="00A73C40">
        <w:t>Hosting</w:t>
      </w:r>
    </w:p>
    <w:p w14:paraId="06F61B47" w14:textId="77777777" w:rsidR="00A73C40" w:rsidRPr="00A73C40" w:rsidRDefault="00A73C40" w:rsidP="00A73C40">
      <w:pPr>
        <w:pStyle w:val="Heading4"/>
        <w:numPr>
          <w:ilvl w:val="0"/>
          <w:numId w:val="324"/>
        </w:numPr>
      </w:pPr>
      <w:r w:rsidRPr="00A73C40">
        <w:t>Keyboard/mouse</w:t>
      </w:r>
    </w:p>
    <w:p w14:paraId="2A813328" w14:textId="77777777" w:rsidR="00A73C40" w:rsidRPr="00A73C40" w:rsidRDefault="00A73C40" w:rsidP="00A73C40">
      <w:pPr>
        <w:pStyle w:val="Heading4"/>
        <w:numPr>
          <w:ilvl w:val="0"/>
          <w:numId w:val="324"/>
        </w:numPr>
      </w:pPr>
      <w:proofErr w:type="spellStart"/>
      <w:r w:rsidRPr="00A73C40">
        <w:t>VSCode</w:t>
      </w:r>
      <w:proofErr w:type="spellEnd"/>
      <w:r w:rsidRPr="00A73C40">
        <w:t xml:space="preserve"> extensions</w:t>
      </w:r>
    </w:p>
    <w:p w14:paraId="3994607F" w14:textId="77777777" w:rsidR="00A73C40" w:rsidRPr="00A73C40" w:rsidRDefault="00A73C40" w:rsidP="00A73C40">
      <w:pPr>
        <w:pStyle w:val="Heading4"/>
        <w:numPr>
          <w:ilvl w:val="0"/>
          <w:numId w:val="324"/>
        </w:numPr>
      </w:pPr>
      <w:r w:rsidRPr="00A73C40">
        <w:t>Courses</w:t>
      </w:r>
    </w:p>
    <w:p w14:paraId="0C46AF3F" w14:textId="77777777" w:rsidR="00A73C40" w:rsidRPr="00A73C40" w:rsidRDefault="00A73C40" w:rsidP="00A73C40">
      <w:pPr>
        <w:pStyle w:val="Heading4"/>
        <w:numPr>
          <w:ilvl w:val="0"/>
          <w:numId w:val="324"/>
        </w:numPr>
      </w:pPr>
      <w:r w:rsidRPr="00A73C40">
        <w:t>Amazon tech products</w:t>
      </w:r>
    </w:p>
    <w:p w14:paraId="0EBDC5D4" w14:textId="77777777" w:rsidR="00A73C40" w:rsidRPr="00A73C40" w:rsidRDefault="00A73C40" w:rsidP="00A73C40">
      <w:pPr>
        <w:pStyle w:val="Heading4"/>
        <w:numPr>
          <w:ilvl w:val="0"/>
          <w:numId w:val="324"/>
        </w:numPr>
      </w:pPr>
      <w:r w:rsidRPr="00A73C40">
        <w:t>MongoDB hosting</w:t>
      </w:r>
    </w:p>
    <w:p w14:paraId="215B0380" w14:textId="77777777" w:rsidR="00A73C40" w:rsidRPr="00A73C40" w:rsidRDefault="00A73C40" w:rsidP="00A73C40">
      <w:pPr>
        <w:pStyle w:val="Heading4"/>
        <w:numPr>
          <w:ilvl w:val="0"/>
          <w:numId w:val="324"/>
        </w:numPr>
      </w:pPr>
      <w:r w:rsidRPr="00A73C40">
        <w:lastRenderedPageBreak/>
        <w:t>Domain providers</w:t>
      </w:r>
    </w:p>
    <w:p w14:paraId="3BA202CB" w14:textId="77777777" w:rsidR="00A73C40" w:rsidRPr="00A73C40" w:rsidRDefault="00A73C40" w:rsidP="00A73C40">
      <w:pPr>
        <w:pStyle w:val="Heading4"/>
        <w:numPr>
          <w:ilvl w:val="0"/>
          <w:numId w:val="324"/>
        </w:numPr>
      </w:pPr>
      <w:r w:rsidRPr="00A73C40">
        <w:t>Tailwind UI kit</w:t>
      </w:r>
    </w:p>
    <w:p w14:paraId="5151EF8D" w14:textId="77777777" w:rsidR="00A73C40" w:rsidRPr="00A73C40" w:rsidRDefault="00A73C40" w:rsidP="00A73C40">
      <w:pPr>
        <w:pStyle w:val="Heading4"/>
      </w:pPr>
      <w:r w:rsidRPr="00A73C40">
        <w:rPr>
          <w:b/>
          <w:bCs/>
        </w:rPr>
        <w:t>Expected:</w:t>
      </w:r>
      <w:r w:rsidRPr="00A73C40">
        <w:t xml:space="preserve"> ₹10,000–₹50,000 per month after consistency.</w:t>
      </w:r>
    </w:p>
    <w:p w14:paraId="4F5FCAD7" w14:textId="77777777" w:rsidR="00A73C40" w:rsidRPr="00A73C40" w:rsidRDefault="00A73C40" w:rsidP="00A73C40">
      <w:pPr>
        <w:pStyle w:val="Heading4"/>
      </w:pPr>
      <w:r w:rsidRPr="00A73C40">
        <w:pict w14:anchorId="72E20EBB">
          <v:rect id="_x0000_i1605" style="width:0;height:1.5pt" o:hralign="center" o:hrstd="t" o:hr="t" fillcolor="#a0a0a0" stroked="f"/>
        </w:pict>
      </w:r>
    </w:p>
    <w:p w14:paraId="28F5730C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4️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Promote your PDF bundles</w:t>
      </w:r>
    </w:p>
    <w:p w14:paraId="6B4B5E23" w14:textId="77777777" w:rsidR="00A73C40" w:rsidRPr="00A73C40" w:rsidRDefault="00A73C40" w:rsidP="00A73C40">
      <w:pPr>
        <w:pStyle w:val="Heading4"/>
      </w:pPr>
      <w:r w:rsidRPr="00A73C40">
        <w:t>Add CTAs inside video + pinned comment.</w:t>
      </w:r>
    </w:p>
    <w:p w14:paraId="45674932" w14:textId="77777777" w:rsidR="00A73C40" w:rsidRPr="00A73C40" w:rsidRDefault="00A73C40" w:rsidP="00A73C40">
      <w:pPr>
        <w:pStyle w:val="Heading4"/>
      </w:pPr>
      <w:r w:rsidRPr="00A73C40">
        <w:pict w14:anchorId="655C164A">
          <v:rect id="_x0000_i1606" style="width:0;height:1.5pt" o:hralign="center" o:hrstd="t" o:hr="t" fillcolor="#a0a0a0" stroked="f"/>
        </w:pict>
      </w:r>
    </w:p>
    <w:p w14:paraId="266FCCF8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5️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Promote paid templates (GitHub + </w:t>
      </w:r>
      <w:proofErr w:type="spellStart"/>
      <w:r w:rsidRPr="00A73C40">
        <w:rPr>
          <w:b/>
          <w:bCs/>
        </w:rPr>
        <w:t>Gumroad</w:t>
      </w:r>
      <w:proofErr w:type="spellEnd"/>
      <w:r w:rsidRPr="00A73C40">
        <w:rPr>
          <w:b/>
          <w:bCs/>
        </w:rPr>
        <w:t>)</w:t>
      </w:r>
    </w:p>
    <w:p w14:paraId="2A171CB6" w14:textId="77777777" w:rsidR="00A73C40" w:rsidRPr="00A73C40" w:rsidRDefault="00A73C40" w:rsidP="00A73C40">
      <w:pPr>
        <w:pStyle w:val="Heading4"/>
      </w:pPr>
      <w:r w:rsidRPr="00A73C40">
        <w:t>Every video you teach → attach template link.</w:t>
      </w:r>
    </w:p>
    <w:p w14:paraId="53B54B0E" w14:textId="77777777" w:rsidR="00A73C40" w:rsidRPr="00A73C40" w:rsidRDefault="00A73C40" w:rsidP="00A73C40">
      <w:pPr>
        <w:pStyle w:val="Heading4"/>
      </w:pPr>
      <w:r w:rsidRPr="00A73C40">
        <w:pict w14:anchorId="18D0068D">
          <v:rect id="_x0000_i1607" style="width:0;height:1.5pt" o:hralign="center" o:hrstd="t" o:hr="t" fillcolor="#a0a0a0" stroked="f"/>
        </w:pict>
      </w:r>
    </w:p>
    <w:p w14:paraId="6D0D493A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6️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Drive traffic to your email list (lead magnet)</w:t>
      </w:r>
    </w:p>
    <w:p w14:paraId="31BF1A8D" w14:textId="77777777" w:rsidR="00A73C40" w:rsidRPr="00A73C40" w:rsidRDefault="00A73C40" w:rsidP="00A73C40">
      <w:pPr>
        <w:pStyle w:val="Heading4"/>
      </w:pPr>
      <w:r w:rsidRPr="00A73C40">
        <w:t>Every video has a CTA:</w:t>
      </w:r>
    </w:p>
    <w:p w14:paraId="0B6A5D08" w14:textId="77777777" w:rsidR="00A73C40" w:rsidRPr="00A73C40" w:rsidRDefault="00A73C40" w:rsidP="00A73C40">
      <w:pPr>
        <w:pStyle w:val="Heading4"/>
      </w:pPr>
      <w:r w:rsidRPr="00A73C40">
        <w:t>“Download free MERN Roadmap PDF.”</w:t>
      </w:r>
    </w:p>
    <w:p w14:paraId="0A7FAC2A" w14:textId="77777777" w:rsidR="00A73C40" w:rsidRPr="00A73C40" w:rsidRDefault="00A73C40" w:rsidP="00A73C40">
      <w:pPr>
        <w:pStyle w:val="Heading4"/>
      </w:pPr>
      <w:r w:rsidRPr="00A73C40">
        <w:pict w14:anchorId="7F9817C0">
          <v:rect id="_x0000_i1608" style="width:0;height:1.5pt" o:hralign="center" o:hrstd="t" o:hr="t" fillcolor="#a0a0a0" stroked="f"/>
        </w:pict>
      </w:r>
    </w:p>
    <w:p w14:paraId="5EFC79D5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7️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Upsell your MERN Bootcamp</w:t>
      </w:r>
    </w:p>
    <w:p w14:paraId="16DAD186" w14:textId="77777777" w:rsidR="00A73C40" w:rsidRPr="00A73C40" w:rsidRDefault="00A73C40" w:rsidP="00A73C40">
      <w:pPr>
        <w:pStyle w:val="Heading4"/>
      </w:pPr>
      <w:r w:rsidRPr="00A73C40">
        <w:t>After 30 days → start selling your teaching program.</w:t>
      </w:r>
    </w:p>
    <w:p w14:paraId="63A4BFCB" w14:textId="77777777" w:rsidR="00A73C40" w:rsidRPr="00A73C40" w:rsidRDefault="00A73C40" w:rsidP="00A73C40">
      <w:pPr>
        <w:pStyle w:val="Heading4"/>
      </w:pPr>
      <w:r w:rsidRPr="00A73C40">
        <w:pict w14:anchorId="08D41A5D">
          <v:rect id="_x0000_i1609" style="width:0;height:1.5pt" o:hralign="center" o:hrstd="t" o:hr="t" fillcolor="#a0a0a0" stroked="f"/>
        </w:pict>
      </w:r>
    </w:p>
    <w:p w14:paraId="425EBED7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🟩</w:t>
      </w:r>
      <w:r w:rsidRPr="00A73C40">
        <w:rPr>
          <w:b/>
          <w:bCs/>
        </w:rPr>
        <w:t xml:space="preserve"> VIDEO MONETIZATION SUMMARY</w:t>
      </w:r>
    </w:p>
    <w:p w14:paraId="47CC0DC1" w14:textId="77777777" w:rsidR="00A73C40" w:rsidRPr="00A73C40" w:rsidRDefault="00A73C40" w:rsidP="00A73C40">
      <w:pPr>
        <w:pStyle w:val="Heading4"/>
      </w:pPr>
      <w:r w:rsidRPr="00A73C40">
        <w:rPr>
          <w:b/>
          <w:bCs/>
        </w:rPr>
        <w:t>12 revenue streams from videos alone.</w:t>
      </w:r>
    </w:p>
    <w:p w14:paraId="7A38822C" w14:textId="77777777" w:rsidR="00A73C40" w:rsidRPr="00A73C40" w:rsidRDefault="00A73C40" w:rsidP="00A73C40">
      <w:pPr>
        <w:pStyle w:val="Heading4"/>
      </w:pPr>
      <w:r w:rsidRPr="00A73C40">
        <w:pict w14:anchorId="4C040DC5">
          <v:rect id="_x0000_i1610" style="width:0;height:1.5pt" o:hralign="center" o:hrstd="t" o:hr="t" fillcolor="#a0a0a0" stroked="f"/>
        </w:pict>
      </w:r>
    </w:p>
    <w:p w14:paraId="64E6C2C0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🟩</w:t>
      </w:r>
      <w:r w:rsidRPr="00A73C40">
        <w:rPr>
          <w:b/>
          <w:bCs/>
        </w:rPr>
        <w:t xml:space="preserve"> 2. CODE ASSETS (GitHub) — 6 Monetization Methods</w:t>
      </w:r>
    </w:p>
    <w:p w14:paraId="03CA27D4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8️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Sell Mini Projects (₹199–₹399 each)</w:t>
      </w:r>
    </w:p>
    <w:p w14:paraId="7D66AEF4" w14:textId="77777777" w:rsidR="00A73C40" w:rsidRPr="00A73C40" w:rsidRDefault="00A73C40" w:rsidP="00A73C40">
      <w:pPr>
        <w:pStyle w:val="Heading4"/>
      </w:pPr>
      <w:r w:rsidRPr="00A73C40">
        <w:t>Examples:</w:t>
      </w:r>
    </w:p>
    <w:p w14:paraId="6752B6A8" w14:textId="77777777" w:rsidR="00A73C40" w:rsidRPr="00A73C40" w:rsidRDefault="00A73C40" w:rsidP="00A73C40">
      <w:pPr>
        <w:pStyle w:val="Heading4"/>
        <w:numPr>
          <w:ilvl w:val="0"/>
          <w:numId w:val="325"/>
        </w:numPr>
      </w:pPr>
      <w:r w:rsidRPr="00A73C40">
        <w:t>Todo app</w:t>
      </w:r>
    </w:p>
    <w:p w14:paraId="6B363A26" w14:textId="77777777" w:rsidR="00A73C40" w:rsidRPr="00A73C40" w:rsidRDefault="00A73C40" w:rsidP="00A73C40">
      <w:pPr>
        <w:pStyle w:val="Heading4"/>
        <w:numPr>
          <w:ilvl w:val="0"/>
          <w:numId w:val="325"/>
        </w:numPr>
      </w:pPr>
      <w:r w:rsidRPr="00A73C40">
        <w:t>Notes app</w:t>
      </w:r>
    </w:p>
    <w:p w14:paraId="1A61ABF5" w14:textId="77777777" w:rsidR="00A73C40" w:rsidRPr="00A73C40" w:rsidRDefault="00A73C40" w:rsidP="00A73C40">
      <w:pPr>
        <w:pStyle w:val="Heading4"/>
        <w:numPr>
          <w:ilvl w:val="0"/>
          <w:numId w:val="325"/>
        </w:numPr>
      </w:pPr>
      <w:r w:rsidRPr="00A73C40">
        <w:t>CRUD app</w:t>
      </w:r>
    </w:p>
    <w:p w14:paraId="300E9C10" w14:textId="77777777" w:rsidR="00A73C40" w:rsidRPr="00A73C40" w:rsidRDefault="00A73C40" w:rsidP="00A73C40">
      <w:pPr>
        <w:pStyle w:val="Heading4"/>
        <w:numPr>
          <w:ilvl w:val="0"/>
          <w:numId w:val="325"/>
        </w:numPr>
      </w:pPr>
      <w:r w:rsidRPr="00A73C40">
        <w:t>Login app</w:t>
      </w:r>
    </w:p>
    <w:p w14:paraId="3B85E549" w14:textId="77777777" w:rsidR="00A73C40" w:rsidRPr="00A73C40" w:rsidRDefault="00A73C40" w:rsidP="00A73C40">
      <w:pPr>
        <w:pStyle w:val="Heading4"/>
        <w:numPr>
          <w:ilvl w:val="0"/>
          <w:numId w:val="325"/>
        </w:numPr>
      </w:pPr>
      <w:r w:rsidRPr="00A73C40">
        <w:t>Dashboard</w:t>
      </w:r>
    </w:p>
    <w:p w14:paraId="1AB9E256" w14:textId="77777777" w:rsidR="00A73C40" w:rsidRPr="00A73C40" w:rsidRDefault="00A73C40" w:rsidP="00A73C40">
      <w:pPr>
        <w:pStyle w:val="Heading4"/>
      </w:pPr>
      <w:r w:rsidRPr="00A73C40">
        <w:t>Upload on:</w:t>
      </w:r>
    </w:p>
    <w:p w14:paraId="682CB549" w14:textId="77777777" w:rsidR="00A73C40" w:rsidRPr="00A73C40" w:rsidRDefault="00A73C40" w:rsidP="00A73C40">
      <w:pPr>
        <w:pStyle w:val="Heading4"/>
        <w:numPr>
          <w:ilvl w:val="0"/>
          <w:numId w:val="326"/>
        </w:numPr>
      </w:pPr>
      <w:proofErr w:type="spellStart"/>
      <w:r w:rsidRPr="00A73C40">
        <w:t>Gumroad</w:t>
      </w:r>
      <w:proofErr w:type="spellEnd"/>
    </w:p>
    <w:p w14:paraId="1633ACA1" w14:textId="77777777" w:rsidR="00A73C40" w:rsidRPr="00A73C40" w:rsidRDefault="00A73C40" w:rsidP="00A73C40">
      <w:pPr>
        <w:pStyle w:val="Heading4"/>
        <w:numPr>
          <w:ilvl w:val="0"/>
          <w:numId w:val="326"/>
        </w:numPr>
      </w:pPr>
      <w:proofErr w:type="spellStart"/>
      <w:r w:rsidRPr="00A73C40">
        <w:t>LemonSqueezy</w:t>
      </w:r>
      <w:proofErr w:type="spellEnd"/>
    </w:p>
    <w:p w14:paraId="577260AC" w14:textId="77777777" w:rsidR="00A73C40" w:rsidRPr="00A73C40" w:rsidRDefault="00A73C40" w:rsidP="00A73C40">
      <w:pPr>
        <w:pStyle w:val="Heading4"/>
        <w:numPr>
          <w:ilvl w:val="0"/>
          <w:numId w:val="326"/>
        </w:numPr>
      </w:pPr>
      <w:r w:rsidRPr="00A73C40">
        <w:t>Your website</w:t>
      </w:r>
    </w:p>
    <w:p w14:paraId="59F38B90" w14:textId="77777777" w:rsidR="00A73C40" w:rsidRPr="00A73C40" w:rsidRDefault="00A73C40" w:rsidP="00A73C40">
      <w:pPr>
        <w:pStyle w:val="Heading4"/>
        <w:numPr>
          <w:ilvl w:val="0"/>
          <w:numId w:val="326"/>
        </w:numPr>
      </w:pPr>
      <w:r w:rsidRPr="00A73C40">
        <w:t>GitHub sponsor section</w:t>
      </w:r>
    </w:p>
    <w:p w14:paraId="6F3DEE6C" w14:textId="77777777" w:rsidR="00A73C40" w:rsidRPr="00A73C40" w:rsidRDefault="00A73C40" w:rsidP="00A73C40">
      <w:pPr>
        <w:pStyle w:val="Heading4"/>
      </w:pPr>
      <w:r w:rsidRPr="00A73C40">
        <w:pict w14:anchorId="529109F2">
          <v:rect id="_x0000_i1611" style="width:0;height:1.5pt" o:hralign="center" o:hrstd="t" o:hr="t" fillcolor="#a0a0a0" stroked="f"/>
        </w:pict>
      </w:r>
    </w:p>
    <w:p w14:paraId="35F0A0A4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9️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Sell Boilerplates (High demand)</w:t>
      </w:r>
    </w:p>
    <w:p w14:paraId="6B4F93B5" w14:textId="77777777" w:rsidR="00A73C40" w:rsidRPr="00A73C40" w:rsidRDefault="00A73C40" w:rsidP="00A73C40">
      <w:pPr>
        <w:pStyle w:val="Heading4"/>
      </w:pPr>
      <w:r w:rsidRPr="00A73C40">
        <w:t>Examples:</w:t>
      </w:r>
    </w:p>
    <w:p w14:paraId="66E288AD" w14:textId="77777777" w:rsidR="00A73C40" w:rsidRPr="00A73C40" w:rsidRDefault="00A73C40" w:rsidP="00A73C40">
      <w:pPr>
        <w:pStyle w:val="Heading4"/>
        <w:numPr>
          <w:ilvl w:val="0"/>
          <w:numId w:val="327"/>
        </w:numPr>
      </w:pPr>
      <w:r w:rsidRPr="00A73C40">
        <w:t>React Starter</w:t>
      </w:r>
    </w:p>
    <w:p w14:paraId="1BA253DB" w14:textId="77777777" w:rsidR="00A73C40" w:rsidRPr="00A73C40" w:rsidRDefault="00A73C40" w:rsidP="00A73C40">
      <w:pPr>
        <w:pStyle w:val="Heading4"/>
        <w:numPr>
          <w:ilvl w:val="0"/>
          <w:numId w:val="327"/>
        </w:numPr>
      </w:pPr>
      <w:r w:rsidRPr="00A73C40">
        <w:t>Node Starter</w:t>
      </w:r>
    </w:p>
    <w:p w14:paraId="3D77A777" w14:textId="77777777" w:rsidR="00A73C40" w:rsidRPr="00A73C40" w:rsidRDefault="00A73C40" w:rsidP="00A73C40">
      <w:pPr>
        <w:pStyle w:val="Heading4"/>
        <w:numPr>
          <w:ilvl w:val="0"/>
          <w:numId w:val="327"/>
        </w:numPr>
      </w:pPr>
      <w:r w:rsidRPr="00A73C40">
        <w:t>Tailwind Setup</w:t>
      </w:r>
    </w:p>
    <w:p w14:paraId="32604ED5" w14:textId="77777777" w:rsidR="00A73C40" w:rsidRPr="00A73C40" w:rsidRDefault="00A73C40" w:rsidP="00A73C40">
      <w:pPr>
        <w:pStyle w:val="Heading4"/>
        <w:numPr>
          <w:ilvl w:val="0"/>
          <w:numId w:val="327"/>
        </w:numPr>
      </w:pPr>
      <w:r w:rsidRPr="00A73C40">
        <w:t>Auth-ready boilerplate</w:t>
      </w:r>
    </w:p>
    <w:p w14:paraId="33BD099C" w14:textId="77777777" w:rsidR="00A73C40" w:rsidRPr="00A73C40" w:rsidRDefault="00A73C40" w:rsidP="00A73C40">
      <w:pPr>
        <w:pStyle w:val="Heading4"/>
        <w:numPr>
          <w:ilvl w:val="0"/>
          <w:numId w:val="327"/>
        </w:numPr>
      </w:pPr>
      <w:r w:rsidRPr="00A73C40">
        <w:t>MongoDB CRUD template</w:t>
      </w:r>
    </w:p>
    <w:p w14:paraId="76268367" w14:textId="77777777" w:rsidR="00A73C40" w:rsidRPr="00A73C40" w:rsidRDefault="00A73C40" w:rsidP="00A73C40">
      <w:pPr>
        <w:pStyle w:val="Heading4"/>
      </w:pPr>
      <w:r w:rsidRPr="00A73C40">
        <w:rPr>
          <w:b/>
          <w:bCs/>
        </w:rPr>
        <w:t>Price:</w:t>
      </w:r>
      <w:r w:rsidRPr="00A73C40">
        <w:t xml:space="preserve"> ₹99–₹999</w:t>
      </w:r>
      <w:r w:rsidRPr="00A73C40">
        <w:br/>
      </w:r>
      <w:r w:rsidRPr="00A73C40">
        <w:rPr>
          <w:b/>
          <w:bCs/>
        </w:rPr>
        <w:t>Hindi:</w:t>
      </w:r>
      <w:r w:rsidRPr="00A73C40">
        <w:br/>
      </w:r>
      <w:r w:rsidRPr="00A73C40">
        <w:rPr>
          <w:i/>
        </w:rPr>
        <w:t xml:space="preserve">Developer shortcut </w:t>
      </w:r>
      <w:proofErr w:type="spellStart"/>
      <w:r w:rsidRPr="00A73C40">
        <w:rPr>
          <w:i/>
        </w:rPr>
        <w:t>pasand</w:t>
      </w:r>
      <w:proofErr w:type="spellEnd"/>
      <w:r w:rsidRPr="00A73C40">
        <w:rPr>
          <w:i/>
        </w:rPr>
        <w:t xml:space="preserve"> </w:t>
      </w:r>
      <w:proofErr w:type="spellStart"/>
      <w:r w:rsidRPr="00A73C40">
        <w:rPr>
          <w:i/>
        </w:rPr>
        <w:t>karte</w:t>
      </w:r>
      <w:proofErr w:type="spellEnd"/>
      <w:r w:rsidRPr="00A73C40">
        <w:rPr>
          <w:i/>
        </w:rPr>
        <w:t xml:space="preserve"> </w:t>
      </w:r>
      <w:proofErr w:type="spellStart"/>
      <w:r w:rsidRPr="00A73C40">
        <w:rPr>
          <w:i/>
        </w:rPr>
        <w:t>hain</w:t>
      </w:r>
      <w:proofErr w:type="spellEnd"/>
      <w:r w:rsidRPr="00A73C40">
        <w:rPr>
          <w:i/>
        </w:rPr>
        <w:t xml:space="preserve"> — yeh hot cakes </w:t>
      </w:r>
      <w:proofErr w:type="spellStart"/>
      <w:r w:rsidRPr="00A73C40">
        <w:rPr>
          <w:i/>
        </w:rPr>
        <w:t>bikte</w:t>
      </w:r>
      <w:proofErr w:type="spellEnd"/>
      <w:r w:rsidRPr="00A73C40">
        <w:rPr>
          <w:i/>
        </w:rPr>
        <w:t xml:space="preserve"> </w:t>
      </w:r>
      <w:proofErr w:type="spellStart"/>
      <w:r w:rsidRPr="00A73C40">
        <w:rPr>
          <w:i/>
        </w:rPr>
        <w:t>hain</w:t>
      </w:r>
      <w:proofErr w:type="spellEnd"/>
      <w:r w:rsidRPr="00A73C40">
        <w:rPr>
          <w:i/>
        </w:rPr>
        <w:t>.</w:t>
      </w:r>
    </w:p>
    <w:p w14:paraId="3E8C0F8A" w14:textId="77777777" w:rsidR="00A73C40" w:rsidRPr="00A73C40" w:rsidRDefault="00A73C40" w:rsidP="00A73C40">
      <w:pPr>
        <w:pStyle w:val="Heading4"/>
      </w:pPr>
      <w:r w:rsidRPr="00A73C40">
        <w:pict w14:anchorId="2137586A">
          <v:rect id="_x0000_i1612" style="width:0;height:1.5pt" o:hralign="center" o:hrstd="t" o:hr="t" fillcolor="#a0a0a0" stroked="f"/>
        </w:pict>
      </w:r>
    </w:p>
    <w:p w14:paraId="1E3CE432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🔟</w:t>
      </w:r>
      <w:r w:rsidRPr="00A73C40">
        <w:rPr>
          <w:b/>
          <w:bCs/>
        </w:rPr>
        <w:t xml:space="preserve"> Create a paid “Template Store”</w:t>
      </w:r>
    </w:p>
    <w:p w14:paraId="210B1B72" w14:textId="77777777" w:rsidR="00A73C40" w:rsidRPr="00A73C40" w:rsidRDefault="00A73C40" w:rsidP="00A73C40">
      <w:pPr>
        <w:pStyle w:val="Heading4"/>
      </w:pPr>
      <w:r w:rsidRPr="00A73C40">
        <w:t>50+ templates = passive income forever.</w:t>
      </w:r>
    </w:p>
    <w:p w14:paraId="4228B09E" w14:textId="77777777" w:rsidR="00A73C40" w:rsidRPr="00A73C40" w:rsidRDefault="00A73C40" w:rsidP="00A73C40">
      <w:pPr>
        <w:pStyle w:val="Heading4"/>
      </w:pPr>
      <w:r w:rsidRPr="00A73C40">
        <w:pict w14:anchorId="6347A9A1">
          <v:rect id="_x0000_i1613" style="width:0;height:1.5pt" o:hralign="center" o:hrstd="t" o:hr="t" fillcolor="#a0a0a0" stroked="f"/>
        </w:pict>
      </w:r>
    </w:p>
    <w:p w14:paraId="2E0C6CD3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1️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1️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GitHub Sponsors</w:t>
      </w:r>
    </w:p>
    <w:p w14:paraId="2DB7A2CF" w14:textId="77777777" w:rsidR="00A73C40" w:rsidRPr="00A73C40" w:rsidRDefault="00A73C40" w:rsidP="00A73C40">
      <w:pPr>
        <w:pStyle w:val="Heading4"/>
      </w:pPr>
      <w:r w:rsidRPr="00A73C40">
        <w:t>People donate monthly:</w:t>
      </w:r>
    </w:p>
    <w:p w14:paraId="78EDB5F7" w14:textId="77777777" w:rsidR="00A73C40" w:rsidRPr="00A73C40" w:rsidRDefault="00A73C40" w:rsidP="00A73C40">
      <w:pPr>
        <w:pStyle w:val="Heading4"/>
        <w:numPr>
          <w:ilvl w:val="0"/>
          <w:numId w:val="328"/>
        </w:numPr>
      </w:pPr>
      <w:r w:rsidRPr="00A73C40">
        <w:t>₹1,000</w:t>
      </w:r>
    </w:p>
    <w:p w14:paraId="526AAB9B" w14:textId="77777777" w:rsidR="00A73C40" w:rsidRPr="00A73C40" w:rsidRDefault="00A73C40" w:rsidP="00A73C40">
      <w:pPr>
        <w:pStyle w:val="Heading4"/>
        <w:numPr>
          <w:ilvl w:val="0"/>
          <w:numId w:val="328"/>
        </w:numPr>
      </w:pPr>
      <w:r w:rsidRPr="00A73C40">
        <w:t>₹2,500</w:t>
      </w:r>
    </w:p>
    <w:p w14:paraId="61464248" w14:textId="77777777" w:rsidR="00A73C40" w:rsidRPr="00A73C40" w:rsidRDefault="00A73C40" w:rsidP="00A73C40">
      <w:pPr>
        <w:pStyle w:val="Heading4"/>
        <w:numPr>
          <w:ilvl w:val="0"/>
          <w:numId w:val="328"/>
        </w:numPr>
      </w:pPr>
      <w:r w:rsidRPr="00A73C40">
        <w:t>₹5,000</w:t>
      </w:r>
    </w:p>
    <w:p w14:paraId="5F69B05A" w14:textId="77777777" w:rsidR="00A73C40" w:rsidRPr="00A73C40" w:rsidRDefault="00A73C40" w:rsidP="00A73C40">
      <w:pPr>
        <w:pStyle w:val="Heading4"/>
      </w:pPr>
      <w:r w:rsidRPr="00A73C40">
        <w:pict w14:anchorId="4F437E7F">
          <v:rect id="_x0000_i1614" style="width:0;height:1.5pt" o:hralign="center" o:hrstd="t" o:hr="t" fillcolor="#a0a0a0" stroked="f"/>
        </w:pict>
      </w:r>
    </w:p>
    <w:p w14:paraId="749F519F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1️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Freelance Leads via GitHub</w:t>
      </w:r>
    </w:p>
    <w:p w14:paraId="1F0B344E" w14:textId="77777777" w:rsidR="00A73C40" w:rsidRPr="00A73C40" w:rsidRDefault="00A73C40" w:rsidP="00A73C40">
      <w:pPr>
        <w:pStyle w:val="Heading4"/>
      </w:pPr>
      <w:r w:rsidRPr="00A73C40">
        <w:t>Good repos attract:</w:t>
      </w:r>
    </w:p>
    <w:p w14:paraId="0BE24B69" w14:textId="77777777" w:rsidR="00A73C40" w:rsidRPr="00A73C40" w:rsidRDefault="00A73C40" w:rsidP="00A73C40">
      <w:pPr>
        <w:pStyle w:val="Heading4"/>
        <w:numPr>
          <w:ilvl w:val="0"/>
          <w:numId w:val="329"/>
        </w:numPr>
      </w:pPr>
      <w:r w:rsidRPr="00A73C40">
        <w:t>Clients</w:t>
      </w:r>
    </w:p>
    <w:p w14:paraId="0373C208" w14:textId="77777777" w:rsidR="00A73C40" w:rsidRPr="00A73C40" w:rsidRDefault="00A73C40" w:rsidP="00A73C40">
      <w:pPr>
        <w:pStyle w:val="Heading4"/>
        <w:numPr>
          <w:ilvl w:val="0"/>
          <w:numId w:val="329"/>
        </w:numPr>
      </w:pPr>
      <w:r w:rsidRPr="00A73C40">
        <w:t>Startup founders</w:t>
      </w:r>
    </w:p>
    <w:p w14:paraId="0AE759F1" w14:textId="77777777" w:rsidR="00A73C40" w:rsidRPr="00A73C40" w:rsidRDefault="00A73C40" w:rsidP="00A73C40">
      <w:pPr>
        <w:pStyle w:val="Heading4"/>
        <w:numPr>
          <w:ilvl w:val="0"/>
          <w:numId w:val="329"/>
        </w:numPr>
      </w:pPr>
      <w:r w:rsidRPr="00A73C40">
        <w:t>Recruiters</w:t>
      </w:r>
    </w:p>
    <w:p w14:paraId="68722C65" w14:textId="77777777" w:rsidR="00A73C40" w:rsidRPr="00A73C40" w:rsidRDefault="00A73C40" w:rsidP="00A73C40">
      <w:pPr>
        <w:pStyle w:val="Heading4"/>
      </w:pPr>
      <w:r w:rsidRPr="00A73C40">
        <w:pict w14:anchorId="6B58B563">
          <v:rect id="_x0000_i1615" style="width:0;height:1.5pt" o:hralign="center" o:hrstd="t" o:hr="t" fillcolor="#a0a0a0" stroked="f"/>
        </w:pict>
      </w:r>
    </w:p>
    <w:p w14:paraId="7F1E0138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1️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3️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Bundle 10 templates → sell as “MERN Bundle Pack”</w:t>
      </w:r>
    </w:p>
    <w:p w14:paraId="3D21BC14" w14:textId="77777777" w:rsidR="00A73C40" w:rsidRPr="00A73C40" w:rsidRDefault="00A73C40" w:rsidP="00A73C40">
      <w:pPr>
        <w:pStyle w:val="Heading4"/>
      </w:pPr>
      <w:r w:rsidRPr="00A73C40">
        <w:t>Price ₹499–₹999.</w:t>
      </w:r>
    </w:p>
    <w:p w14:paraId="5239131F" w14:textId="77777777" w:rsidR="00A73C40" w:rsidRPr="00A73C40" w:rsidRDefault="00A73C40" w:rsidP="00A73C40">
      <w:pPr>
        <w:pStyle w:val="Heading4"/>
      </w:pPr>
      <w:r w:rsidRPr="00A73C40">
        <w:pict w14:anchorId="45337C58">
          <v:rect id="_x0000_i1616" style="width:0;height:1.5pt" o:hralign="center" o:hrstd="t" o:hr="t" fillcolor="#a0a0a0" stroked="f"/>
        </w:pict>
      </w:r>
    </w:p>
    <w:p w14:paraId="729F6D84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🟧</w:t>
      </w:r>
      <w:r w:rsidRPr="00A73C40">
        <w:rPr>
          <w:b/>
          <w:bCs/>
        </w:rPr>
        <w:t xml:space="preserve"> CODE MONETIZATION SUMMARY</w:t>
      </w:r>
    </w:p>
    <w:p w14:paraId="69395850" w14:textId="77777777" w:rsidR="00A73C40" w:rsidRPr="00A73C40" w:rsidRDefault="00A73C40" w:rsidP="00A73C40">
      <w:pPr>
        <w:pStyle w:val="Heading4"/>
      </w:pPr>
      <w:r w:rsidRPr="00A73C40">
        <w:rPr>
          <w:b/>
          <w:bCs/>
        </w:rPr>
        <w:t>6 revenue streams + passive recurring income.</w:t>
      </w:r>
    </w:p>
    <w:p w14:paraId="57FDDC8A" w14:textId="77777777" w:rsidR="00A73C40" w:rsidRPr="00A73C40" w:rsidRDefault="00A73C40" w:rsidP="00A73C40">
      <w:pPr>
        <w:pStyle w:val="Heading4"/>
      </w:pPr>
      <w:r w:rsidRPr="00A73C40">
        <w:pict w14:anchorId="63360CAA">
          <v:rect id="_x0000_i1617" style="width:0;height:1.5pt" o:hralign="center" o:hrstd="t" o:hr="t" fillcolor="#a0a0a0" stroked="f"/>
        </w:pict>
      </w:r>
    </w:p>
    <w:p w14:paraId="41026E0E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🟧</w:t>
      </w:r>
      <w:r w:rsidRPr="00A73C40">
        <w:rPr>
          <w:b/>
          <w:bCs/>
        </w:rPr>
        <w:t xml:space="preserve"> 3. PDFs &amp; Documents — 9 Monetization Methods</w:t>
      </w:r>
    </w:p>
    <w:p w14:paraId="1544D359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1️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4️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30 PDF Notes → Sell as “Day-wise MERN Notes”</w:t>
      </w:r>
    </w:p>
    <w:p w14:paraId="0C6CC305" w14:textId="77777777" w:rsidR="00A73C40" w:rsidRPr="00A73C40" w:rsidRDefault="00A73C40" w:rsidP="00A73C40">
      <w:pPr>
        <w:pStyle w:val="Heading4"/>
      </w:pPr>
      <w:r w:rsidRPr="00A73C40">
        <w:t>Price: ₹199–₹299</w:t>
      </w:r>
      <w:r w:rsidRPr="00A73C40">
        <w:br/>
        <w:t>Students love structured notes.</w:t>
      </w:r>
    </w:p>
    <w:p w14:paraId="43824772" w14:textId="77777777" w:rsidR="00A73C40" w:rsidRPr="00A73C40" w:rsidRDefault="00A73C40" w:rsidP="00A73C40">
      <w:pPr>
        <w:pStyle w:val="Heading4"/>
      </w:pPr>
      <w:r w:rsidRPr="00A73C40">
        <w:pict w14:anchorId="2B90C7A6">
          <v:rect id="_x0000_i1618" style="width:0;height:1.5pt" o:hralign="center" o:hrstd="t" o:hr="t" fillcolor="#a0a0a0" stroked="f"/>
        </w:pict>
      </w:r>
    </w:p>
    <w:p w14:paraId="77FBB5D4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1️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5️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10 </w:t>
      </w:r>
      <w:proofErr w:type="spellStart"/>
      <w:r w:rsidRPr="00A73C40">
        <w:rPr>
          <w:b/>
          <w:bCs/>
        </w:rPr>
        <w:t>Cheatsheets</w:t>
      </w:r>
      <w:proofErr w:type="spellEnd"/>
      <w:r w:rsidRPr="00A73C40">
        <w:rPr>
          <w:b/>
          <w:bCs/>
        </w:rPr>
        <w:t xml:space="preserve"> = Quick Revenue</w:t>
      </w:r>
    </w:p>
    <w:p w14:paraId="0E7B88EB" w14:textId="77777777" w:rsidR="00A73C40" w:rsidRPr="00A73C40" w:rsidRDefault="00A73C40" w:rsidP="00A73C40">
      <w:pPr>
        <w:pStyle w:val="Heading4"/>
      </w:pPr>
      <w:r w:rsidRPr="00A73C40">
        <w:t>Each priced:</w:t>
      </w:r>
    </w:p>
    <w:p w14:paraId="34405F70" w14:textId="77777777" w:rsidR="00A73C40" w:rsidRPr="00A73C40" w:rsidRDefault="00A73C40" w:rsidP="00A73C40">
      <w:pPr>
        <w:pStyle w:val="Heading4"/>
        <w:numPr>
          <w:ilvl w:val="0"/>
          <w:numId w:val="330"/>
        </w:numPr>
      </w:pPr>
      <w:r w:rsidRPr="00A73C40">
        <w:t>₹49</w:t>
      </w:r>
    </w:p>
    <w:p w14:paraId="249A0AC7" w14:textId="77777777" w:rsidR="00A73C40" w:rsidRPr="00A73C40" w:rsidRDefault="00A73C40" w:rsidP="00A73C40">
      <w:pPr>
        <w:pStyle w:val="Heading4"/>
        <w:numPr>
          <w:ilvl w:val="0"/>
          <w:numId w:val="330"/>
        </w:numPr>
      </w:pPr>
      <w:r w:rsidRPr="00A73C40">
        <w:t>or all in a bundle: ₹199</w:t>
      </w:r>
    </w:p>
    <w:p w14:paraId="449C4BE2" w14:textId="77777777" w:rsidR="00A73C40" w:rsidRPr="00A73C40" w:rsidRDefault="00A73C40" w:rsidP="00A73C40">
      <w:pPr>
        <w:pStyle w:val="Heading4"/>
      </w:pPr>
      <w:r w:rsidRPr="00A73C40">
        <w:pict w14:anchorId="6C4808BD">
          <v:rect id="_x0000_i1619" style="width:0;height:1.5pt" o:hralign="center" o:hrstd="t" o:hr="t" fillcolor="#a0a0a0" stroked="f"/>
        </w:pict>
      </w:r>
    </w:p>
    <w:p w14:paraId="3B1803E7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1️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6️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Sell Flowcharts</w:t>
      </w:r>
    </w:p>
    <w:p w14:paraId="235A96DA" w14:textId="77777777" w:rsidR="00A73C40" w:rsidRPr="00A73C40" w:rsidRDefault="00A73C40" w:rsidP="00A73C40">
      <w:pPr>
        <w:pStyle w:val="Heading4"/>
      </w:pPr>
      <w:r w:rsidRPr="00A73C40">
        <w:t>React flow, Node flow, CRUD flow — these sell well.</w:t>
      </w:r>
    </w:p>
    <w:p w14:paraId="6559EC2E" w14:textId="77777777" w:rsidR="00A73C40" w:rsidRPr="00A73C40" w:rsidRDefault="00A73C40" w:rsidP="00A73C40">
      <w:pPr>
        <w:pStyle w:val="Heading4"/>
      </w:pPr>
      <w:r w:rsidRPr="00A73C40">
        <w:pict w14:anchorId="228427E8">
          <v:rect id="_x0000_i1620" style="width:0;height:1.5pt" o:hralign="center" o:hrstd="t" o:hr="t" fillcolor="#a0a0a0" stroked="f"/>
        </w:pict>
      </w:r>
    </w:p>
    <w:p w14:paraId="45C68963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1️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7️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Sell </w:t>
      </w:r>
      <w:proofErr w:type="spellStart"/>
      <w:r w:rsidRPr="00A73C40">
        <w:rPr>
          <w:b/>
          <w:bCs/>
        </w:rPr>
        <w:t>Mindmaps</w:t>
      </w:r>
      <w:proofErr w:type="spellEnd"/>
    </w:p>
    <w:p w14:paraId="6C916B49" w14:textId="77777777" w:rsidR="00A73C40" w:rsidRPr="00A73C40" w:rsidRDefault="00A73C40" w:rsidP="00A73C40">
      <w:pPr>
        <w:pStyle w:val="Heading4"/>
      </w:pPr>
      <w:r w:rsidRPr="00A73C40">
        <w:t xml:space="preserve">Students love </w:t>
      </w:r>
      <w:proofErr w:type="spellStart"/>
      <w:r w:rsidRPr="00A73C40">
        <w:t>mindmaps</w:t>
      </w:r>
      <w:proofErr w:type="spellEnd"/>
      <w:r w:rsidRPr="00A73C40">
        <w:t xml:space="preserve"> because they simplify learning.</w:t>
      </w:r>
    </w:p>
    <w:p w14:paraId="21CDC4EF" w14:textId="77777777" w:rsidR="00A73C40" w:rsidRPr="00A73C40" w:rsidRDefault="00A73C40" w:rsidP="00A73C40">
      <w:pPr>
        <w:pStyle w:val="Heading4"/>
      </w:pPr>
      <w:r w:rsidRPr="00A73C40">
        <w:pict w14:anchorId="42FBC2D4">
          <v:rect id="_x0000_i1621" style="width:0;height:1.5pt" o:hralign="center" o:hrstd="t" o:hr="t" fillcolor="#a0a0a0" stroked="f"/>
        </w:pict>
      </w:r>
    </w:p>
    <w:p w14:paraId="6E08D093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1️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8️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The 100+ Page MERN Handbook (Your signature asset)</w:t>
      </w:r>
    </w:p>
    <w:p w14:paraId="633689BE" w14:textId="77777777" w:rsidR="00A73C40" w:rsidRPr="00A73C40" w:rsidRDefault="00A73C40" w:rsidP="00A73C40">
      <w:pPr>
        <w:pStyle w:val="Heading4"/>
      </w:pPr>
      <w:r w:rsidRPr="00A73C40">
        <w:t>Sell for:</w:t>
      </w:r>
    </w:p>
    <w:p w14:paraId="3E4F1F0E" w14:textId="77777777" w:rsidR="00A73C40" w:rsidRPr="00A73C40" w:rsidRDefault="00A73C40" w:rsidP="00A73C40">
      <w:pPr>
        <w:pStyle w:val="Heading4"/>
        <w:numPr>
          <w:ilvl w:val="0"/>
          <w:numId w:val="331"/>
        </w:numPr>
      </w:pPr>
      <w:r w:rsidRPr="00A73C40">
        <w:t>₹499</w:t>
      </w:r>
    </w:p>
    <w:p w14:paraId="7C673E8A" w14:textId="77777777" w:rsidR="00A73C40" w:rsidRPr="00A73C40" w:rsidRDefault="00A73C40" w:rsidP="00A73C40">
      <w:pPr>
        <w:pStyle w:val="Heading4"/>
        <w:numPr>
          <w:ilvl w:val="0"/>
          <w:numId w:val="331"/>
        </w:numPr>
      </w:pPr>
      <w:r w:rsidRPr="00A73C40">
        <w:t>₹999</w:t>
      </w:r>
    </w:p>
    <w:p w14:paraId="1FD727E6" w14:textId="77777777" w:rsidR="00A73C40" w:rsidRPr="00A73C40" w:rsidRDefault="00A73C40" w:rsidP="00A73C40">
      <w:pPr>
        <w:pStyle w:val="Heading4"/>
        <w:numPr>
          <w:ilvl w:val="0"/>
          <w:numId w:val="331"/>
        </w:numPr>
      </w:pPr>
      <w:r w:rsidRPr="00A73C40">
        <w:t>Or include in your premium course (free bonus)</w:t>
      </w:r>
    </w:p>
    <w:p w14:paraId="1C226E76" w14:textId="77777777" w:rsidR="00A73C40" w:rsidRPr="00A73C40" w:rsidRDefault="00A73C40" w:rsidP="00A73C40">
      <w:pPr>
        <w:pStyle w:val="Heading4"/>
      </w:pPr>
      <w:r w:rsidRPr="00A73C40">
        <w:rPr>
          <w:b/>
          <w:bCs/>
        </w:rPr>
        <w:t>Hindi:</w:t>
      </w:r>
      <w:r w:rsidRPr="00A73C40">
        <w:br/>
      </w:r>
      <w:r w:rsidRPr="00A73C40">
        <w:rPr>
          <w:i/>
        </w:rPr>
        <w:t xml:space="preserve">Yeh </w:t>
      </w:r>
      <w:proofErr w:type="spellStart"/>
      <w:r w:rsidRPr="00A73C40">
        <w:rPr>
          <w:i/>
        </w:rPr>
        <w:t>tumhari</w:t>
      </w:r>
      <w:proofErr w:type="spellEnd"/>
      <w:r w:rsidRPr="00A73C40">
        <w:rPr>
          <w:i/>
        </w:rPr>
        <w:t xml:space="preserve"> authority ka </w:t>
      </w:r>
      <w:proofErr w:type="spellStart"/>
      <w:r w:rsidRPr="00A73C40">
        <w:rPr>
          <w:i/>
        </w:rPr>
        <w:t>sabse</w:t>
      </w:r>
      <w:proofErr w:type="spellEnd"/>
      <w:r w:rsidRPr="00A73C40">
        <w:rPr>
          <w:i/>
        </w:rPr>
        <w:t xml:space="preserve"> </w:t>
      </w:r>
      <w:proofErr w:type="spellStart"/>
      <w:r w:rsidRPr="00A73C40">
        <w:rPr>
          <w:i/>
        </w:rPr>
        <w:t>bada</w:t>
      </w:r>
      <w:proofErr w:type="spellEnd"/>
      <w:r w:rsidRPr="00A73C40">
        <w:rPr>
          <w:i/>
        </w:rPr>
        <w:t xml:space="preserve"> proof </w:t>
      </w:r>
      <w:proofErr w:type="spellStart"/>
      <w:r w:rsidRPr="00A73C40">
        <w:rPr>
          <w:i/>
        </w:rPr>
        <w:t>banega</w:t>
      </w:r>
      <w:proofErr w:type="spellEnd"/>
      <w:r w:rsidRPr="00A73C40">
        <w:rPr>
          <w:i/>
        </w:rPr>
        <w:t>.</w:t>
      </w:r>
    </w:p>
    <w:p w14:paraId="6FF4586A" w14:textId="77777777" w:rsidR="00A73C40" w:rsidRPr="00A73C40" w:rsidRDefault="00A73C40" w:rsidP="00A73C40">
      <w:pPr>
        <w:pStyle w:val="Heading4"/>
      </w:pPr>
      <w:r w:rsidRPr="00A73C40">
        <w:pict w14:anchorId="4F6E06CC">
          <v:rect id="_x0000_i1622" style="width:0;height:1.5pt" o:hralign="center" o:hrstd="t" o:hr="t" fillcolor="#a0a0a0" stroked="f"/>
        </w:pict>
      </w:r>
    </w:p>
    <w:p w14:paraId="0BF0D984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1️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9️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Turn PDFs into a “Learning Path” Course</w:t>
      </w:r>
    </w:p>
    <w:p w14:paraId="31D54BEF" w14:textId="77777777" w:rsidR="00A73C40" w:rsidRPr="00A73C40" w:rsidRDefault="00A73C40" w:rsidP="00A73C40">
      <w:pPr>
        <w:pStyle w:val="Heading4"/>
      </w:pPr>
      <w:r w:rsidRPr="00A73C40">
        <w:t>No video needed.</w:t>
      </w:r>
      <w:r w:rsidRPr="00A73C40">
        <w:br/>
        <w:t>Just a structured PDF course.</w:t>
      </w:r>
    </w:p>
    <w:p w14:paraId="5ECEE564" w14:textId="77777777" w:rsidR="00A73C40" w:rsidRPr="00A73C40" w:rsidRDefault="00A73C40" w:rsidP="00A73C40">
      <w:pPr>
        <w:pStyle w:val="Heading4"/>
      </w:pPr>
      <w:r w:rsidRPr="00A73C40">
        <w:pict w14:anchorId="4B079A66">
          <v:rect id="_x0000_i1623" style="width:0;height:1.5pt" o:hralign="center" o:hrstd="t" o:hr="t" fillcolor="#a0a0a0" stroked="f"/>
        </w:pict>
      </w:r>
    </w:p>
    <w:p w14:paraId="424317CD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0️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Use PDFs as lead magnets</w:t>
      </w:r>
    </w:p>
    <w:p w14:paraId="22F4F196" w14:textId="77777777" w:rsidR="00A73C40" w:rsidRPr="00A73C40" w:rsidRDefault="00A73C40" w:rsidP="00A73C40">
      <w:pPr>
        <w:pStyle w:val="Heading4"/>
      </w:pPr>
      <w:r w:rsidRPr="00A73C40">
        <w:t>Grow email list → sell high-ticket items.</w:t>
      </w:r>
    </w:p>
    <w:p w14:paraId="29E4C05D" w14:textId="77777777" w:rsidR="00A73C40" w:rsidRPr="00A73C40" w:rsidRDefault="00A73C40" w:rsidP="00A73C40">
      <w:pPr>
        <w:pStyle w:val="Heading4"/>
      </w:pPr>
      <w:r w:rsidRPr="00A73C40">
        <w:pict w14:anchorId="7DBB102B">
          <v:rect id="_x0000_i1624" style="width:0;height:1.5pt" o:hralign="center" o:hrstd="t" o:hr="t" fillcolor="#a0a0a0" stroked="f"/>
        </w:pict>
      </w:r>
    </w:p>
    <w:p w14:paraId="47B48474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1️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Sell PDF Bundle Packs</w:t>
      </w:r>
    </w:p>
    <w:p w14:paraId="734A39B8" w14:textId="77777777" w:rsidR="00A73C40" w:rsidRPr="00A73C40" w:rsidRDefault="00A73C40" w:rsidP="00A73C40">
      <w:pPr>
        <w:pStyle w:val="Heading4"/>
      </w:pPr>
      <w:r w:rsidRPr="00A73C40">
        <w:t>Examples:</w:t>
      </w:r>
    </w:p>
    <w:p w14:paraId="0195310C" w14:textId="77777777" w:rsidR="00A73C40" w:rsidRPr="00A73C40" w:rsidRDefault="00A73C40" w:rsidP="00A73C40">
      <w:pPr>
        <w:pStyle w:val="Heading4"/>
        <w:numPr>
          <w:ilvl w:val="0"/>
          <w:numId w:val="332"/>
        </w:numPr>
      </w:pPr>
      <w:r w:rsidRPr="00A73C40">
        <w:t>JS Bundle</w:t>
      </w:r>
    </w:p>
    <w:p w14:paraId="53874DBC" w14:textId="77777777" w:rsidR="00A73C40" w:rsidRPr="00A73C40" w:rsidRDefault="00A73C40" w:rsidP="00A73C40">
      <w:pPr>
        <w:pStyle w:val="Heading4"/>
        <w:numPr>
          <w:ilvl w:val="0"/>
          <w:numId w:val="332"/>
        </w:numPr>
      </w:pPr>
      <w:r w:rsidRPr="00A73C40">
        <w:t>React Bundle</w:t>
      </w:r>
    </w:p>
    <w:p w14:paraId="08BDFDDE" w14:textId="77777777" w:rsidR="00A73C40" w:rsidRPr="00A73C40" w:rsidRDefault="00A73C40" w:rsidP="00A73C40">
      <w:pPr>
        <w:pStyle w:val="Heading4"/>
        <w:numPr>
          <w:ilvl w:val="0"/>
          <w:numId w:val="332"/>
        </w:numPr>
      </w:pPr>
      <w:r w:rsidRPr="00A73C40">
        <w:t>Mongo Bundle</w:t>
      </w:r>
    </w:p>
    <w:p w14:paraId="7BC0E10C" w14:textId="77777777" w:rsidR="00A73C40" w:rsidRPr="00A73C40" w:rsidRDefault="00A73C40" w:rsidP="00A73C40">
      <w:pPr>
        <w:pStyle w:val="Heading4"/>
        <w:numPr>
          <w:ilvl w:val="0"/>
          <w:numId w:val="332"/>
        </w:numPr>
      </w:pPr>
      <w:r w:rsidRPr="00A73C40">
        <w:t>Node Bundle</w:t>
      </w:r>
    </w:p>
    <w:p w14:paraId="31867A6D" w14:textId="77777777" w:rsidR="00A73C40" w:rsidRPr="00A73C40" w:rsidRDefault="00A73C40" w:rsidP="00A73C40">
      <w:pPr>
        <w:pStyle w:val="Heading4"/>
      </w:pPr>
      <w:r w:rsidRPr="00A73C40">
        <w:rPr>
          <w:b/>
          <w:bCs/>
        </w:rPr>
        <w:t>Price:</w:t>
      </w:r>
      <w:r w:rsidRPr="00A73C40">
        <w:t xml:space="preserve"> ₹149–₹299 each</w:t>
      </w:r>
    </w:p>
    <w:p w14:paraId="0F138530" w14:textId="77777777" w:rsidR="00A73C40" w:rsidRPr="00A73C40" w:rsidRDefault="00A73C40" w:rsidP="00A73C40">
      <w:pPr>
        <w:pStyle w:val="Heading4"/>
      </w:pPr>
      <w:r w:rsidRPr="00A73C40">
        <w:pict w14:anchorId="0C684F04">
          <v:rect id="_x0000_i1625" style="width:0;height:1.5pt" o:hralign="center" o:hrstd="t" o:hr="t" fillcolor="#a0a0a0" stroked="f"/>
        </w:pict>
      </w:r>
    </w:p>
    <w:p w14:paraId="7AE930E4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License PDFs to coaching institutes</w:t>
      </w:r>
    </w:p>
    <w:p w14:paraId="5F058C58" w14:textId="77777777" w:rsidR="00A73C40" w:rsidRPr="00A73C40" w:rsidRDefault="00A73C40" w:rsidP="00A73C40">
      <w:pPr>
        <w:pStyle w:val="Heading4"/>
      </w:pPr>
      <w:r w:rsidRPr="00A73C40">
        <w:t>Institutes pay ₹1500–₹2500 per month for structured notes.</w:t>
      </w:r>
    </w:p>
    <w:p w14:paraId="72E5ED00" w14:textId="77777777" w:rsidR="00A73C40" w:rsidRPr="00A73C40" w:rsidRDefault="00A73C40" w:rsidP="00A73C40">
      <w:pPr>
        <w:pStyle w:val="Heading4"/>
      </w:pPr>
      <w:r w:rsidRPr="00A73C40">
        <w:pict w14:anchorId="18ABF6A4">
          <v:rect id="_x0000_i1626" style="width:0;height:1.5pt" o:hralign="center" o:hrstd="t" o:hr="t" fillcolor="#a0a0a0" stroked="f"/>
        </w:pict>
      </w:r>
    </w:p>
    <w:p w14:paraId="79C1FB74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🟫</w:t>
      </w:r>
      <w:r w:rsidRPr="00A73C40">
        <w:rPr>
          <w:b/>
          <w:bCs/>
        </w:rPr>
        <w:t xml:space="preserve"> DOC MONETIZATION SUMMARY</w:t>
      </w:r>
    </w:p>
    <w:p w14:paraId="21D8850F" w14:textId="77777777" w:rsidR="00A73C40" w:rsidRPr="00A73C40" w:rsidRDefault="00A73C40" w:rsidP="00A73C40">
      <w:pPr>
        <w:pStyle w:val="Heading4"/>
      </w:pPr>
      <w:r w:rsidRPr="00A73C40">
        <w:rPr>
          <w:b/>
          <w:bCs/>
        </w:rPr>
        <w:t>9 direct revenue streams.</w:t>
      </w:r>
    </w:p>
    <w:p w14:paraId="0A7543EE" w14:textId="77777777" w:rsidR="00A73C40" w:rsidRPr="00A73C40" w:rsidRDefault="00A73C40" w:rsidP="00A73C40">
      <w:pPr>
        <w:pStyle w:val="Heading4"/>
      </w:pPr>
      <w:r w:rsidRPr="00A73C40">
        <w:pict w14:anchorId="1821AF2C">
          <v:rect id="_x0000_i1627" style="width:0;height:1.5pt" o:hralign="center" o:hrstd="t" o:hr="t" fillcolor="#a0a0a0" stroked="f"/>
        </w:pict>
      </w:r>
    </w:p>
    <w:p w14:paraId="4FBBACC5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🟪</w:t>
      </w:r>
      <w:r w:rsidRPr="00A73C40">
        <w:rPr>
          <w:b/>
          <w:bCs/>
        </w:rPr>
        <w:t xml:space="preserve"> 4. SOCIAL ASSETS — 5 Ways to Monetize</w:t>
      </w:r>
    </w:p>
    <w:p w14:paraId="6DDFDAF4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3️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Instagram Collabs &amp; Sponsorships</w:t>
      </w:r>
    </w:p>
    <w:p w14:paraId="3FDFB73B" w14:textId="77777777" w:rsidR="00A73C40" w:rsidRPr="00A73C40" w:rsidRDefault="00A73C40" w:rsidP="00A73C40">
      <w:pPr>
        <w:pStyle w:val="Heading4"/>
      </w:pPr>
      <w:r w:rsidRPr="00A73C40">
        <w:t>Tech brands pay:</w:t>
      </w:r>
    </w:p>
    <w:p w14:paraId="04851E31" w14:textId="77777777" w:rsidR="00A73C40" w:rsidRPr="00A73C40" w:rsidRDefault="00A73C40" w:rsidP="00A73C40">
      <w:pPr>
        <w:pStyle w:val="Heading4"/>
        <w:numPr>
          <w:ilvl w:val="0"/>
          <w:numId w:val="333"/>
        </w:numPr>
      </w:pPr>
      <w:r w:rsidRPr="00A73C40">
        <w:t>₹5,000–₹50,000 per reel/post.</w:t>
      </w:r>
    </w:p>
    <w:p w14:paraId="01E3E36B" w14:textId="77777777" w:rsidR="00A73C40" w:rsidRPr="00A73C40" w:rsidRDefault="00A73C40" w:rsidP="00A73C40">
      <w:pPr>
        <w:pStyle w:val="Heading4"/>
      </w:pPr>
      <w:r w:rsidRPr="00A73C40">
        <w:pict w14:anchorId="5F49EA4C">
          <v:rect id="_x0000_i1628" style="width:0;height:1.5pt" o:hralign="center" o:hrstd="t" o:hr="t" fillcolor="#a0a0a0" stroked="f"/>
        </w:pict>
      </w:r>
    </w:p>
    <w:p w14:paraId="1E983A64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4️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LinkedIn Personal Brand = High-paying clients</w:t>
      </w:r>
    </w:p>
    <w:p w14:paraId="5104E2D9" w14:textId="77777777" w:rsidR="00A73C40" w:rsidRPr="00A73C40" w:rsidRDefault="00A73C40" w:rsidP="00A73C40">
      <w:pPr>
        <w:pStyle w:val="Heading4"/>
        <w:numPr>
          <w:ilvl w:val="0"/>
          <w:numId w:val="334"/>
        </w:numPr>
      </w:pPr>
      <w:r w:rsidRPr="00A73C40">
        <w:t>Students</w:t>
      </w:r>
    </w:p>
    <w:p w14:paraId="437F8B7A" w14:textId="77777777" w:rsidR="00A73C40" w:rsidRPr="00A73C40" w:rsidRDefault="00A73C40" w:rsidP="00A73C40">
      <w:pPr>
        <w:pStyle w:val="Heading4"/>
        <w:numPr>
          <w:ilvl w:val="0"/>
          <w:numId w:val="334"/>
        </w:numPr>
      </w:pPr>
      <w:r w:rsidRPr="00A73C40">
        <w:t>Projects</w:t>
      </w:r>
    </w:p>
    <w:p w14:paraId="0F16AFB3" w14:textId="77777777" w:rsidR="00A73C40" w:rsidRPr="00A73C40" w:rsidRDefault="00A73C40" w:rsidP="00A73C40">
      <w:pPr>
        <w:pStyle w:val="Heading4"/>
        <w:numPr>
          <w:ilvl w:val="0"/>
          <w:numId w:val="334"/>
        </w:numPr>
      </w:pPr>
      <w:r w:rsidRPr="00A73C40">
        <w:t>Corporate training</w:t>
      </w:r>
    </w:p>
    <w:p w14:paraId="745F1A79" w14:textId="77777777" w:rsidR="00A73C40" w:rsidRPr="00A73C40" w:rsidRDefault="00A73C40" w:rsidP="00A73C40">
      <w:pPr>
        <w:pStyle w:val="Heading4"/>
        <w:numPr>
          <w:ilvl w:val="0"/>
          <w:numId w:val="334"/>
        </w:numPr>
      </w:pPr>
      <w:r w:rsidRPr="00A73C40">
        <w:t>Workshops</w:t>
      </w:r>
    </w:p>
    <w:p w14:paraId="7F8799DA" w14:textId="77777777" w:rsidR="00A73C40" w:rsidRPr="00A73C40" w:rsidRDefault="00A73C40" w:rsidP="00A73C40">
      <w:pPr>
        <w:pStyle w:val="Heading4"/>
      </w:pPr>
      <w:r w:rsidRPr="00A73C40">
        <w:rPr>
          <w:b/>
          <w:bCs/>
        </w:rPr>
        <w:t>Hindi:</w:t>
      </w:r>
      <w:r w:rsidRPr="00A73C40">
        <w:br/>
      </w:r>
      <w:r w:rsidRPr="00A73C40">
        <w:rPr>
          <w:i/>
        </w:rPr>
        <w:t>LinkedIn par authority = paisa multiply.</w:t>
      </w:r>
    </w:p>
    <w:p w14:paraId="102630D1" w14:textId="77777777" w:rsidR="00A73C40" w:rsidRPr="00A73C40" w:rsidRDefault="00A73C40" w:rsidP="00A73C40">
      <w:pPr>
        <w:pStyle w:val="Heading4"/>
      </w:pPr>
      <w:r w:rsidRPr="00A73C40">
        <w:pict w14:anchorId="31AE521B">
          <v:rect id="_x0000_i1629" style="width:0;height:1.5pt" o:hralign="center" o:hrstd="t" o:hr="t" fillcolor="#a0a0a0" stroked="f"/>
        </w:pict>
      </w:r>
    </w:p>
    <w:p w14:paraId="242B75B4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5️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Sell Digital Assets through Link-in-bio</w:t>
      </w:r>
    </w:p>
    <w:p w14:paraId="324F4193" w14:textId="77777777" w:rsidR="00A73C40" w:rsidRPr="00A73C40" w:rsidRDefault="00A73C40" w:rsidP="00A73C40">
      <w:pPr>
        <w:pStyle w:val="Heading4"/>
      </w:pPr>
      <w:r w:rsidRPr="00A73C40">
        <w:t>Direct sales via Instagram.</w:t>
      </w:r>
    </w:p>
    <w:p w14:paraId="25936D4F" w14:textId="77777777" w:rsidR="00A73C40" w:rsidRPr="00A73C40" w:rsidRDefault="00A73C40" w:rsidP="00A73C40">
      <w:pPr>
        <w:pStyle w:val="Heading4"/>
      </w:pPr>
      <w:r w:rsidRPr="00A73C40">
        <w:pict w14:anchorId="0790B040">
          <v:rect id="_x0000_i1630" style="width:0;height:1.5pt" o:hralign="center" o:hrstd="t" o:hr="t" fillcolor="#a0a0a0" stroked="f"/>
        </w:pict>
      </w:r>
    </w:p>
    <w:p w14:paraId="23D53F6D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6️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Build Your WhatsApp/Telegram Community</w:t>
      </w:r>
    </w:p>
    <w:p w14:paraId="46EEF643" w14:textId="77777777" w:rsidR="00A73C40" w:rsidRPr="00A73C40" w:rsidRDefault="00A73C40" w:rsidP="00A73C40">
      <w:pPr>
        <w:pStyle w:val="Heading4"/>
      </w:pPr>
      <w:r w:rsidRPr="00A73C40">
        <w:t>Then monetize:</w:t>
      </w:r>
    </w:p>
    <w:p w14:paraId="586A54FC" w14:textId="77777777" w:rsidR="00A73C40" w:rsidRPr="00A73C40" w:rsidRDefault="00A73C40" w:rsidP="00A73C40">
      <w:pPr>
        <w:pStyle w:val="Heading4"/>
        <w:numPr>
          <w:ilvl w:val="0"/>
          <w:numId w:val="335"/>
        </w:numPr>
      </w:pPr>
      <w:r w:rsidRPr="00A73C40">
        <w:t>Paid group</w:t>
      </w:r>
    </w:p>
    <w:p w14:paraId="024B2FED" w14:textId="77777777" w:rsidR="00A73C40" w:rsidRPr="00A73C40" w:rsidRDefault="00A73C40" w:rsidP="00A73C40">
      <w:pPr>
        <w:pStyle w:val="Heading4"/>
        <w:numPr>
          <w:ilvl w:val="0"/>
          <w:numId w:val="335"/>
        </w:numPr>
      </w:pPr>
      <w:r w:rsidRPr="00A73C40">
        <w:t>Mentorship</w:t>
      </w:r>
    </w:p>
    <w:p w14:paraId="197A4B8D" w14:textId="77777777" w:rsidR="00A73C40" w:rsidRPr="00A73C40" w:rsidRDefault="00A73C40" w:rsidP="00A73C40">
      <w:pPr>
        <w:pStyle w:val="Heading4"/>
      </w:pPr>
      <w:r w:rsidRPr="00A73C40">
        <w:pict w14:anchorId="54C643F1">
          <v:rect id="_x0000_i1631" style="width:0;height:1.5pt" o:hralign="center" o:hrstd="t" o:hr="t" fillcolor="#a0a0a0" stroked="f"/>
        </w:pict>
      </w:r>
    </w:p>
    <w:p w14:paraId="03B11966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7️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Cross-sell YouTube courses</w:t>
      </w:r>
    </w:p>
    <w:p w14:paraId="3C2818E0" w14:textId="77777777" w:rsidR="00A73C40" w:rsidRPr="00A73C40" w:rsidRDefault="00A73C40" w:rsidP="00A73C40">
      <w:pPr>
        <w:pStyle w:val="Heading4"/>
      </w:pPr>
      <w:r w:rsidRPr="00A73C40">
        <w:t>Social content → your funnels.</w:t>
      </w:r>
    </w:p>
    <w:p w14:paraId="694F1367" w14:textId="77777777" w:rsidR="00A73C40" w:rsidRPr="00A73C40" w:rsidRDefault="00A73C40" w:rsidP="00A73C40">
      <w:pPr>
        <w:pStyle w:val="Heading4"/>
      </w:pPr>
      <w:r w:rsidRPr="00A73C40">
        <w:pict w14:anchorId="55295356">
          <v:rect id="_x0000_i1632" style="width:0;height:1.5pt" o:hralign="center" o:hrstd="t" o:hr="t" fillcolor="#a0a0a0" stroked="f"/>
        </w:pict>
      </w:r>
    </w:p>
    <w:p w14:paraId="19A841F1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🟦</w:t>
      </w:r>
      <w:r w:rsidRPr="00A73C40">
        <w:rPr>
          <w:b/>
          <w:bCs/>
        </w:rPr>
        <w:t xml:space="preserve"> SOCIAL MONETIZATION SUMMARY</w:t>
      </w:r>
    </w:p>
    <w:p w14:paraId="66F68720" w14:textId="77777777" w:rsidR="00A73C40" w:rsidRPr="00A73C40" w:rsidRDefault="00A73C40" w:rsidP="00A73C40">
      <w:pPr>
        <w:pStyle w:val="Heading4"/>
      </w:pPr>
      <w:r w:rsidRPr="00A73C40">
        <w:rPr>
          <w:b/>
          <w:bCs/>
        </w:rPr>
        <w:t>5 revenue channels.</w:t>
      </w:r>
    </w:p>
    <w:p w14:paraId="1AAAC8E5" w14:textId="77777777" w:rsidR="00A73C40" w:rsidRPr="00A73C40" w:rsidRDefault="00A73C40" w:rsidP="00A73C40">
      <w:pPr>
        <w:pStyle w:val="Heading4"/>
      </w:pPr>
      <w:r w:rsidRPr="00A73C40">
        <w:pict w14:anchorId="2D6EDB77">
          <v:rect id="_x0000_i1633" style="width:0;height:1.5pt" o:hralign="center" o:hrstd="t" o:hr="t" fillcolor="#a0a0a0" stroked="f"/>
        </w:pict>
      </w:r>
    </w:p>
    <w:p w14:paraId="24E9ACBE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🟧</w:t>
      </w:r>
      <w:r w:rsidRPr="00A73C40">
        <w:rPr>
          <w:b/>
          <w:bCs/>
        </w:rPr>
        <w:t xml:space="preserve"> 5. BRAND &amp; DESIGN ASSETS — 3 Monetization Paths</w:t>
      </w:r>
    </w:p>
    <w:p w14:paraId="3394CDAA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8️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Sell Templates</w:t>
      </w:r>
    </w:p>
    <w:p w14:paraId="6EA2C806" w14:textId="77777777" w:rsidR="00A73C40" w:rsidRPr="00A73C40" w:rsidRDefault="00A73C40" w:rsidP="00A73C40">
      <w:pPr>
        <w:pStyle w:val="Heading4"/>
      </w:pPr>
      <w:r w:rsidRPr="00A73C40">
        <w:t>Your thumbnail + PDF templates.</w:t>
      </w:r>
    </w:p>
    <w:p w14:paraId="75E08324" w14:textId="77777777" w:rsidR="00A73C40" w:rsidRPr="00A73C40" w:rsidRDefault="00A73C40" w:rsidP="00A73C40">
      <w:pPr>
        <w:pStyle w:val="Heading4"/>
      </w:pPr>
      <w:r w:rsidRPr="00A73C40">
        <w:pict w14:anchorId="10E63A2D">
          <v:rect id="_x0000_i1634" style="width:0;height:1.5pt" o:hralign="center" o:hrstd="t" o:hr="t" fillcolor="#a0a0a0" stroked="f"/>
        </w:pict>
      </w:r>
    </w:p>
    <w:p w14:paraId="4113EABF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9️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Sell Branding Kits</w:t>
      </w:r>
    </w:p>
    <w:p w14:paraId="3421862B" w14:textId="77777777" w:rsidR="00A73C40" w:rsidRPr="00A73C40" w:rsidRDefault="00A73C40" w:rsidP="00A73C40">
      <w:pPr>
        <w:pStyle w:val="Heading4"/>
      </w:pPr>
      <w:r w:rsidRPr="00A73C40">
        <w:t>For creators starting in the dev space.</w:t>
      </w:r>
    </w:p>
    <w:p w14:paraId="0524DEDD" w14:textId="77777777" w:rsidR="00A73C40" w:rsidRPr="00A73C40" w:rsidRDefault="00A73C40" w:rsidP="00A73C40">
      <w:pPr>
        <w:pStyle w:val="Heading4"/>
      </w:pPr>
      <w:r w:rsidRPr="00A73C40">
        <w:pict w14:anchorId="6B5290EF">
          <v:rect id="_x0000_i1635" style="width:0;height:1.5pt" o:hralign="center" o:hrstd="t" o:hr="t" fillcolor="#a0a0a0" stroked="f"/>
        </w:pict>
      </w:r>
    </w:p>
    <w:p w14:paraId="72868372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3️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0️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Offer design services (premium)</w:t>
      </w:r>
    </w:p>
    <w:p w14:paraId="2D6DB157" w14:textId="77777777" w:rsidR="00A73C40" w:rsidRPr="00A73C40" w:rsidRDefault="00A73C40" w:rsidP="00A73C40">
      <w:pPr>
        <w:pStyle w:val="Heading4"/>
      </w:pPr>
      <w:r w:rsidRPr="00A73C40">
        <w:t>Charge for:</w:t>
      </w:r>
    </w:p>
    <w:p w14:paraId="64391312" w14:textId="77777777" w:rsidR="00A73C40" w:rsidRPr="00A73C40" w:rsidRDefault="00A73C40" w:rsidP="00A73C40">
      <w:pPr>
        <w:pStyle w:val="Heading4"/>
        <w:numPr>
          <w:ilvl w:val="0"/>
          <w:numId w:val="336"/>
        </w:numPr>
      </w:pPr>
      <w:r w:rsidRPr="00A73C40">
        <w:t>Banner design</w:t>
      </w:r>
    </w:p>
    <w:p w14:paraId="7C9D89C7" w14:textId="77777777" w:rsidR="00A73C40" w:rsidRPr="00A73C40" w:rsidRDefault="00A73C40" w:rsidP="00A73C40">
      <w:pPr>
        <w:pStyle w:val="Heading4"/>
        <w:numPr>
          <w:ilvl w:val="0"/>
          <w:numId w:val="336"/>
        </w:numPr>
      </w:pPr>
      <w:r w:rsidRPr="00A73C40">
        <w:t>Thumbnail design</w:t>
      </w:r>
    </w:p>
    <w:p w14:paraId="42BB9B3E" w14:textId="77777777" w:rsidR="00A73C40" w:rsidRPr="00A73C40" w:rsidRDefault="00A73C40" w:rsidP="00A73C40">
      <w:pPr>
        <w:pStyle w:val="Heading4"/>
        <w:numPr>
          <w:ilvl w:val="0"/>
          <w:numId w:val="336"/>
        </w:numPr>
      </w:pPr>
      <w:r w:rsidRPr="00A73C40">
        <w:t>GitHub README design</w:t>
      </w:r>
    </w:p>
    <w:p w14:paraId="323F6E6B" w14:textId="77777777" w:rsidR="00A73C40" w:rsidRPr="00A73C40" w:rsidRDefault="00A73C40" w:rsidP="00A73C40">
      <w:pPr>
        <w:pStyle w:val="Heading4"/>
      </w:pPr>
      <w:r w:rsidRPr="00A73C40">
        <w:pict w14:anchorId="598F10B1">
          <v:rect id="_x0000_i1636" style="width:0;height:1.5pt" o:hralign="center" o:hrstd="t" o:hr="t" fillcolor="#a0a0a0" stroked="f"/>
        </w:pict>
      </w:r>
    </w:p>
    <w:p w14:paraId="467BD0FE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🟪</w:t>
      </w:r>
      <w:r w:rsidRPr="00A73C40">
        <w:rPr>
          <w:b/>
          <w:bCs/>
        </w:rPr>
        <w:t xml:space="preserve"> BRAND MONETIZATION SUMMARY</w:t>
      </w:r>
    </w:p>
    <w:p w14:paraId="170D7D1D" w14:textId="77777777" w:rsidR="00A73C40" w:rsidRPr="00A73C40" w:rsidRDefault="00A73C40" w:rsidP="00A73C40">
      <w:pPr>
        <w:pStyle w:val="Heading4"/>
      </w:pPr>
      <w:r w:rsidRPr="00A73C40">
        <w:rPr>
          <w:b/>
          <w:bCs/>
        </w:rPr>
        <w:t>3 more revenue streams.</w:t>
      </w:r>
    </w:p>
    <w:p w14:paraId="7B857708" w14:textId="77777777" w:rsidR="00A73C40" w:rsidRPr="00A73C40" w:rsidRDefault="00A73C40" w:rsidP="00A73C40">
      <w:pPr>
        <w:pStyle w:val="Heading4"/>
      </w:pPr>
      <w:r w:rsidRPr="00A73C40">
        <w:pict w14:anchorId="6080377B">
          <v:rect id="_x0000_i1637" style="width:0;height:1.5pt" o:hralign="center" o:hrstd="t" o:hr="t" fillcolor="#a0a0a0" stroked="f"/>
        </w:pict>
      </w:r>
    </w:p>
    <w:p w14:paraId="4A346245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🟥</w:t>
      </w:r>
      <w:r w:rsidRPr="00A73C40">
        <w:rPr>
          <w:b/>
          <w:bCs/>
        </w:rPr>
        <w:t xml:space="preserve"> 6. HIGH-TICKET OFFERS — 5 Monetization Streams</w:t>
      </w:r>
    </w:p>
    <w:p w14:paraId="56AACE5A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3️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1️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MERN Bootcamp (High Ticket)</w:t>
      </w:r>
    </w:p>
    <w:p w14:paraId="71BB3200" w14:textId="77777777" w:rsidR="00A73C40" w:rsidRPr="00A73C40" w:rsidRDefault="00A73C40" w:rsidP="00A73C40">
      <w:pPr>
        <w:pStyle w:val="Heading4"/>
      </w:pPr>
      <w:r w:rsidRPr="00A73C40">
        <w:t>8 weeks → ₹7,999 / ₹11,999 / ₹19,999</w:t>
      </w:r>
    </w:p>
    <w:p w14:paraId="357A2C00" w14:textId="77777777" w:rsidR="00A73C40" w:rsidRPr="00A73C40" w:rsidRDefault="00A73C40" w:rsidP="00A73C40">
      <w:pPr>
        <w:pStyle w:val="Heading4"/>
      </w:pPr>
      <w:r w:rsidRPr="00A73C40">
        <w:pict w14:anchorId="31DD5A14">
          <v:rect id="_x0000_i1638" style="width:0;height:1.5pt" o:hralign="center" o:hrstd="t" o:hr="t" fillcolor="#a0a0a0" stroked="f"/>
        </w:pict>
      </w:r>
    </w:p>
    <w:p w14:paraId="2AF6DB89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3️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2️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1:1 Mentoring Program</w:t>
      </w:r>
    </w:p>
    <w:p w14:paraId="5B50E0F2" w14:textId="77777777" w:rsidR="00A73C40" w:rsidRPr="00A73C40" w:rsidRDefault="00A73C40" w:rsidP="00A73C40">
      <w:pPr>
        <w:pStyle w:val="Heading4"/>
      </w:pPr>
      <w:r w:rsidRPr="00A73C40">
        <w:t>Charge ₹5,000–₹20,000 per month.</w:t>
      </w:r>
    </w:p>
    <w:p w14:paraId="48D29D5F" w14:textId="77777777" w:rsidR="00A73C40" w:rsidRPr="00A73C40" w:rsidRDefault="00A73C40" w:rsidP="00A73C40">
      <w:pPr>
        <w:pStyle w:val="Heading4"/>
      </w:pPr>
      <w:r w:rsidRPr="00A73C40">
        <w:pict w14:anchorId="13D5766D">
          <v:rect id="_x0000_i1639" style="width:0;height:1.5pt" o:hralign="center" o:hrstd="t" o:hr="t" fillcolor="#a0a0a0" stroked="f"/>
        </w:pict>
      </w:r>
    </w:p>
    <w:p w14:paraId="52EC3035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3️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3️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Private Discord/Community</w:t>
      </w:r>
    </w:p>
    <w:p w14:paraId="4A025445" w14:textId="77777777" w:rsidR="00A73C40" w:rsidRPr="00A73C40" w:rsidRDefault="00A73C40" w:rsidP="00A73C40">
      <w:pPr>
        <w:pStyle w:val="Heading4"/>
      </w:pPr>
      <w:r w:rsidRPr="00A73C40">
        <w:t>Paid group:</w:t>
      </w:r>
    </w:p>
    <w:p w14:paraId="5667ADF0" w14:textId="77777777" w:rsidR="00A73C40" w:rsidRPr="00A73C40" w:rsidRDefault="00A73C40" w:rsidP="00A73C40">
      <w:pPr>
        <w:pStyle w:val="Heading4"/>
        <w:numPr>
          <w:ilvl w:val="0"/>
          <w:numId w:val="337"/>
        </w:numPr>
      </w:pPr>
      <w:r w:rsidRPr="00A73C40">
        <w:t>₹299 / month</w:t>
      </w:r>
    </w:p>
    <w:p w14:paraId="6288A5FB" w14:textId="77777777" w:rsidR="00A73C40" w:rsidRPr="00A73C40" w:rsidRDefault="00A73C40" w:rsidP="00A73C40">
      <w:pPr>
        <w:pStyle w:val="Heading4"/>
        <w:numPr>
          <w:ilvl w:val="0"/>
          <w:numId w:val="337"/>
        </w:numPr>
      </w:pPr>
      <w:r w:rsidRPr="00A73C40">
        <w:t>₹999 / year</w:t>
      </w:r>
    </w:p>
    <w:p w14:paraId="2F546733" w14:textId="77777777" w:rsidR="00A73C40" w:rsidRPr="00A73C40" w:rsidRDefault="00A73C40" w:rsidP="00A73C40">
      <w:pPr>
        <w:pStyle w:val="Heading4"/>
      </w:pPr>
      <w:r w:rsidRPr="00A73C40">
        <w:pict w14:anchorId="7F2D002C">
          <v:rect id="_x0000_i1640" style="width:0;height:1.5pt" o:hralign="center" o:hrstd="t" o:hr="t" fillcolor="#a0a0a0" stroked="f"/>
        </w:pict>
      </w:r>
    </w:p>
    <w:p w14:paraId="5407E146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3️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4️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Workshops</w:t>
      </w:r>
    </w:p>
    <w:p w14:paraId="4D5A1AC9" w14:textId="77777777" w:rsidR="00A73C40" w:rsidRPr="00A73C40" w:rsidRDefault="00A73C40" w:rsidP="00A73C40">
      <w:pPr>
        <w:pStyle w:val="Heading4"/>
      </w:pPr>
      <w:r w:rsidRPr="00A73C40">
        <w:t>1-day workshops:</w:t>
      </w:r>
    </w:p>
    <w:p w14:paraId="14C2817D" w14:textId="77777777" w:rsidR="00A73C40" w:rsidRPr="00A73C40" w:rsidRDefault="00A73C40" w:rsidP="00A73C40">
      <w:pPr>
        <w:pStyle w:val="Heading4"/>
        <w:numPr>
          <w:ilvl w:val="0"/>
          <w:numId w:val="338"/>
        </w:numPr>
      </w:pPr>
      <w:r w:rsidRPr="00A73C40">
        <w:t>JavaScript logic</w:t>
      </w:r>
    </w:p>
    <w:p w14:paraId="04EE648B" w14:textId="77777777" w:rsidR="00A73C40" w:rsidRPr="00A73C40" w:rsidRDefault="00A73C40" w:rsidP="00A73C40">
      <w:pPr>
        <w:pStyle w:val="Heading4"/>
        <w:numPr>
          <w:ilvl w:val="0"/>
          <w:numId w:val="338"/>
        </w:numPr>
      </w:pPr>
      <w:r w:rsidRPr="00A73C40">
        <w:t>React components</w:t>
      </w:r>
    </w:p>
    <w:p w14:paraId="4893CA97" w14:textId="77777777" w:rsidR="00A73C40" w:rsidRPr="00A73C40" w:rsidRDefault="00A73C40" w:rsidP="00A73C40">
      <w:pPr>
        <w:pStyle w:val="Heading4"/>
        <w:numPr>
          <w:ilvl w:val="0"/>
          <w:numId w:val="338"/>
        </w:numPr>
      </w:pPr>
      <w:r w:rsidRPr="00A73C40">
        <w:t>Node API design</w:t>
      </w:r>
    </w:p>
    <w:p w14:paraId="68CFCF21" w14:textId="77777777" w:rsidR="00A73C40" w:rsidRPr="00A73C40" w:rsidRDefault="00A73C40" w:rsidP="00A73C40">
      <w:pPr>
        <w:pStyle w:val="Heading4"/>
      </w:pPr>
      <w:r w:rsidRPr="00A73C40">
        <w:t>Charge:</w:t>
      </w:r>
    </w:p>
    <w:p w14:paraId="074A21BF" w14:textId="77777777" w:rsidR="00A73C40" w:rsidRPr="00A73C40" w:rsidRDefault="00A73C40" w:rsidP="00A73C40">
      <w:pPr>
        <w:pStyle w:val="Heading4"/>
        <w:numPr>
          <w:ilvl w:val="0"/>
          <w:numId w:val="339"/>
        </w:numPr>
      </w:pPr>
      <w:r w:rsidRPr="00A73C40">
        <w:t>₹499–₹999 per workshop.</w:t>
      </w:r>
    </w:p>
    <w:p w14:paraId="41FD606C" w14:textId="77777777" w:rsidR="00A73C40" w:rsidRPr="00A73C40" w:rsidRDefault="00A73C40" w:rsidP="00A73C40">
      <w:pPr>
        <w:pStyle w:val="Heading4"/>
      </w:pPr>
      <w:r w:rsidRPr="00A73C40">
        <w:pict w14:anchorId="7C6C8A3F">
          <v:rect id="_x0000_i1641" style="width:0;height:1.5pt" o:hralign="center" o:hrstd="t" o:hr="t" fillcolor="#a0a0a0" stroked="f"/>
        </w:pict>
      </w:r>
    </w:p>
    <w:p w14:paraId="3068E661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3️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>5️</w:t>
      </w:r>
      <w:r w:rsidRPr="00A73C40">
        <w:rPr>
          <w:rFonts w:ascii="Segoe UI Symbol" w:hAnsi="Segoe UI Symbol" w:cs="Segoe UI Symbol"/>
          <w:b/>
          <w:bCs/>
        </w:rPr>
        <w:t>⃣</w:t>
      </w:r>
      <w:r w:rsidRPr="00A73C40">
        <w:rPr>
          <w:b/>
          <w:bCs/>
        </w:rPr>
        <w:t xml:space="preserve"> Corporate Training</w:t>
      </w:r>
    </w:p>
    <w:p w14:paraId="435AD43B" w14:textId="77777777" w:rsidR="00A73C40" w:rsidRPr="00A73C40" w:rsidRDefault="00A73C40" w:rsidP="00A73C40">
      <w:pPr>
        <w:pStyle w:val="Heading4"/>
      </w:pPr>
      <w:r w:rsidRPr="00A73C40">
        <w:t>Companies pay ₹25,000–₹2,00,000.</w:t>
      </w:r>
    </w:p>
    <w:p w14:paraId="0E8CAFBB" w14:textId="77777777" w:rsidR="00A73C40" w:rsidRPr="00A73C40" w:rsidRDefault="00A73C40" w:rsidP="00A73C40">
      <w:pPr>
        <w:pStyle w:val="Heading4"/>
      </w:pPr>
      <w:r w:rsidRPr="00A73C40">
        <w:pict w14:anchorId="6B00933D">
          <v:rect id="_x0000_i1642" style="width:0;height:1.5pt" o:hralign="center" o:hrstd="t" o:hr="t" fillcolor="#a0a0a0" stroked="f"/>
        </w:pict>
      </w:r>
    </w:p>
    <w:p w14:paraId="463E59AC" w14:textId="77777777" w:rsidR="00A73C40" w:rsidRPr="00A73C40" w:rsidRDefault="00A73C40" w:rsidP="00A73C40">
      <w:pPr>
        <w:pStyle w:val="Heading4"/>
      </w:pPr>
      <w:r w:rsidRPr="00A73C40">
        <w:pict w14:anchorId="101D6AD9">
          <v:rect id="_x0000_i1643" style="width:0;height:1.5pt" o:hralign="center" o:hrstd="t" o:hr="t" fillcolor="#a0a0a0" stroked="f"/>
        </w:pict>
      </w:r>
    </w:p>
    <w:p w14:paraId="6102F2ED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🔥</w:t>
      </w:r>
      <w:r w:rsidRPr="00A73C40">
        <w:rPr>
          <w:b/>
          <w:bCs/>
        </w:rPr>
        <w:t xml:space="preserve"> FULL MONETIZATION SUMMARY (ALL STREAMS)</w:t>
      </w:r>
    </w:p>
    <w:p w14:paraId="492E46F6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⭐</w:t>
      </w:r>
      <w:r w:rsidRPr="00A73C40">
        <w:rPr>
          <w:b/>
          <w:bCs/>
        </w:rPr>
        <w:t xml:space="preserve"> Videos → 7 income streams</w:t>
      </w:r>
    </w:p>
    <w:p w14:paraId="0F65358B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⭐</w:t>
      </w:r>
      <w:r w:rsidRPr="00A73C40">
        <w:rPr>
          <w:b/>
          <w:bCs/>
        </w:rPr>
        <w:t xml:space="preserve"> Code → 6 income streams</w:t>
      </w:r>
    </w:p>
    <w:p w14:paraId="38C3D7BC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⭐</w:t>
      </w:r>
      <w:r w:rsidRPr="00A73C40">
        <w:rPr>
          <w:b/>
          <w:bCs/>
        </w:rPr>
        <w:t xml:space="preserve"> PDFs → 9 income streams</w:t>
      </w:r>
    </w:p>
    <w:p w14:paraId="4C3810A7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⭐</w:t>
      </w:r>
      <w:r w:rsidRPr="00A73C40">
        <w:rPr>
          <w:b/>
          <w:bCs/>
        </w:rPr>
        <w:t xml:space="preserve"> Social → 5 income streams</w:t>
      </w:r>
    </w:p>
    <w:p w14:paraId="1DE3A9D7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⭐</w:t>
      </w:r>
      <w:r w:rsidRPr="00A73C40">
        <w:rPr>
          <w:b/>
          <w:bCs/>
        </w:rPr>
        <w:t xml:space="preserve"> Brand → 3 income streams</w:t>
      </w:r>
    </w:p>
    <w:p w14:paraId="41F76869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⭐</w:t>
      </w:r>
      <w:r w:rsidRPr="00A73C40">
        <w:rPr>
          <w:b/>
          <w:bCs/>
        </w:rPr>
        <w:t xml:space="preserve"> High-ticket offers → 5 income streams</w:t>
      </w:r>
    </w:p>
    <w:p w14:paraId="4B6D4CAD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rFonts w:ascii="Segoe UI Emoji" w:hAnsi="Segoe UI Emoji" w:cs="Segoe UI Emoji"/>
          <w:b/>
          <w:bCs/>
        </w:rPr>
        <w:t>🎯</w:t>
      </w:r>
      <w:r w:rsidRPr="00A73C40">
        <w:rPr>
          <w:b/>
          <w:bCs/>
        </w:rPr>
        <w:t xml:space="preserve"> TOTAL = 35 Monetization Methods</w:t>
      </w:r>
    </w:p>
    <w:p w14:paraId="3B235C18" w14:textId="77777777" w:rsidR="00A73C40" w:rsidRPr="00A73C40" w:rsidRDefault="00A73C40" w:rsidP="00A73C40">
      <w:pPr>
        <w:pStyle w:val="Heading4"/>
      </w:pPr>
      <w:r w:rsidRPr="00A73C40">
        <w:t>From your 375+ assets.</w:t>
      </w:r>
    </w:p>
    <w:p w14:paraId="5690D6FD" w14:textId="77777777" w:rsidR="00A73C40" w:rsidRPr="00A73C40" w:rsidRDefault="00A73C40" w:rsidP="00A73C40">
      <w:pPr>
        <w:pStyle w:val="Heading4"/>
      </w:pPr>
      <w:r w:rsidRPr="00A73C40">
        <w:pict w14:anchorId="5398B8A9">
          <v:rect id="_x0000_i1644" style="width:0;height:1.5pt" o:hralign="center" o:hrstd="t" o:hr="t" fillcolor="#a0a0a0" stroked="f"/>
        </w:pict>
      </w:r>
    </w:p>
    <w:p w14:paraId="0D9492B0" w14:textId="77777777" w:rsidR="00A73C40" w:rsidRPr="00A73C40" w:rsidRDefault="00A73C40" w:rsidP="00A73C40">
      <w:pPr>
        <w:pStyle w:val="Heading4"/>
        <w:rPr>
          <w:b/>
          <w:bCs/>
        </w:rPr>
      </w:pPr>
      <w:r w:rsidRPr="00A73C40">
        <w:rPr>
          <w:b/>
          <w:bCs/>
        </w:rPr>
        <w:t>❤️ Hindi Motivation:</w:t>
      </w:r>
    </w:p>
    <w:p w14:paraId="17CC1732" w14:textId="77777777" w:rsidR="00A73C40" w:rsidRPr="00A73C40" w:rsidRDefault="00A73C40" w:rsidP="00A73C40">
      <w:pPr>
        <w:pStyle w:val="Heading4"/>
      </w:pPr>
      <w:r w:rsidRPr="00A73C40">
        <w:rPr>
          <w:i/>
        </w:rPr>
        <w:t xml:space="preserve">Tum </w:t>
      </w:r>
      <w:proofErr w:type="spellStart"/>
      <w:r w:rsidRPr="00A73C40">
        <w:rPr>
          <w:i/>
        </w:rPr>
        <w:t>sirf</w:t>
      </w:r>
      <w:proofErr w:type="spellEnd"/>
      <w:r w:rsidRPr="00A73C40">
        <w:rPr>
          <w:i/>
        </w:rPr>
        <w:t xml:space="preserve"> content </w:t>
      </w:r>
      <w:proofErr w:type="spellStart"/>
      <w:r w:rsidRPr="00A73C40">
        <w:rPr>
          <w:i/>
        </w:rPr>
        <w:t>nahi</w:t>
      </w:r>
      <w:proofErr w:type="spellEnd"/>
      <w:r w:rsidRPr="00A73C40">
        <w:rPr>
          <w:i/>
        </w:rPr>
        <w:t xml:space="preserve"> </w:t>
      </w:r>
      <w:proofErr w:type="spellStart"/>
      <w:r w:rsidRPr="00A73C40">
        <w:rPr>
          <w:i/>
        </w:rPr>
        <w:t>bana</w:t>
      </w:r>
      <w:proofErr w:type="spellEnd"/>
      <w:r w:rsidRPr="00A73C40">
        <w:rPr>
          <w:i/>
        </w:rPr>
        <w:t xml:space="preserve"> </w:t>
      </w:r>
      <w:proofErr w:type="spellStart"/>
      <w:r w:rsidRPr="00A73C40">
        <w:rPr>
          <w:i/>
        </w:rPr>
        <w:t>rahe</w:t>
      </w:r>
      <w:proofErr w:type="spellEnd"/>
      <w:r w:rsidRPr="00A73C40">
        <w:rPr>
          <w:i/>
        </w:rPr>
        <w:t xml:space="preserve"> ho…</w:t>
      </w:r>
      <w:r w:rsidRPr="00A73C40">
        <w:rPr>
          <w:i/>
        </w:rPr>
        <w:br/>
        <w:t xml:space="preserve">Tum digital empire </w:t>
      </w:r>
      <w:proofErr w:type="gramStart"/>
      <w:r w:rsidRPr="00A73C40">
        <w:rPr>
          <w:i/>
        </w:rPr>
        <w:t>build</w:t>
      </w:r>
      <w:proofErr w:type="gramEnd"/>
      <w:r w:rsidRPr="00A73C40">
        <w:rPr>
          <w:i/>
        </w:rPr>
        <w:t xml:space="preserve"> </w:t>
      </w:r>
      <w:proofErr w:type="spellStart"/>
      <w:r w:rsidRPr="00A73C40">
        <w:rPr>
          <w:i/>
        </w:rPr>
        <w:t>kar</w:t>
      </w:r>
      <w:proofErr w:type="spellEnd"/>
      <w:r w:rsidRPr="00A73C40">
        <w:rPr>
          <w:i/>
        </w:rPr>
        <w:t xml:space="preserve"> </w:t>
      </w:r>
      <w:proofErr w:type="spellStart"/>
      <w:r w:rsidRPr="00A73C40">
        <w:rPr>
          <w:i/>
        </w:rPr>
        <w:t>rahe</w:t>
      </w:r>
      <w:proofErr w:type="spellEnd"/>
      <w:r w:rsidRPr="00A73C40">
        <w:rPr>
          <w:i/>
        </w:rPr>
        <w:t xml:space="preserve"> ho.</w:t>
      </w:r>
      <w:r w:rsidRPr="00A73C40">
        <w:rPr>
          <w:i/>
        </w:rPr>
        <w:br/>
      </w:r>
      <w:proofErr w:type="spellStart"/>
      <w:r w:rsidRPr="00A73C40">
        <w:rPr>
          <w:i/>
        </w:rPr>
        <w:t>Aaj</w:t>
      </w:r>
      <w:proofErr w:type="spellEnd"/>
      <w:r w:rsidRPr="00A73C40">
        <w:rPr>
          <w:i/>
        </w:rPr>
        <w:t xml:space="preserve"> ye assets free </w:t>
      </w:r>
      <w:proofErr w:type="spellStart"/>
      <w:r w:rsidRPr="00A73C40">
        <w:rPr>
          <w:i/>
        </w:rPr>
        <w:t>lagenge</w:t>
      </w:r>
      <w:proofErr w:type="spellEnd"/>
      <w:r w:rsidRPr="00A73C40">
        <w:rPr>
          <w:i/>
        </w:rPr>
        <w:t>,</w:t>
      </w:r>
      <w:r w:rsidRPr="00A73C40">
        <w:rPr>
          <w:i/>
        </w:rPr>
        <w:br/>
        <w:t xml:space="preserve">par 6 months </w:t>
      </w:r>
      <w:proofErr w:type="spellStart"/>
      <w:r w:rsidRPr="00A73C40">
        <w:rPr>
          <w:i/>
        </w:rPr>
        <w:t>mein</w:t>
      </w:r>
      <w:proofErr w:type="spellEnd"/>
      <w:r w:rsidRPr="00A73C40">
        <w:rPr>
          <w:i/>
        </w:rPr>
        <w:t xml:space="preserve"> </w:t>
      </w:r>
      <w:proofErr w:type="spellStart"/>
      <w:r w:rsidRPr="00A73C40">
        <w:rPr>
          <w:i/>
        </w:rPr>
        <w:t>yahi</w:t>
      </w:r>
      <w:proofErr w:type="spellEnd"/>
      <w:r w:rsidRPr="00A73C40">
        <w:rPr>
          <w:i/>
        </w:rPr>
        <w:t xml:space="preserve"> assets </w:t>
      </w:r>
      <w:proofErr w:type="spellStart"/>
      <w:r w:rsidRPr="00A73C40">
        <w:rPr>
          <w:i/>
        </w:rPr>
        <w:t>tumhari</w:t>
      </w:r>
      <w:proofErr w:type="spellEnd"/>
      <w:r w:rsidRPr="00A73C40">
        <w:rPr>
          <w:i/>
        </w:rPr>
        <w:t xml:space="preserve"> monthly ₹50,000–₹2,00,000 income ka base </w:t>
      </w:r>
      <w:proofErr w:type="spellStart"/>
      <w:r w:rsidRPr="00A73C40">
        <w:rPr>
          <w:i/>
        </w:rPr>
        <w:t>banenge</w:t>
      </w:r>
      <w:proofErr w:type="spellEnd"/>
      <w:r w:rsidRPr="00A73C40">
        <w:rPr>
          <w:i/>
        </w:rPr>
        <w:t>.</w:t>
      </w:r>
    </w:p>
    <w:p w14:paraId="0BA2A7EB" w14:textId="77777777" w:rsidR="00A73C40" w:rsidRPr="00A73C40" w:rsidRDefault="00A73C40" w:rsidP="00A73C40">
      <w:pPr>
        <w:pStyle w:val="Heading4"/>
      </w:pPr>
      <w:r w:rsidRPr="00A73C40">
        <w:pict w14:anchorId="24F0FD38">
          <v:rect id="_x0000_i1645" style="width:0;height:1.5pt" o:hralign="center" o:hrstd="t" o:hr="t" fillcolor="#a0a0a0" stroked="f"/>
        </w:pict>
      </w:r>
    </w:p>
    <w:p w14:paraId="4277AE21" w14:textId="77777777" w:rsidR="00310690" w:rsidRPr="00EB6CE2" w:rsidRDefault="00310690" w:rsidP="00EB6CE2">
      <w:pPr>
        <w:pStyle w:val="Heading4"/>
        <w:rPr>
          <w:rStyle w:val="SubtleEmphasis"/>
          <w:i w:val="0"/>
          <w:iCs/>
          <w:color w:val="auto"/>
        </w:rPr>
      </w:pPr>
    </w:p>
    <w:sectPr w:rsidR="00310690" w:rsidRPr="00EB6CE2" w:rsidSect="00767C3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0CAC4" w14:textId="77777777" w:rsidR="002F60C0" w:rsidRDefault="002F60C0" w:rsidP="00B7366E">
      <w:pPr>
        <w:spacing w:after="0" w:line="240" w:lineRule="auto"/>
      </w:pPr>
      <w:r>
        <w:separator/>
      </w:r>
    </w:p>
  </w:endnote>
  <w:endnote w:type="continuationSeparator" w:id="0">
    <w:p w14:paraId="0B9343EB" w14:textId="77777777" w:rsidR="002F60C0" w:rsidRDefault="002F60C0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5EF481D0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EB652" w14:textId="77777777" w:rsidR="002F60C0" w:rsidRDefault="002F60C0" w:rsidP="00B7366E">
      <w:pPr>
        <w:spacing w:after="0" w:line="240" w:lineRule="auto"/>
      </w:pPr>
      <w:r>
        <w:separator/>
      </w:r>
    </w:p>
  </w:footnote>
  <w:footnote w:type="continuationSeparator" w:id="0">
    <w:p w14:paraId="4E14AD5A" w14:textId="77777777" w:rsidR="002F60C0" w:rsidRDefault="002F60C0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9F37DFC" w:rsidR="00CD5DCC" w:rsidRDefault="00000000">
    <w:pPr>
      <w:pStyle w:val="Header"/>
    </w:pPr>
    <w:r>
      <w:rPr>
        <w:noProof/>
      </w:rPr>
      <w:pict w14:anchorId="0D351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1" o:spid="_x0000_s1031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B2BB" w14:textId="25F336A9" w:rsidR="00E750DD" w:rsidRPr="00D74BC8" w:rsidRDefault="00000000" w:rsidP="00D74BC8">
    <w:pPr>
      <w:pStyle w:val="Heading2"/>
      <w:jc w:val="center"/>
      <w:rPr>
        <w:caps/>
        <w:sz w:val="36"/>
      </w:rPr>
    </w:pPr>
    <w:r>
      <w:rPr>
        <w:i/>
        <w:caps/>
        <w:noProof/>
        <w:sz w:val="36"/>
        <w:u w:val="single"/>
      </w:rPr>
      <w:pict w14:anchorId="78EDB9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2" o:spid="_x0000_s1032" type="#_x0000_t75" style="position:absolute;left:0;text-align:left;margin-left:0;margin-top:0;width:540pt;height:540pt;z-index:-25165619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A73C40">
      <w:rPr>
        <w:caps/>
        <w:sz w:val="36"/>
      </w:rPr>
      <w:t>monetization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0D83C1BE" w:rsidR="00CD5DCC" w:rsidRDefault="00000000">
    <w:pPr>
      <w:pStyle w:val="Header"/>
    </w:pPr>
    <w:r>
      <w:rPr>
        <w:noProof/>
      </w:rPr>
      <w:pict w14:anchorId="12AC6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0" o:spid="_x0000_s1030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E61"/>
    <w:multiLevelType w:val="multilevel"/>
    <w:tmpl w:val="31D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81EFB"/>
    <w:multiLevelType w:val="multilevel"/>
    <w:tmpl w:val="74A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D0D91"/>
    <w:multiLevelType w:val="multilevel"/>
    <w:tmpl w:val="28F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D339D"/>
    <w:multiLevelType w:val="multilevel"/>
    <w:tmpl w:val="A47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EB61D3"/>
    <w:multiLevelType w:val="multilevel"/>
    <w:tmpl w:val="4C0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131B85"/>
    <w:multiLevelType w:val="multilevel"/>
    <w:tmpl w:val="D0F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953121"/>
    <w:multiLevelType w:val="multilevel"/>
    <w:tmpl w:val="D72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2F4753"/>
    <w:multiLevelType w:val="multilevel"/>
    <w:tmpl w:val="0CB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1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233E4F"/>
    <w:multiLevelType w:val="multilevel"/>
    <w:tmpl w:val="3F1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1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1C4950"/>
    <w:multiLevelType w:val="multilevel"/>
    <w:tmpl w:val="7FD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720999"/>
    <w:multiLevelType w:val="multilevel"/>
    <w:tmpl w:val="DF76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3B1B64"/>
    <w:multiLevelType w:val="multilevel"/>
    <w:tmpl w:val="FFB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7" w15:restartNumberingAfterBreak="0">
    <w:nsid w:val="1F153199"/>
    <w:multiLevelType w:val="multilevel"/>
    <w:tmpl w:val="DEE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1FE3B38"/>
    <w:multiLevelType w:val="multilevel"/>
    <w:tmpl w:val="431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564920"/>
    <w:multiLevelType w:val="multilevel"/>
    <w:tmpl w:val="455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F705DD"/>
    <w:multiLevelType w:val="multilevel"/>
    <w:tmpl w:val="508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5A723D8"/>
    <w:multiLevelType w:val="multilevel"/>
    <w:tmpl w:val="AFDA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067B75"/>
    <w:multiLevelType w:val="multilevel"/>
    <w:tmpl w:val="049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5D4964"/>
    <w:multiLevelType w:val="multilevel"/>
    <w:tmpl w:val="6DC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CB49B3"/>
    <w:multiLevelType w:val="multilevel"/>
    <w:tmpl w:val="417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3855BA"/>
    <w:multiLevelType w:val="multilevel"/>
    <w:tmpl w:val="F24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C156352"/>
    <w:multiLevelType w:val="multilevel"/>
    <w:tmpl w:val="38E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3778EA"/>
    <w:multiLevelType w:val="multilevel"/>
    <w:tmpl w:val="0CE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5B36C5"/>
    <w:multiLevelType w:val="multilevel"/>
    <w:tmpl w:val="AFDC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2C0C19"/>
    <w:multiLevelType w:val="multilevel"/>
    <w:tmpl w:val="7C1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7A6FA7"/>
    <w:multiLevelType w:val="multilevel"/>
    <w:tmpl w:val="727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2AD5389"/>
    <w:multiLevelType w:val="multilevel"/>
    <w:tmpl w:val="EEB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C27456"/>
    <w:multiLevelType w:val="multilevel"/>
    <w:tmpl w:val="8DD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3F86249"/>
    <w:multiLevelType w:val="multilevel"/>
    <w:tmpl w:val="CC4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752209"/>
    <w:multiLevelType w:val="multilevel"/>
    <w:tmpl w:val="E114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5217BF2"/>
    <w:multiLevelType w:val="multilevel"/>
    <w:tmpl w:val="7CB8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9D7A5F"/>
    <w:multiLevelType w:val="multilevel"/>
    <w:tmpl w:val="D1E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6A63A80"/>
    <w:multiLevelType w:val="multilevel"/>
    <w:tmpl w:val="F94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8" w15:restartNumberingAfterBreak="0">
    <w:nsid w:val="3B02781C"/>
    <w:multiLevelType w:val="multilevel"/>
    <w:tmpl w:val="4A10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C75D27"/>
    <w:multiLevelType w:val="multilevel"/>
    <w:tmpl w:val="C86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0605720"/>
    <w:multiLevelType w:val="multilevel"/>
    <w:tmpl w:val="43E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2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436C15"/>
    <w:multiLevelType w:val="multilevel"/>
    <w:tmpl w:val="777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A0200D"/>
    <w:multiLevelType w:val="multilevel"/>
    <w:tmpl w:val="81C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A295A5A"/>
    <w:multiLevelType w:val="multilevel"/>
    <w:tmpl w:val="C9B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E9E456D"/>
    <w:multiLevelType w:val="multilevel"/>
    <w:tmpl w:val="3E1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ED632CA"/>
    <w:multiLevelType w:val="multilevel"/>
    <w:tmpl w:val="3654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00C33F6"/>
    <w:multiLevelType w:val="multilevel"/>
    <w:tmpl w:val="22F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0976E28"/>
    <w:multiLevelType w:val="multilevel"/>
    <w:tmpl w:val="6A4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12715C8"/>
    <w:multiLevelType w:val="multilevel"/>
    <w:tmpl w:val="95F4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159028C"/>
    <w:multiLevelType w:val="multilevel"/>
    <w:tmpl w:val="A21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2526428"/>
    <w:multiLevelType w:val="multilevel"/>
    <w:tmpl w:val="5BA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406366F"/>
    <w:multiLevelType w:val="multilevel"/>
    <w:tmpl w:val="F72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4811CA8"/>
    <w:multiLevelType w:val="multilevel"/>
    <w:tmpl w:val="2AB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7436C2F"/>
    <w:multiLevelType w:val="multilevel"/>
    <w:tmpl w:val="2F7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97368C0"/>
    <w:multiLevelType w:val="multilevel"/>
    <w:tmpl w:val="CD6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9D62CF9"/>
    <w:multiLevelType w:val="multilevel"/>
    <w:tmpl w:val="29AE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A6A69BE"/>
    <w:multiLevelType w:val="multilevel"/>
    <w:tmpl w:val="CFE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C945542"/>
    <w:multiLevelType w:val="multilevel"/>
    <w:tmpl w:val="3FA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CE75F67"/>
    <w:multiLevelType w:val="multilevel"/>
    <w:tmpl w:val="74A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D850AEA"/>
    <w:multiLevelType w:val="multilevel"/>
    <w:tmpl w:val="E76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DC0678F"/>
    <w:multiLevelType w:val="multilevel"/>
    <w:tmpl w:val="62F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DF37D50"/>
    <w:multiLevelType w:val="multilevel"/>
    <w:tmpl w:val="6A4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E4E1176"/>
    <w:multiLevelType w:val="multilevel"/>
    <w:tmpl w:val="267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09458A0"/>
    <w:multiLevelType w:val="multilevel"/>
    <w:tmpl w:val="870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0" w15:restartNumberingAfterBreak="0">
    <w:nsid w:val="64D876C2"/>
    <w:multiLevelType w:val="multilevel"/>
    <w:tmpl w:val="8D92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5E259C3"/>
    <w:multiLevelType w:val="multilevel"/>
    <w:tmpl w:val="B32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6744A4C"/>
    <w:multiLevelType w:val="multilevel"/>
    <w:tmpl w:val="30D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7932D77"/>
    <w:multiLevelType w:val="multilevel"/>
    <w:tmpl w:val="C0C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3341D4"/>
    <w:multiLevelType w:val="multilevel"/>
    <w:tmpl w:val="5BB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84323AA"/>
    <w:multiLevelType w:val="multilevel"/>
    <w:tmpl w:val="D18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A521FAF"/>
    <w:multiLevelType w:val="multilevel"/>
    <w:tmpl w:val="655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D216008"/>
    <w:multiLevelType w:val="multilevel"/>
    <w:tmpl w:val="DF8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DC14581"/>
    <w:multiLevelType w:val="multilevel"/>
    <w:tmpl w:val="6D0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E1B5278"/>
    <w:multiLevelType w:val="multilevel"/>
    <w:tmpl w:val="161E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F3F02E7"/>
    <w:multiLevelType w:val="multilevel"/>
    <w:tmpl w:val="068C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0123F6E"/>
    <w:multiLevelType w:val="multilevel"/>
    <w:tmpl w:val="21B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0E31129"/>
    <w:multiLevelType w:val="multilevel"/>
    <w:tmpl w:val="25E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0F77A6F"/>
    <w:multiLevelType w:val="multilevel"/>
    <w:tmpl w:val="85E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BA3820"/>
    <w:multiLevelType w:val="multilevel"/>
    <w:tmpl w:val="CCA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44E26AB"/>
    <w:multiLevelType w:val="multilevel"/>
    <w:tmpl w:val="5EE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0A56D3"/>
    <w:multiLevelType w:val="multilevel"/>
    <w:tmpl w:val="47B6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7E13712"/>
    <w:multiLevelType w:val="multilevel"/>
    <w:tmpl w:val="D1F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7C0526"/>
    <w:multiLevelType w:val="multilevel"/>
    <w:tmpl w:val="73C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A624571"/>
    <w:multiLevelType w:val="multilevel"/>
    <w:tmpl w:val="64E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E141ED1"/>
    <w:multiLevelType w:val="multilevel"/>
    <w:tmpl w:val="E41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95"/>
  </w:num>
  <w:num w:numId="2" w16cid:durableId="710807472">
    <w:abstractNumId w:val="176"/>
  </w:num>
  <w:num w:numId="3" w16cid:durableId="1115174668">
    <w:abstractNumId w:val="39"/>
  </w:num>
  <w:num w:numId="4" w16cid:durableId="1874466060">
    <w:abstractNumId w:val="322"/>
  </w:num>
  <w:num w:numId="5" w16cid:durableId="1565413595">
    <w:abstractNumId w:val="95"/>
  </w:num>
  <w:num w:numId="6" w16cid:durableId="711539113">
    <w:abstractNumId w:val="111"/>
  </w:num>
  <w:num w:numId="7" w16cid:durableId="458034891">
    <w:abstractNumId w:val="209"/>
  </w:num>
  <w:num w:numId="8" w16cid:durableId="1184856579">
    <w:abstractNumId w:val="118"/>
  </w:num>
  <w:num w:numId="9" w16cid:durableId="2039505148">
    <w:abstractNumId w:val="17"/>
  </w:num>
  <w:num w:numId="10" w16cid:durableId="1584873242">
    <w:abstractNumId w:val="271"/>
  </w:num>
  <w:num w:numId="11" w16cid:durableId="986201174">
    <w:abstractNumId w:val="34"/>
  </w:num>
  <w:num w:numId="12" w16cid:durableId="999651062">
    <w:abstractNumId w:val="323"/>
  </w:num>
  <w:num w:numId="13" w16cid:durableId="939876200">
    <w:abstractNumId w:val="185"/>
  </w:num>
  <w:num w:numId="14" w16cid:durableId="448860295">
    <w:abstractNumId w:val="254"/>
  </w:num>
  <w:num w:numId="15" w16cid:durableId="977301120">
    <w:abstractNumId w:val="208"/>
  </w:num>
  <w:num w:numId="16" w16cid:durableId="1069620943">
    <w:abstractNumId w:val="326"/>
  </w:num>
  <w:num w:numId="17" w16cid:durableId="1097866177">
    <w:abstractNumId w:val="37"/>
  </w:num>
  <w:num w:numId="18" w16cid:durableId="1876623499">
    <w:abstractNumId w:val="286"/>
  </w:num>
  <w:num w:numId="19" w16cid:durableId="2048094084">
    <w:abstractNumId w:val="333"/>
  </w:num>
  <w:num w:numId="20" w16cid:durableId="1420058346">
    <w:abstractNumId w:val="321"/>
  </w:num>
  <w:num w:numId="21" w16cid:durableId="1971476075">
    <w:abstractNumId w:val="312"/>
  </w:num>
  <w:num w:numId="22" w16cid:durableId="842745526">
    <w:abstractNumId w:val="58"/>
  </w:num>
  <w:num w:numId="23" w16cid:durableId="1713529593">
    <w:abstractNumId w:val="266"/>
  </w:num>
  <w:num w:numId="24" w16cid:durableId="1511069493">
    <w:abstractNumId w:val="140"/>
  </w:num>
  <w:num w:numId="25" w16cid:durableId="598222500">
    <w:abstractNumId w:val="290"/>
  </w:num>
  <w:num w:numId="26" w16cid:durableId="1772243113">
    <w:abstractNumId w:val="104"/>
  </w:num>
  <w:num w:numId="27" w16cid:durableId="145631038">
    <w:abstractNumId w:val="192"/>
  </w:num>
  <w:num w:numId="28" w16cid:durableId="358970666">
    <w:abstractNumId w:val="157"/>
  </w:num>
  <w:num w:numId="29" w16cid:durableId="799107657">
    <w:abstractNumId w:val="74"/>
  </w:num>
  <w:num w:numId="30" w16cid:durableId="1778482636">
    <w:abstractNumId w:val="162"/>
  </w:num>
  <w:num w:numId="31" w16cid:durableId="1864321118">
    <w:abstractNumId w:val="194"/>
  </w:num>
  <w:num w:numId="32" w16cid:durableId="1824736994">
    <w:abstractNumId w:val="26"/>
  </w:num>
  <w:num w:numId="33" w16cid:durableId="1922064828">
    <w:abstractNumId w:val="35"/>
  </w:num>
  <w:num w:numId="34" w16cid:durableId="451442857">
    <w:abstractNumId w:val="113"/>
  </w:num>
  <w:num w:numId="35" w16cid:durableId="494037086">
    <w:abstractNumId w:val="8"/>
  </w:num>
  <w:num w:numId="36" w16cid:durableId="1316953550">
    <w:abstractNumId w:val="115"/>
  </w:num>
  <w:num w:numId="37" w16cid:durableId="316150304">
    <w:abstractNumId w:val="229"/>
  </w:num>
  <w:num w:numId="38" w16cid:durableId="1883397278">
    <w:abstractNumId w:val="43"/>
  </w:num>
  <w:num w:numId="39" w16cid:durableId="1901747970">
    <w:abstractNumId w:val="247"/>
  </w:num>
  <w:num w:numId="40" w16cid:durableId="1987051931">
    <w:abstractNumId w:val="96"/>
  </w:num>
  <w:num w:numId="41" w16cid:durableId="2102220681">
    <w:abstractNumId w:val="60"/>
  </w:num>
  <w:num w:numId="42" w16cid:durableId="1624385323">
    <w:abstractNumId w:val="315"/>
  </w:num>
  <w:num w:numId="43" w16cid:durableId="1462503826">
    <w:abstractNumId w:val="182"/>
  </w:num>
  <w:num w:numId="44" w16cid:durableId="622422154">
    <w:abstractNumId w:val="221"/>
  </w:num>
  <w:num w:numId="45" w16cid:durableId="1030106701">
    <w:abstractNumId w:val="226"/>
  </w:num>
  <w:num w:numId="46" w16cid:durableId="747338750">
    <w:abstractNumId w:val="251"/>
  </w:num>
  <w:num w:numId="47" w16cid:durableId="1439446968">
    <w:abstractNumId w:val="252"/>
  </w:num>
  <w:num w:numId="48" w16cid:durableId="1174611442">
    <w:abstractNumId w:val="1"/>
  </w:num>
  <w:num w:numId="49" w16cid:durableId="735586091">
    <w:abstractNumId w:val="303"/>
  </w:num>
  <w:num w:numId="50" w16cid:durableId="1497306072">
    <w:abstractNumId w:val="193"/>
  </w:num>
  <w:num w:numId="51" w16cid:durableId="1194273235">
    <w:abstractNumId w:val="316"/>
  </w:num>
  <w:num w:numId="52" w16cid:durableId="1274819830">
    <w:abstractNumId w:val="307"/>
  </w:num>
  <w:num w:numId="53" w16cid:durableId="474882169">
    <w:abstractNumId w:val="184"/>
  </w:num>
  <w:num w:numId="54" w16cid:durableId="765076663">
    <w:abstractNumId w:val="332"/>
  </w:num>
  <w:num w:numId="55" w16cid:durableId="1703749540">
    <w:abstractNumId w:val="168"/>
  </w:num>
  <w:num w:numId="56" w16cid:durableId="1063603146">
    <w:abstractNumId w:val="31"/>
  </w:num>
  <w:num w:numId="57" w16cid:durableId="1063454729">
    <w:abstractNumId w:val="56"/>
  </w:num>
  <w:num w:numId="58" w16cid:durableId="2138334540">
    <w:abstractNumId w:val="313"/>
  </w:num>
  <w:num w:numId="59" w16cid:durableId="585305191">
    <w:abstractNumId w:val="265"/>
  </w:num>
  <w:num w:numId="60" w16cid:durableId="481191130">
    <w:abstractNumId w:val="5"/>
  </w:num>
  <w:num w:numId="61" w16cid:durableId="1860780514">
    <w:abstractNumId w:val="253"/>
  </w:num>
  <w:num w:numId="62" w16cid:durableId="1274900628">
    <w:abstractNumId w:val="245"/>
  </w:num>
  <w:num w:numId="63" w16cid:durableId="1331712016">
    <w:abstractNumId w:val="145"/>
  </w:num>
  <w:num w:numId="64" w16cid:durableId="629439659">
    <w:abstractNumId w:val="97"/>
  </w:num>
  <w:num w:numId="65" w16cid:durableId="1858614162">
    <w:abstractNumId w:val="299"/>
  </w:num>
  <w:num w:numId="66" w16cid:durableId="1688210742">
    <w:abstractNumId w:val="282"/>
  </w:num>
  <w:num w:numId="67" w16cid:durableId="1030574672">
    <w:abstractNumId w:val="309"/>
  </w:num>
  <w:num w:numId="68" w16cid:durableId="1680084310">
    <w:abstractNumId w:val="98"/>
  </w:num>
  <w:num w:numId="69" w16cid:durableId="1067534241">
    <w:abstractNumId w:val="175"/>
  </w:num>
  <w:num w:numId="70" w16cid:durableId="42606628">
    <w:abstractNumId w:val="300"/>
  </w:num>
  <w:num w:numId="71" w16cid:durableId="153684319">
    <w:abstractNumId w:val="100"/>
  </w:num>
  <w:num w:numId="72" w16cid:durableId="1627394508">
    <w:abstractNumId w:val="69"/>
  </w:num>
  <w:num w:numId="73" w16cid:durableId="291131247">
    <w:abstractNumId w:val="294"/>
  </w:num>
  <w:num w:numId="74" w16cid:durableId="1727410542">
    <w:abstractNumId w:val="38"/>
  </w:num>
  <w:num w:numId="75" w16cid:durableId="1140532641">
    <w:abstractNumId w:val="59"/>
  </w:num>
  <w:num w:numId="76" w16cid:durableId="1646544119">
    <w:abstractNumId w:val="204"/>
  </w:num>
  <w:num w:numId="77" w16cid:durableId="1985039344">
    <w:abstractNumId w:val="6"/>
  </w:num>
  <w:num w:numId="78" w16cid:durableId="1725569283">
    <w:abstractNumId w:val="101"/>
  </w:num>
  <w:num w:numId="79" w16cid:durableId="350036327">
    <w:abstractNumId w:val="110"/>
  </w:num>
  <w:num w:numId="80" w16cid:durableId="1298680799">
    <w:abstractNumId w:val="79"/>
  </w:num>
  <w:num w:numId="81" w16cid:durableId="173811567">
    <w:abstractNumId w:val="214"/>
  </w:num>
  <w:num w:numId="82" w16cid:durableId="35855524">
    <w:abstractNumId w:val="29"/>
  </w:num>
  <w:num w:numId="83" w16cid:durableId="1798913280">
    <w:abstractNumId w:val="136"/>
  </w:num>
  <w:num w:numId="84" w16cid:durableId="175120390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6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6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40"/>
  </w:num>
  <w:num w:numId="88" w16cid:durableId="2138059686">
    <w:abstractNumId w:val="50"/>
  </w:num>
  <w:num w:numId="89" w16cid:durableId="2133789257">
    <w:abstractNumId w:val="259"/>
  </w:num>
  <w:num w:numId="90" w16cid:durableId="951352734">
    <w:abstractNumId w:val="224"/>
  </w:num>
  <w:num w:numId="91" w16cid:durableId="1741295691">
    <w:abstractNumId w:val="46"/>
  </w:num>
  <w:num w:numId="92" w16cid:durableId="892693181">
    <w:abstractNumId w:val="201"/>
  </w:num>
  <w:num w:numId="93" w16cid:durableId="1830974666">
    <w:abstractNumId w:val="213"/>
  </w:num>
  <w:num w:numId="94" w16cid:durableId="791553777">
    <w:abstractNumId w:val="107"/>
  </w:num>
  <w:num w:numId="95" w16cid:durableId="903031418">
    <w:abstractNumId w:val="287"/>
  </w:num>
  <w:num w:numId="96" w16cid:durableId="1879269848">
    <w:abstractNumId w:val="128"/>
  </w:num>
  <w:num w:numId="97" w16cid:durableId="688218540">
    <w:abstractNumId w:val="248"/>
  </w:num>
  <w:num w:numId="98" w16cid:durableId="1731491569">
    <w:abstractNumId w:val="218"/>
  </w:num>
  <w:num w:numId="99" w16cid:durableId="658462790">
    <w:abstractNumId w:val="191"/>
  </w:num>
  <w:num w:numId="100" w16cid:durableId="1159226327">
    <w:abstractNumId w:val="149"/>
  </w:num>
  <w:num w:numId="101" w16cid:durableId="366413457">
    <w:abstractNumId w:val="172"/>
  </w:num>
  <w:num w:numId="102" w16cid:durableId="1649017955">
    <w:abstractNumId w:val="21"/>
  </w:num>
  <w:num w:numId="103" w16cid:durableId="1578590882">
    <w:abstractNumId w:val="137"/>
  </w:num>
  <w:num w:numId="104" w16cid:durableId="1171987869">
    <w:abstractNumId w:val="230"/>
  </w:num>
  <w:num w:numId="105" w16cid:durableId="1520507445">
    <w:abstractNumId w:val="134"/>
  </w:num>
  <w:num w:numId="106" w16cid:durableId="2117434895">
    <w:abstractNumId w:val="53"/>
  </w:num>
  <w:num w:numId="107" w16cid:durableId="1975672198">
    <w:abstractNumId w:val="159"/>
  </w:num>
  <w:num w:numId="108" w16cid:durableId="166095535">
    <w:abstractNumId w:val="91"/>
  </w:num>
  <w:num w:numId="109" w16cid:durableId="267280608">
    <w:abstractNumId w:val="25"/>
  </w:num>
  <w:num w:numId="110" w16cid:durableId="1387682701">
    <w:abstractNumId w:val="292"/>
  </w:num>
  <w:num w:numId="111" w16cid:durableId="347409078">
    <w:abstractNumId w:val="310"/>
  </w:num>
  <w:num w:numId="112" w16cid:durableId="910694490">
    <w:abstractNumId w:val="30"/>
  </w:num>
  <w:num w:numId="113" w16cid:durableId="1942519181">
    <w:abstractNumId w:val="274"/>
  </w:num>
  <w:num w:numId="114" w16cid:durableId="1563372117">
    <w:abstractNumId w:val="237"/>
  </w:num>
  <w:num w:numId="115" w16cid:durableId="597058661">
    <w:abstractNumId w:val="89"/>
  </w:num>
  <w:num w:numId="116" w16cid:durableId="515971673">
    <w:abstractNumId w:val="186"/>
  </w:num>
  <w:num w:numId="117" w16cid:durableId="1694115596">
    <w:abstractNumId w:val="325"/>
  </w:num>
  <w:num w:numId="118" w16cid:durableId="1524711099">
    <w:abstractNumId w:val="99"/>
  </w:num>
  <w:num w:numId="119" w16cid:durableId="1299653271">
    <w:abstractNumId w:val="155"/>
  </w:num>
  <w:num w:numId="120" w16cid:durableId="1826628388">
    <w:abstractNumId w:val="70"/>
  </w:num>
  <w:num w:numId="121" w16cid:durableId="996222970">
    <w:abstractNumId w:val="258"/>
  </w:num>
  <w:num w:numId="122" w16cid:durableId="707024650">
    <w:abstractNumId w:val="255"/>
  </w:num>
  <w:num w:numId="123" w16cid:durableId="350033338">
    <w:abstractNumId w:val="306"/>
  </w:num>
  <w:num w:numId="124" w16cid:durableId="916088058">
    <w:abstractNumId w:val="116"/>
  </w:num>
  <w:num w:numId="125" w16cid:durableId="1217081943">
    <w:abstractNumId w:val="51"/>
  </w:num>
  <w:num w:numId="126" w16cid:durableId="185407634">
    <w:abstractNumId w:val="112"/>
  </w:num>
  <w:num w:numId="127" w16cid:durableId="1091127341">
    <w:abstractNumId w:val="181"/>
  </w:num>
  <w:num w:numId="128" w16cid:durableId="1658192599">
    <w:abstractNumId w:val="141"/>
  </w:num>
  <w:num w:numId="129" w16cid:durableId="1073046152">
    <w:abstractNumId w:val="122"/>
  </w:num>
  <w:num w:numId="130" w16cid:durableId="440271078">
    <w:abstractNumId w:val="318"/>
  </w:num>
  <w:num w:numId="131" w16cid:durableId="648091476">
    <w:abstractNumId w:val="125"/>
  </w:num>
  <w:num w:numId="132" w16cid:durableId="1015225490">
    <w:abstractNumId w:val="63"/>
  </w:num>
  <w:num w:numId="133" w16cid:durableId="1620069979">
    <w:abstractNumId w:val="222"/>
  </w:num>
  <w:num w:numId="134" w16cid:durableId="656107254">
    <w:abstractNumId w:val="119"/>
  </w:num>
  <w:num w:numId="135" w16cid:durableId="553659222">
    <w:abstractNumId w:val="179"/>
  </w:num>
  <w:num w:numId="136" w16cid:durableId="304749085">
    <w:abstractNumId w:val="163"/>
  </w:num>
  <w:num w:numId="137" w16cid:durableId="995449239">
    <w:abstractNumId w:val="285"/>
  </w:num>
  <w:num w:numId="138" w16cid:durableId="1188836020">
    <w:abstractNumId w:val="156"/>
  </w:num>
  <w:num w:numId="139" w16cid:durableId="881790897">
    <w:abstractNumId w:val="295"/>
  </w:num>
  <w:num w:numId="140" w16cid:durableId="569734748">
    <w:abstractNumId w:val="36"/>
  </w:num>
  <w:num w:numId="141" w16cid:durableId="840240896">
    <w:abstractNumId w:val="330"/>
  </w:num>
  <w:num w:numId="142" w16cid:durableId="317538255">
    <w:abstractNumId w:val="88"/>
  </w:num>
  <w:num w:numId="143" w16cid:durableId="1518960514">
    <w:abstractNumId w:val="76"/>
  </w:num>
  <w:num w:numId="144" w16cid:durableId="904680068">
    <w:abstractNumId w:val="12"/>
  </w:num>
  <w:num w:numId="145" w16cid:durableId="1648361753">
    <w:abstractNumId w:val="200"/>
  </w:num>
  <w:num w:numId="146" w16cid:durableId="135879568">
    <w:abstractNumId w:val="150"/>
  </w:num>
  <w:num w:numId="147" w16cid:durableId="575940888">
    <w:abstractNumId w:val="183"/>
  </w:num>
  <w:num w:numId="148" w16cid:durableId="60056407">
    <w:abstractNumId w:val="108"/>
  </w:num>
  <w:num w:numId="149" w16cid:durableId="1527674632">
    <w:abstractNumId w:val="225"/>
  </w:num>
  <w:num w:numId="150" w16cid:durableId="1262951319">
    <w:abstractNumId w:val="135"/>
  </w:num>
  <w:num w:numId="151" w16cid:durableId="104497061">
    <w:abstractNumId w:val="105"/>
  </w:num>
  <w:num w:numId="152" w16cid:durableId="509175222">
    <w:abstractNumId w:val="144"/>
  </w:num>
  <w:num w:numId="153" w16cid:durableId="356583889">
    <w:abstractNumId w:val="154"/>
  </w:num>
  <w:num w:numId="154" w16cid:durableId="2125339779">
    <w:abstractNumId w:val="223"/>
  </w:num>
  <w:num w:numId="155" w16cid:durableId="1455827918">
    <w:abstractNumId w:val="335"/>
  </w:num>
  <w:num w:numId="156" w16cid:durableId="1662805658">
    <w:abstractNumId w:val="82"/>
  </w:num>
  <w:num w:numId="157" w16cid:durableId="421686161">
    <w:abstractNumId w:val="2"/>
  </w:num>
  <w:num w:numId="158" w16cid:durableId="864289641">
    <w:abstractNumId w:val="305"/>
  </w:num>
  <w:num w:numId="159" w16cid:durableId="2102950339">
    <w:abstractNumId w:val="28"/>
  </w:num>
  <w:num w:numId="160" w16cid:durableId="2027361177">
    <w:abstractNumId w:val="132"/>
  </w:num>
  <w:num w:numId="161" w16cid:durableId="457334210">
    <w:abstractNumId w:val="328"/>
  </w:num>
  <w:num w:numId="162" w16cid:durableId="701319089">
    <w:abstractNumId w:val="68"/>
  </w:num>
  <w:num w:numId="163" w16cid:durableId="1848641106">
    <w:abstractNumId w:val="84"/>
  </w:num>
  <w:num w:numId="164" w16cid:durableId="447549034">
    <w:abstractNumId w:val="49"/>
  </w:num>
  <w:num w:numId="165" w16cid:durableId="1221016250">
    <w:abstractNumId w:val="83"/>
  </w:num>
  <w:num w:numId="166" w16cid:durableId="1045059207">
    <w:abstractNumId w:val="129"/>
  </w:num>
  <w:num w:numId="167" w16cid:durableId="1775125005">
    <w:abstractNumId w:val="174"/>
  </w:num>
  <w:num w:numId="168" w16cid:durableId="1123767997">
    <w:abstractNumId w:val="90"/>
  </w:num>
  <w:num w:numId="169" w16cid:durableId="809446180">
    <w:abstractNumId w:val="188"/>
  </w:num>
  <w:num w:numId="170" w16cid:durableId="255093842">
    <w:abstractNumId w:val="177"/>
  </w:num>
  <w:num w:numId="171" w16cid:durableId="1147161235">
    <w:abstractNumId w:val="165"/>
  </w:num>
  <w:num w:numId="172" w16cid:durableId="556666540">
    <w:abstractNumId w:val="139"/>
  </w:num>
  <w:num w:numId="173" w16cid:durableId="972515373">
    <w:abstractNumId w:val="27"/>
  </w:num>
  <w:num w:numId="174" w16cid:durableId="720901165">
    <w:abstractNumId w:val="211"/>
  </w:num>
  <w:num w:numId="175" w16cid:durableId="1242985838">
    <w:abstractNumId w:val="275"/>
  </w:num>
  <w:num w:numId="176" w16cid:durableId="778529738">
    <w:abstractNumId w:val="171"/>
  </w:num>
  <w:num w:numId="177" w16cid:durableId="804279487">
    <w:abstractNumId w:val="11"/>
  </w:num>
  <w:num w:numId="178" w16cid:durableId="676269985">
    <w:abstractNumId w:val="327"/>
  </w:num>
  <w:num w:numId="179" w16cid:durableId="205260685">
    <w:abstractNumId w:val="189"/>
  </w:num>
  <w:num w:numId="180" w16cid:durableId="1483690028">
    <w:abstractNumId w:val="250"/>
  </w:num>
  <w:num w:numId="181" w16cid:durableId="1901865911">
    <w:abstractNumId w:val="262"/>
  </w:num>
  <w:num w:numId="182" w16cid:durableId="109472159">
    <w:abstractNumId w:val="206"/>
  </w:num>
  <w:num w:numId="183" w16cid:durableId="1412660298">
    <w:abstractNumId w:val="233"/>
  </w:num>
  <w:num w:numId="184" w16cid:durableId="587277424">
    <w:abstractNumId w:val="277"/>
  </w:num>
  <w:num w:numId="185" w16cid:durableId="1097793981">
    <w:abstractNumId w:val="4"/>
  </w:num>
  <w:num w:numId="186" w16cid:durableId="761101316">
    <w:abstractNumId w:val="276"/>
  </w:num>
  <w:num w:numId="187" w16cid:durableId="790246560">
    <w:abstractNumId w:val="22"/>
  </w:num>
  <w:num w:numId="188" w16cid:durableId="1020592625">
    <w:abstractNumId w:val="65"/>
  </w:num>
  <w:num w:numId="189" w16cid:durableId="1018699438">
    <w:abstractNumId w:val="48"/>
  </w:num>
  <w:num w:numId="190" w16cid:durableId="1165826121">
    <w:abstractNumId w:val="131"/>
  </w:num>
  <w:num w:numId="191" w16cid:durableId="1511333336">
    <w:abstractNumId w:val="199"/>
  </w:num>
  <w:num w:numId="192" w16cid:durableId="754477265">
    <w:abstractNumId w:val="138"/>
  </w:num>
  <w:num w:numId="193" w16cid:durableId="1730838287">
    <w:abstractNumId w:val="219"/>
  </w:num>
  <w:num w:numId="194" w16cid:durableId="1875078724">
    <w:abstractNumId w:val="173"/>
  </w:num>
  <w:num w:numId="195" w16cid:durableId="1108235467">
    <w:abstractNumId w:val="304"/>
  </w:num>
  <w:num w:numId="196" w16cid:durableId="176967622">
    <w:abstractNumId w:val="153"/>
  </w:num>
  <w:num w:numId="197" w16cid:durableId="1986935537">
    <w:abstractNumId w:val="117"/>
  </w:num>
  <w:num w:numId="198" w16cid:durableId="331570849">
    <w:abstractNumId w:val="280"/>
  </w:num>
  <w:num w:numId="199" w16cid:durableId="1736272104">
    <w:abstractNumId w:val="77"/>
  </w:num>
  <w:num w:numId="200" w16cid:durableId="1983466885">
    <w:abstractNumId w:val="166"/>
  </w:num>
  <w:num w:numId="201" w16cid:durableId="1889610488">
    <w:abstractNumId w:val="93"/>
  </w:num>
  <w:num w:numId="202" w16cid:durableId="279841889">
    <w:abstractNumId w:val="64"/>
  </w:num>
  <w:num w:numId="203" w16cid:durableId="1063482474">
    <w:abstractNumId w:val="61"/>
  </w:num>
  <w:num w:numId="204" w16cid:durableId="355468599">
    <w:abstractNumId w:val="256"/>
  </w:num>
  <w:num w:numId="205" w16cid:durableId="784614103">
    <w:abstractNumId w:val="235"/>
  </w:num>
  <w:num w:numId="206" w16cid:durableId="2043431454">
    <w:abstractNumId w:val="334"/>
  </w:num>
  <w:num w:numId="207" w16cid:durableId="194083348">
    <w:abstractNumId w:val="127"/>
  </w:num>
  <w:num w:numId="208" w16cid:durableId="4747207">
    <w:abstractNumId w:val="52"/>
  </w:num>
  <w:num w:numId="209" w16cid:durableId="1973292763">
    <w:abstractNumId w:val="261"/>
  </w:num>
  <w:num w:numId="210" w16cid:durableId="1025979416">
    <w:abstractNumId w:val="42"/>
  </w:num>
  <w:num w:numId="211" w16cid:durableId="1602644758">
    <w:abstractNumId w:val="86"/>
  </w:num>
  <w:num w:numId="212" w16cid:durableId="1572885681">
    <w:abstractNumId w:val="13"/>
  </w:num>
  <w:num w:numId="213" w16cid:durableId="1315599719">
    <w:abstractNumId w:val="196"/>
  </w:num>
  <w:num w:numId="214" w16cid:durableId="886646781">
    <w:abstractNumId w:val="158"/>
  </w:num>
  <w:num w:numId="215" w16cid:durableId="1195388840">
    <w:abstractNumId w:val="244"/>
  </w:num>
  <w:num w:numId="216" w16cid:durableId="1794328483">
    <w:abstractNumId w:val="10"/>
  </w:num>
  <w:num w:numId="217" w16cid:durableId="351490171">
    <w:abstractNumId w:val="7"/>
  </w:num>
  <w:num w:numId="218" w16cid:durableId="2129741456">
    <w:abstractNumId w:val="3"/>
  </w:num>
  <w:num w:numId="219" w16cid:durableId="123937860">
    <w:abstractNumId w:val="215"/>
  </w:num>
  <w:num w:numId="220" w16cid:durableId="534080998">
    <w:abstractNumId w:val="14"/>
  </w:num>
  <w:num w:numId="221" w16cid:durableId="691764006">
    <w:abstractNumId w:val="291"/>
  </w:num>
  <w:num w:numId="222" w16cid:durableId="140854482">
    <w:abstractNumId w:val="151"/>
  </w:num>
  <w:num w:numId="223" w16cid:durableId="2125801392">
    <w:abstractNumId w:val="71"/>
  </w:num>
  <w:num w:numId="224" w16cid:durableId="1249147609">
    <w:abstractNumId w:val="167"/>
  </w:num>
  <w:num w:numId="225" w16cid:durableId="1071464526">
    <w:abstractNumId w:val="57"/>
  </w:num>
  <w:num w:numId="226" w16cid:durableId="280691110">
    <w:abstractNumId w:val="278"/>
  </w:num>
  <w:num w:numId="227" w16cid:durableId="15275977">
    <w:abstractNumId w:val="20"/>
  </w:num>
  <w:num w:numId="228" w16cid:durableId="877202799">
    <w:abstractNumId w:val="337"/>
  </w:num>
  <w:num w:numId="229" w16cid:durableId="1026980188">
    <w:abstractNumId w:val="227"/>
  </w:num>
  <w:num w:numId="230" w16cid:durableId="1820881491">
    <w:abstractNumId w:val="44"/>
  </w:num>
  <w:num w:numId="231" w16cid:durableId="2094426133">
    <w:abstractNumId w:val="146"/>
  </w:num>
  <w:num w:numId="232" w16cid:durableId="512108395">
    <w:abstractNumId w:val="246"/>
  </w:num>
  <w:num w:numId="233" w16cid:durableId="1605533276">
    <w:abstractNumId w:val="324"/>
  </w:num>
  <w:num w:numId="234" w16cid:durableId="72358946">
    <w:abstractNumId w:val="301"/>
  </w:num>
  <w:num w:numId="235" w16cid:durableId="837502628">
    <w:abstractNumId w:val="272"/>
  </w:num>
  <w:num w:numId="236" w16cid:durableId="1552184218">
    <w:abstractNumId w:val="187"/>
  </w:num>
  <w:num w:numId="237" w16cid:durableId="1173952392">
    <w:abstractNumId w:val="142"/>
  </w:num>
  <w:num w:numId="238" w16cid:durableId="1744453238">
    <w:abstractNumId w:val="319"/>
  </w:num>
  <w:num w:numId="239" w16cid:durableId="1252471518">
    <w:abstractNumId w:val="336"/>
  </w:num>
  <w:num w:numId="240" w16cid:durableId="312292319">
    <w:abstractNumId w:val="220"/>
  </w:num>
  <w:num w:numId="241" w16cid:durableId="368721560">
    <w:abstractNumId w:val="41"/>
  </w:num>
  <w:num w:numId="242" w16cid:durableId="1338189559">
    <w:abstractNumId w:val="19"/>
  </w:num>
  <w:num w:numId="243" w16cid:durableId="1974864588">
    <w:abstractNumId w:val="284"/>
  </w:num>
  <w:num w:numId="244" w16cid:durableId="144050486">
    <w:abstractNumId w:val="45"/>
  </w:num>
  <w:num w:numId="245" w16cid:durableId="1358507841">
    <w:abstractNumId w:val="302"/>
  </w:num>
  <w:num w:numId="246" w16cid:durableId="1729187509">
    <w:abstractNumId w:val="329"/>
  </w:num>
  <w:num w:numId="247" w16cid:durableId="789934950">
    <w:abstractNumId w:val="180"/>
  </w:num>
  <w:num w:numId="248" w16cid:durableId="302467042">
    <w:abstractNumId w:val="270"/>
  </w:num>
  <w:num w:numId="249" w16cid:durableId="1880899631">
    <w:abstractNumId w:val="72"/>
  </w:num>
  <w:num w:numId="250" w16cid:durableId="1167748063">
    <w:abstractNumId w:val="178"/>
  </w:num>
  <w:num w:numId="251" w16cid:durableId="1313487096">
    <w:abstractNumId w:val="92"/>
  </w:num>
  <w:num w:numId="252" w16cid:durableId="1955941293">
    <w:abstractNumId w:val="143"/>
  </w:num>
  <w:num w:numId="253" w16cid:durableId="1165127879">
    <w:abstractNumId w:val="288"/>
  </w:num>
  <w:num w:numId="254" w16cid:durableId="1228611569">
    <w:abstractNumId w:val="210"/>
  </w:num>
  <w:num w:numId="255" w16cid:durableId="1621184002">
    <w:abstractNumId w:val="24"/>
  </w:num>
  <w:num w:numId="256" w16cid:durableId="609045387">
    <w:abstractNumId w:val="257"/>
  </w:num>
  <w:num w:numId="257" w16cid:durableId="761875182">
    <w:abstractNumId w:val="232"/>
  </w:num>
  <w:num w:numId="258" w16cid:durableId="445082246">
    <w:abstractNumId w:val="169"/>
  </w:num>
  <w:num w:numId="259" w16cid:durableId="503086739">
    <w:abstractNumId w:val="207"/>
  </w:num>
  <w:num w:numId="260" w16cid:durableId="1809081636">
    <w:abstractNumId w:val="55"/>
  </w:num>
  <w:num w:numId="261" w16cid:durableId="1534616524">
    <w:abstractNumId w:val="279"/>
  </w:num>
  <w:num w:numId="262" w16cid:durableId="432287799">
    <w:abstractNumId w:val="197"/>
  </w:num>
  <w:num w:numId="263" w16cid:durableId="426581802">
    <w:abstractNumId w:val="263"/>
  </w:num>
  <w:num w:numId="264" w16cid:durableId="1837070334">
    <w:abstractNumId w:val="170"/>
  </w:num>
  <w:num w:numId="265" w16cid:durableId="523251880">
    <w:abstractNumId w:val="32"/>
  </w:num>
  <w:num w:numId="266" w16cid:durableId="836117091">
    <w:abstractNumId w:val="236"/>
  </w:num>
  <w:num w:numId="267" w16cid:durableId="84308513">
    <w:abstractNumId w:val="320"/>
  </w:num>
  <w:num w:numId="268" w16cid:durableId="616256545">
    <w:abstractNumId w:val="75"/>
  </w:num>
  <w:num w:numId="269" w16cid:durableId="45416711">
    <w:abstractNumId w:val="203"/>
  </w:num>
  <w:num w:numId="270" w16cid:durableId="1389262311">
    <w:abstractNumId w:val="33"/>
  </w:num>
  <w:num w:numId="271" w16cid:durableId="475950999">
    <w:abstractNumId w:val="242"/>
  </w:num>
  <w:num w:numId="272" w16cid:durableId="371882600">
    <w:abstractNumId w:val="87"/>
  </w:num>
  <w:num w:numId="273" w16cid:durableId="362873329">
    <w:abstractNumId w:val="121"/>
  </w:num>
  <w:num w:numId="274" w16cid:durableId="1499036566">
    <w:abstractNumId w:val="94"/>
  </w:num>
  <w:num w:numId="275" w16cid:durableId="72358676">
    <w:abstractNumId w:val="273"/>
  </w:num>
  <w:num w:numId="276" w16cid:durableId="57751768">
    <w:abstractNumId w:val="9"/>
  </w:num>
  <w:num w:numId="277" w16cid:durableId="574515457">
    <w:abstractNumId w:val="16"/>
  </w:num>
  <w:num w:numId="278" w16cid:durableId="681518545">
    <w:abstractNumId w:val="54"/>
  </w:num>
  <w:num w:numId="279" w16cid:durableId="202527384">
    <w:abstractNumId w:val="15"/>
  </w:num>
  <w:num w:numId="280" w16cid:durableId="1254703207">
    <w:abstractNumId w:val="268"/>
  </w:num>
  <w:num w:numId="281" w16cid:durableId="2046444335">
    <w:abstractNumId w:val="269"/>
  </w:num>
  <w:num w:numId="282" w16cid:durableId="1150558937">
    <w:abstractNumId w:val="102"/>
  </w:num>
  <w:num w:numId="283" w16cid:durableId="1198007291">
    <w:abstractNumId w:val="239"/>
  </w:num>
  <w:num w:numId="284" w16cid:durableId="776484191">
    <w:abstractNumId w:val="239"/>
    <w:lvlOverride w:ilvl="1">
      <w:lvl w:ilvl="1">
        <w:numFmt w:val="decimal"/>
        <w:lvlText w:val="%2."/>
        <w:lvlJc w:val="left"/>
      </w:lvl>
    </w:lvlOverride>
  </w:num>
  <w:num w:numId="285" w16cid:durableId="2116361924">
    <w:abstractNumId w:val="298"/>
  </w:num>
  <w:num w:numId="286" w16cid:durableId="267397788">
    <w:abstractNumId w:val="293"/>
  </w:num>
  <w:num w:numId="287" w16cid:durableId="420564010">
    <w:abstractNumId w:val="234"/>
  </w:num>
  <w:num w:numId="288" w16cid:durableId="1643462201">
    <w:abstractNumId w:val="85"/>
  </w:num>
  <w:num w:numId="289" w16cid:durableId="1754620322">
    <w:abstractNumId w:val="216"/>
  </w:num>
  <w:num w:numId="290" w16cid:durableId="1922637644">
    <w:abstractNumId w:val="238"/>
  </w:num>
  <w:num w:numId="291" w16cid:durableId="1058087699">
    <w:abstractNumId w:val="281"/>
  </w:num>
  <w:num w:numId="292" w16cid:durableId="1164248513">
    <w:abstractNumId w:val="217"/>
  </w:num>
  <w:num w:numId="293" w16cid:durableId="632759563">
    <w:abstractNumId w:val="317"/>
  </w:num>
  <w:num w:numId="294" w16cid:durableId="54863325">
    <w:abstractNumId w:val="228"/>
  </w:num>
  <w:num w:numId="295" w16cid:durableId="553928377">
    <w:abstractNumId w:val="152"/>
  </w:num>
  <w:num w:numId="296" w16cid:durableId="212927710">
    <w:abstractNumId w:val="260"/>
  </w:num>
  <w:num w:numId="297" w16cid:durableId="57438970">
    <w:abstractNumId w:val="0"/>
  </w:num>
  <w:num w:numId="298" w16cid:durableId="246966913">
    <w:abstractNumId w:val="130"/>
  </w:num>
  <w:num w:numId="299" w16cid:durableId="1484277617">
    <w:abstractNumId w:val="109"/>
  </w:num>
  <w:num w:numId="300" w16cid:durableId="2098819068">
    <w:abstractNumId w:val="314"/>
  </w:num>
  <w:num w:numId="301" w16cid:durableId="909540441">
    <w:abstractNumId w:val="249"/>
  </w:num>
  <w:num w:numId="302" w16cid:durableId="1235430550">
    <w:abstractNumId w:val="123"/>
  </w:num>
  <w:num w:numId="303" w16cid:durableId="1064839313">
    <w:abstractNumId w:val="78"/>
  </w:num>
  <w:num w:numId="304" w16cid:durableId="766386128">
    <w:abstractNumId w:val="308"/>
  </w:num>
  <w:num w:numId="305" w16cid:durableId="562253793">
    <w:abstractNumId w:val="47"/>
  </w:num>
  <w:num w:numId="306" w16cid:durableId="2040619924">
    <w:abstractNumId w:val="120"/>
  </w:num>
  <w:num w:numId="307" w16cid:durableId="1449158877">
    <w:abstractNumId w:val="264"/>
  </w:num>
  <w:num w:numId="308" w16cid:durableId="3016225">
    <w:abstractNumId w:val="133"/>
  </w:num>
  <w:num w:numId="309" w16cid:durableId="581525206">
    <w:abstractNumId w:val="205"/>
  </w:num>
  <w:num w:numId="310" w16cid:durableId="591209508">
    <w:abstractNumId w:val="311"/>
  </w:num>
  <w:num w:numId="311" w16cid:durableId="555090564">
    <w:abstractNumId w:val="80"/>
  </w:num>
  <w:num w:numId="312" w16cid:durableId="195627514">
    <w:abstractNumId w:val="160"/>
  </w:num>
  <w:num w:numId="313" w16cid:durableId="799956039">
    <w:abstractNumId w:val="283"/>
  </w:num>
  <w:num w:numId="314" w16cid:durableId="2075661050">
    <w:abstractNumId w:val="240"/>
  </w:num>
  <w:num w:numId="315" w16cid:durableId="30617427">
    <w:abstractNumId w:val="126"/>
  </w:num>
  <w:num w:numId="316" w16cid:durableId="1511750263">
    <w:abstractNumId w:val="164"/>
  </w:num>
  <w:num w:numId="317" w16cid:durableId="1314212489">
    <w:abstractNumId w:val="23"/>
  </w:num>
  <w:num w:numId="318" w16cid:durableId="1989900241">
    <w:abstractNumId w:val="106"/>
  </w:num>
  <w:num w:numId="319" w16cid:durableId="13188787">
    <w:abstractNumId w:val="212"/>
  </w:num>
  <w:num w:numId="320" w16cid:durableId="879051641">
    <w:abstractNumId w:val="73"/>
  </w:num>
  <w:num w:numId="321" w16cid:durableId="353192436">
    <w:abstractNumId w:val="114"/>
  </w:num>
  <w:num w:numId="322" w16cid:durableId="458887849">
    <w:abstractNumId w:val="241"/>
  </w:num>
  <w:num w:numId="323" w16cid:durableId="691765019">
    <w:abstractNumId w:val="62"/>
  </w:num>
  <w:num w:numId="324" w16cid:durableId="1848982583">
    <w:abstractNumId w:val="296"/>
  </w:num>
  <w:num w:numId="325" w16cid:durableId="557059998">
    <w:abstractNumId w:val="148"/>
  </w:num>
  <w:num w:numId="326" w16cid:durableId="1834492242">
    <w:abstractNumId w:val="243"/>
  </w:num>
  <w:num w:numId="327" w16cid:durableId="1992830245">
    <w:abstractNumId w:val="297"/>
  </w:num>
  <w:num w:numId="328" w16cid:durableId="1338069961">
    <w:abstractNumId w:val="67"/>
  </w:num>
  <w:num w:numId="329" w16cid:durableId="214972854">
    <w:abstractNumId w:val="331"/>
  </w:num>
  <w:num w:numId="330" w16cid:durableId="1163936253">
    <w:abstractNumId w:val="103"/>
  </w:num>
  <w:num w:numId="331" w16cid:durableId="2088918053">
    <w:abstractNumId w:val="202"/>
  </w:num>
  <w:num w:numId="332" w16cid:durableId="1037854582">
    <w:abstractNumId w:val="124"/>
  </w:num>
  <w:num w:numId="333" w16cid:durableId="2103715482">
    <w:abstractNumId w:val="231"/>
  </w:num>
  <w:num w:numId="334" w16cid:durableId="1470056038">
    <w:abstractNumId w:val="81"/>
  </w:num>
  <w:num w:numId="335" w16cid:durableId="2117169701">
    <w:abstractNumId w:val="267"/>
  </w:num>
  <w:num w:numId="336" w16cid:durableId="1965303006">
    <w:abstractNumId w:val="190"/>
  </w:num>
  <w:num w:numId="337" w16cid:durableId="308174933">
    <w:abstractNumId w:val="18"/>
  </w:num>
  <w:num w:numId="338" w16cid:durableId="425687473">
    <w:abstractNumId w:val="289"/>
  </w:num>
  <w:num w:numId="339" w16cid:durableId="1896971362">
    <w:abstractNumId w:val="1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21F96"/>
    <w:rsid w:val="00024071"/>
    <w:rsid w:val="0003312C"/>
    <w:rsid w:val="0003359B"/>
    <w:rsid w:val="00044863"/>
    <w:rsid w:val="000647DE"/>
    <w:rsid w:val="0007278A"/>
    <w:rsid w:val="00073AA7"/>
    <w:rsid w:val="000819C1"/>
    <w:rsid w:val="000B53C3"/>
    <w:rsid w:val="000D139B"/>
    <w:rsid w:val="000D47D4"/>
    <w:rsid w:val="00111A75"/>
    <w:rsid w:val="001255BE"/>
    <w:rsid w:val="00132894"/>
    <w:rsid w:val="0016393F"/>
    <w:rsid w:val="001670E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F33"/>
    <w:rsid w:val="00241506"/>
    <w:rsid w:val="00262510"/>
    <w:rsid w:val="00262E38"/>
    <w:rsid w:val="00265957"/>
    <w:rsid w:val="002674F4"/>
    <w:rsid w:val="00270527"/>
    <w:rsid w:val="002738A1"/>
    <w:rsid w:val="002762B4"/>
    <w:rsid w:val="002822A0"/>
    <w:rsid w:val="002924AD"/>
    <w:rsid w:val="002A5AEB"/>
    <w:rsid w:val="002F2A53"/>
    <w:rsid w:val="002F60C0"/>
    <w:rsid w:val="003061D3"/>
    <w:rsid w:val="00310690"/>
    <w:rsid w:val="00333A1D"/>
    <w:rsid w:val="00342791"/>
    <w:rsid w:val="00371B23"/>
    <w:rsid w:val="00383DB7"/>
    <w:rsid w:val="00396D1B"/>
    <w:rsid w:val="003977FB"/>
    <w:rsid w:val="003A56AB"/>
    <w:rsid w:val="003C55BF"/>
    <w:rsid w:val="003E6086"/>
    <w:rsid w:val="003F3AC9"/>
    <w:rsid w:val="00400E9E"/>
    <w:rsid w:val="004214D3"/>
    <w:rsid w:val="00432519"/>
    <w:rsid w:val="00442C9A"/>
    <w:rsid w:val="00452C99"/>
    <w:rsid w:val="00456BB6"/>
    <w:rsid w:val="00466CAA"/>
    <w:rsid w:val="004724F0"/>
    <w:rsid w:val="00480B54"/>
    <w:rsid w:val="004A220A"/>
    <w:rsid w:val="004B4616"/>
    <w:rsid w:val="004B56F5"/>
    <w:rsid w:val="004E3556"/>
    <w:rsid w:val="004F7981"/>
    <w:rsid w:val="005366A7"/>
    <w:rsid w:val="00537F9F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F53"/>
    <w:rsid w:val="0062681F"/>
    <w:rsid w:val="00627244"/>
    <w:rsid w:val="006302C8"/>
    <w:rsid w:val="006519B4"/>
    <w:rsid w:val="00692729"/>
    <w:rsid w:val="006A6DEB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67C39"/>
    <w:rsid w:val="00781020"/>
    <w:rsid w:val="00786FBF"/>
    <w:rsid w:val="00794218"/>
    <w:rsid w:val="007C1480"/>
    <w:rsid w:val="007C75EE"/>
    <w:rsid w:val="007F78E6"/>
    <w:rsid w:val="00801162"/>
    <w:rsid w:val="00816E55"/>
    <w:rsid w:val="008507DB"/>
    <w:rsid w:val="0085522A"/>
    <w:rsid w:val="00862A6D"/>
    <w:rsid w:val="008715DF"/>
    <w:rsid w:val="00873DAA"/>
    <w:rsid w:val="008763C8"/>
    <w:rsid w:val="008765B8"/>
    <w:rsid w:val="00876C00"/>
    <w:rsid w:val="00891494"/>
    <w:rsid w:val="00894622"/>
    <w:rsid w:val="008A0707"/>
    <w:rsid w:val="008B1690"/>
    <w:rsid w:val="008B31FD"/>
    <w:rsid w:val="008C036C"/>
    <w:rsid w:val="008D42A6"/>
    <w:rsid w:val="008D6A0A"/>
    <w:rsid w:val="008E5C9B"/>
    <w:rsid w:val="00940DA5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73C40"/>
    <w:rsid w:val="00A92F3F"/>
    <w:rsid w:val="00AB34AB"/>
    <w:rsid w:val="00AE463E"/>
    <w:rsid w:val="00B00FE0"/>
    <w:rsid w:val="00B01BB8"/>
    <w:rsid w:val="00B04D25"/>
    <w:rsid w:val="00B279C3"/>
    <w:rsid w:val="00B62E62"/>
    <w:rsid w:val="00B7366E"/>
    <w:rsid w:val="00B74D7D"/>
    <w:rsid w:val="00B8488D"/>
    <w:rsid w:val="00B97D1C"/>
    <w:rsid w:val="00BA164A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16D2"/>
    <w:rsid w:val="00C57DBF"/>
    <w:rsid w:val="00C67DA9"/>
    <w:rsid w:val="00CB6FB7"/>
    <w:rsid w:val="00CC1633"/>
    <w:rsid w:val="00CD5DCC"/>
    <w:rsid w:val="00CF61A7"/>
    <w:rsid w:val="00CF7072"/>
    <w:rsid w:val="00D01121"/>
    <w:rsid w:val="00D02A0E"/>
    <w:rsid w:val="00D03363"/>
    <w:rsid w:val="00D10D43"/>
    <w:rsid w:val="00D163DB"/>
    <w:rsid w:val="00D20173"/>
    <w:rsid w:val="00D6055A"/>
    <w:rsid w:val="00D63892"/>
    <w:rsid w:val="00D74BC8"/>
    <w:rsid w:val="00D973BB"/>
    <w:rsid w:val="00DB2297"/>
    <w:rsid w:val="00DB7E01"/>
    <w:rsid w:val="00DD1CCD"/>
    <w:rsid w:val="00E3621F"/>
    <w:rsid w:val="00E750DD"/>
    <w:rsid w:val="00E95DC3"/>
    <w:rsid w:val="00E96558"/>
    <w:rsid w:val="00EA4B3A"/>
    <w:rsid w:val="00EA5138"/>
    <w:rsid w:val="00EB6CE2"/>
    <w:rsid w:val="00EB7095"/>
    <w:rsid w:val="00ED12C5"/>
    <w:rsid w:val="00EE2A64"/>
    <w:rsid w:val="00F133A4"/>
    <w:rsid w:val="00F20C8A"/>
    <w:rsid w:val="00F31BEE"/>
    <w:rsid w:val="00F32751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972777B5-99D5-4161-983C-B801BACE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30_DAYS_MONETIZATION</Template>
  <TotalTime>10</TotalTime>
  <Pages>10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/>
  <dc:description/>
  <cp:lastModifiedBy>IT Modem Solution</cp:lastModifiedBy>
  <cp:revision>2</cp:revision>
  <cp:lastPrinted>2025-10-18T06:12:00Z</cp:lastPrinted>
  <dcterms:created xsi:type="dcterms:W3CDTF">2026-05-02T03:54:00Z</dcterms:created>
  <dcterms:modified xsi:type="dcterms:W3CDTF">2026-05-02T03:54:00Z</dcterms:modified>
</cp:coreProperties>
</file>