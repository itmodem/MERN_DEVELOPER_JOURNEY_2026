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4028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rFonts w:ascii="Segoe UI Emoji" w:hAnsi="Segoe UI Emoji" w:cs="Segoe UI Emoji"/>
          <w:b/>
          <w:bCs/>
        </w:rPr>
        <w:t>💡</w:t>
      </w:r>
      <w:r w:rsidRPr="00E7013D">
        <w:rPr>
          <w:b/>
          <w:bCs/>
        </w:rPr>
        <w:t xml:space="preserve"> WHY THIS MATTERS</w:t>
      </w:r>
    </w:p>
    <w:p w14:paraId="6D4C367D" w14:textId="77777777" w:rsidR="00E7013D" w:rsidRPr="00E7013D" w:rsidRDefault="00E7013D" w:rsidP="00E7013D">
      <w:pPr>
        <w:pStyle w:val="Heading4"/>
      </w:pPr>
      <w:r w:rsidRPr="00E7013D">
        <w:t xml:space="preserve">A good educator + developer brand grows fast only when you </w:t>
      </w:r>
      <w:r w:rsidRPr="00E7013D">
        <w:rPr>
          <w:b/>
          <w:bCs/>
        </w:rPr>
        <w:t>divide your digital assets into the right channels.</w:t>
      </w:r>
      <w:r w:rsidRPr="00E7013D">
        <w:br/>
        <w:t xml:space="preserve">Galat </w:t>
      </w:r>
      <w:proofErr w:type="spellStart"/>
      <w:r w:rsidRPr="00E7013D">
        <w:t>jagah</w:t>
      </w:r>
      <w:proofErr w:type="spellEnd"/>
      <w:r w:rsidRPr="00E7013D">
        <w:t xml:space="preserve"> post </w:t>
      </w:r>
      <w:proofErr w:type="spellStart"/>
      <w:r w:rsidRPr="00E7013D">
        <w:t>karoge</w:t>
      </w:r>
      <w:proofErr w:type="spellEnd"/>
      <w:r w:rsidRPr="00E7013D">
        <w:t xml:space="preserve"> → views </w:t>
      </w:r>
      <w:proofErr w:type="spellStart"/>
      <w:r w:rsidRPr="00E7013D">
        <w:t>nahi</w:t>
      </w:r>
      <w:proofErr w:type="spellEnd"/>
      <w:r w:rsidRPr="00E7013D">
        <w:t xml:space="preserve"> </w:t>
      </w:r>
      <w:proofErr w:type="spellStart"/>
      <w:r w:rsidRPr="00E7013D">
        <w:t>aayenge</w:t>
      </w:r>
      <w:proofErr w:type="spellEnd"/>
      <w:r w:rsidRPr="00E7013D">
        <w:t xml:space="preserve"> → monetization weak.</w:t>
      </w:r>
      <w:r w:rsidRPr="00E7013D">
        <w:br/>
        <w:t xml:space="preserve">Sahi </w:t>
      </w:r>
      <w:proofErr w:type="spellStart"/>
      <w:r w:rsidRPr="00E7013D">
        <w:t>jagah</w:t>
      </w:r>
      <w:proofErr w:type="spellEnd"/>
      <w:r w:rsidRPr="00E7013D">
        <w:t xml:space="preserve"> post </w:t>
      </w:r>
      <w:proofErr w:type="spellStart"/>
      <w:r w:rsidRPr="00E7013D">
        <w:t>karoge</w:t>
      </w:r>
      <w:proofErr w:type="spellEnd"/>
      <w:r w:rsidRPr="00E7013D">
        <w:t xml:space="preserve"> → </w:t>
      </w:r>
      <w:r w:rsidRPr="00E7013D">
        <w:rPr>
          <w:b/>
          <w:bCs/>
        </w:rPr>
        <w:t>brand + money + growth</w:t>
      </w:r>
      <w:r w:rsidRPr="00E7013D">
        <w:t xml:space="preserve"> — sab accelerate.</w:t>
      </w:r>
    </w:p>
    <w:p w14:paraId="1FD35232" w14:textId="77777777" w:rsidR="00E7013D" w:rsidRPr="00E7013D" w:rsidRDefault="00E7013D" w:rsidP="00E7013D">
      <w:pPr>
        <w:pStyle w:val="Heading4"/>
      </w:pPr>
      <w:r w:rsidRPr="00E7013D">
        <w:rPr>
          <w:b/>
          <w:bCs/>
        </w:rPr>
        <w:t>Hindi (logic):</w:t>
      </w:r>
      <w:r w:rsidRPr="00E7013D">
        <w:br/>
      </w:r>
      <w:r w:rsidRPr="00E7013D">
        <w:rPr>
          <w:i/>
        </w:rPr>
        <w:t xml:space="preserve">Har asset ka ek perfect home </w:t>
      </w:r>
      <w:proofErr w:type="spellStart"/>
      <w:r w:rsidRPr="00E7013D">
        <w:rPr>
          <w:i/>
        </w:rPr>
        <w:t>hota</w:t>
      </w:r>
      <w:proofErr w:type="spellEnd"/>
      <w:r w:rsidRPr="00E7013D">
        <w:rPr>
          <w:i/>
        </w:rPr>
        <w:t xml:space="preserve"> </w:t>
      </w:r>
      <w:proofErr w:type="spellStart"/>
      <w:r w:rsidRPr="00E7013D">
        <w:rPr>
          <w:i/>
        </w:rPr>
        <w:t>hai</w:t>
      </w:r>
      <w:proofErr w:type="spellEnd"/>
      <w:r w:rsidRPr="00E7013D">
        <w:rPr>
          <w:i/>
        </w:rPr>
        <w:t xml:space="preserve">. Wahi use </w:t>
      </w:r>
      <w:proofErr w:type="spellStart"/>
      <w:r w:rsidRPr="00E7013D">
        <w:rPr>
          <w:i/>
        </w:rPr>
        <w:t>karna</w:t>
      </w:r>
      <w:proofErr w:type="spellEnd"/>
      <w:r w:rsidRPr="00E7013D">
        <w:rPr>
          <w:i/>
        </w:rPr>
        <w:t xml:space="preserve"> </w:t>
      </w:r>
      <w:proofErr w:type="spellStart"/>
      <w:r w:rsidRPr="00E7013D">
        <w:rPr>
          <w:i/>
        </w:rPr>
        <w:t>hai</w:t>
      </w:r>
      <w:proofErr w:type="spellEnd"/>
      <w:r w:rsidRPr="00E7013D">
        <w:rPr>
          <w:i/>
        </w:rPr>
        <w:t>.</w:t>
      </w:r>
    </w:p>
    <w:p w14:paraId="09051A84" w14:textId="77777777" w:rsidR="00E7013D" w:rsidRPr="00E7013D" w:rsidRDefault="00E7013D" w:rsidP="00E7013D">
      <w:pPr>
        <w:pStyle w:val="Heading4"/>
      </w:pPr>
      <w:r w:rsidRPr="00E7013D">
        <w:pict w14:anchorId="10923EC1">
          <v:rect id="_x0000_i1833" style="width:0;height:1.5pt" o:hralign="center" o:hrstd="t" o:hr="t" fillcolor="#a0a0a0" stroked="f"/>
        </w:pict>
      </w:r>
    </w:p>
    <w:p w14:paraId="23D6DEF8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rFonts w:ascii="Segoe UI Emoji" w:hAnsi="Segoe UI Emoji" w:cs="Segoe UI Emoji"/>
          <w:b/>
          <w:bCs/>
        </w:rPr>
        <w:t>✅</w:t>
      </w:r>
      <w:r w:rsidRPr="00E7013D">
        <w:rPr>
          <w:b/>
          <w:bCs/>
        </w:rPr>
        <w:t xml:space="preserve"> 1. What goes on YOUR WEBSITE (your permanent home)</w:t>
      </w:r>
    </w:p>
    <w:p w14:paraId="05349F99" w14:textId="77777777" w:rsidR="00E7013D" w:rsidRPr="00E7013D" w:rsidRDefault="00E7013D" w:rsidP="00E7013D">
      <w:pPr>
        <w:pStyle w:val="Heading4"/>
      </w:pPr>
      <w:r w:rsidRPr="00E7013D">
        <w:t xml:space="preserve">Your website = your </w:t>
      </w:r>
      <w:r w:rsidRPr="00E7013D">
        <w:rPr>
          <w:b/>
          <w:bCs/>
        </w:rPr>
        <w:t>digital ownership</w:t>
      </w:r>
      <w:r w:rsidRPr="00E7013D">
        <w:t>.</w:t>
      </w:r>
      <w:r w:rsidRPr="00E7013D">
        <w:br/>
        <w:t xml:space="preserve">Ye sab </w:t>
      </w:r>
      <w:proofErr w:type="spellStart"/>
      <w:r w:rsidRPr="00E7013D">
        <w:t>cheezein</w:t>
      </w:r>
      <w:proofErr w:type="spellEnd"/>
      <w:r w:rsidRPr="00E7013D">
        <w:t xml:space="preserve"> </w:t>
      </w:r>
      <w:proofErr w:type="spellStart"/>
      <w:r w:rsidRPr="00E7013D">
        <w:t>sirf</w:t>
      </w:r>
      <w:proofErr w:type="spellEnd"/>
      <w:r w:rsidRPr="00E7013D">
        <w:t xml:space="preserve"> website par </w:t>
      </w:r>
      <w:proofErr w:type="spellStart"/>
      <w:r w:rsidRPr="00E7013D">
        <w:t>honi</w:t>
      </w:r>
      <w:proofErr w:type="spellEnd"/>
      <w:r w:rsidRPr="00E7013D">
        <w:t xml:space="preserve"> </w:t>
      </w:r>
      <w:proofErr w:type="spellStart"/>
      <w:r w:rsidRPr="00E7013D">
        <w:t>chahiye</w:t>
      </w:r>
      <w:proofErr w:type="spellEnd"/>
      <w:r w:rsidRPr="00E7013D">
        <w:t>:</w:t>
      </w:r>
    </w:p>
    <w:p w14:paraId="4EDB5958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b/>
          <w:bCs/>
        </w:rPr>
        <w:t>1️</w:t>
      </w:r>
      <w:r w:rsidRPr="00E7013D">
        <w:rPr>
          <w:rFonts w:ascii="Segoe UI Symbol" w:hAnsi="Segoe UI Symbol" w:cs="Segoe UI Symbol"/>
          <w:b/>
          <w:bCs/>
        </w:rPr>
        <w:t>⃣</w:t>
      </w:r>
      <w:r w:rsidRPr="00E7013D">
        <w:rPr>
          <w:b/>
          <w:bCs/>
        </w:rPr>
        <w:t xml:space="preserve"> Long-form Guides (Blog Style)</w:t>
      </w:r>
    </w:p>
    <w:p w14:paraId="4FFF579D" w14:textId="77777777" w:rsidR="00E7013D" w:rsidRPr="00E7013D" w:rsidRDefault="00E7013D" w:rsidP="00E7013D">
      <w:pPr>
        <w:pStyle w:val="Heading4"/>
        <w:numPr>
          <w:ilvl w:val="0"/>
          <w:numId w:val="340"/>
        </w:numPr>
      </w:pPr>
      <w:r w:rsidRPr="00E7013D">
        <w:t>JS roadmap</w:t>
      </w:r>
    </w:p>
    <w:p w14:paraId="11D1094A" w14:textId="77777777" w:rsidR="00E7013D" w:rsidRPr="00E7013D" w:rsidRDefault="00E7013D" w:rsidP="00E7013D">
      <w:pPr>
        <w:pStyle w:val="Heading4"/>
        <w:numPr>
          <w:ilvl w:val="0"/>
          <w:numId w:val="340"/>
        </w:numPr>
      </w:pPr>
      <w:r w:rsidRPr="00E7013D">
        <w:t>React roadmap</w:t>
      </w:r>
    </w:p>
    <w:p w14:paraId="1B5E1AE6" w14:textId="77777777" w:rsidR="00E7013D" w:rsidRPr="00E7013D" w:rsidRDefault="00E7013D" w:rsidP="00E7013D">
      <w:pPr>
        <w:pStyle w:val="Heading4"/>
        <w:numPr>
          <w:ilvl w:val="0"/>
          <w:numId w:val="340"/>
        </w:numPr>
      </w:pPr>
      <w:r w:rsidRPr="00E7013D">
        <w:t>Node roadmap</w:t>
      </w:r>
    </w:p>
    <w:p w14:paraId="043ABA2E" w14:textId="77777777" w:rsidR="00E7013D" w:rsidRPr="00E7013D" w:rsidRDefault="00E7013D" w:rsidP="00E7013D">
      <w:pPr>
        <w:pStyle w:val="Heading4"/>
        <w:numPr>
          <w:ilvl w:val="0"/>
          <w:numId w:val="340"/>
        </w:numPr>
      </w:pPr>
      <w:r w:rsidRPr="00E7013D">
        <w:t>MongoDB guide</w:t>
      </w:r>
    </w:p>
    <w:p w14:paraId="5C053B45" w14:textId="77777777" w:rsidR="00E7013D" w:rsidRPr="00E7013D" w:rsidRDefault="00E7013D" w:rsidP="00E7013D">
      <w:pPr>
        <w:pStyle w:val="Heading4"/>
        <w:numPr>
          <w:ilvl w:val="0"/>
          <w:numId w:val="340"/>
        </w:numPr>
      </w:pPr>
      <w:r w:rsidRPr="00E7013D">
        <w:t>MERN Full guide</w:t>
      </w:r>
    </w:p>
    <w:p w14:paraId="4FBFA79F" w14:textId="77777777" w:rsidR="00E7013D" w:rsidRPr="00E7013D" w:rsidRDefault="00E7013D" w:rsidP="00E7013D">
      <w:pPr>
        <w:pStyle w:val="Heading4"/>
        <w:numPr>
          <w:ilvl w:val="0"/>
          <w:numId w:val="340"/>
        </w:numPr>
      </w:pPr>
      <w:r w:rsidRPr="00E7013D">
        <w:t>Debugging guide</w:t>
      </w:r>
    </w:p>
    <w:p w14:paraId="068E6BA3" w14:textId="77777777" w:rsidR="00E7013D" w:rsidRPr="00E7013D" w:rsidRDefault="00E7013D" w:rsidP="00E7013D">
      <w:pPr>
        <w:pStyle w:val="Heading4"/>
        <w:numPr>
          <w:ilvl w:val="0"/>
          <w:numId w:val="340"/>
        </w:numPr>
      </w:pPr>
      <w:r w:rsidRPr="00E7013D">
        <w:t>Deployment guide</w:t>
      </w:r>
    </w:p>
    <w:p w14:paraId="20C3FCC5" w14:textId="77777777" w:rsidR="00E7013D" w:rsidRPr="00E7013D" w:rsidRDefault="00E7013D" w:rsidP="00E7013D">
      <w:pPr>
        <w:pStyle w:val="Heading4"/>
      </w:pPr>
      <w:r w:rsidRPr="00E7013D">
        <w:rPr>
          <w:b/>
          <w:bCs/>
        </w:rPr>
        <w:t>Why?</w:t>
      </w:r>
      <w:r w:rsidRPr="00E7013D">
        <w:br/>
        <w:t>⟶ SEO traffic brings long-term leads</w:t>
      </w:r>
      <w:r w:rsidRPr="00E7013D">
        <w:br/>
        <w:t>⟶ High authority</w:t>
      </w:r>
      <w:r w:rsidRPr="00E7013D">
        <w:br/>
        <w:t xml:space="preserve">⟶ Email list grow </w:t>
      </w:r>
      <w:proofErr w:type="spellStart"/>
      <w:r w:rsidRPr="00E7013D">
        <w:t>hoti</w:t>
      </w:r>
      <w:proofErr w:type="spellEnd"/>
    </w:p>
    <w:p w14:paraId="19C4E005" w14:textId="77777777" w:rsidR="00E7013D" w:rsidRPr="00E7013D" w:rsidRDefault="00E7013D" w:rsidP="00E7013D">
      <w:pPr>
        <w:pStyle w:val="Heading4"/>
      </w:pPr>
      <w:r w:rsidRPr="00E7013D">
        <w:pict w14:anchorId="557E2729">
          <v:rect id="_x0000_i1834" style="width:0;height:1.5pt" o:hralign="center" o:hrstd="t" o:hr="t" fillcolor="#a0a0a0" stroked="f"/>
        </w:pict>
      </w:r>
    </w:p>
    <w:p w14:paraId="30D2DA1D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b/>
          <w:bCs/>
        </w:rPr>
        <w:t>2️</w:t>
      </w:r>
      <w:r w:rsidRPr="00E7013D">
        <w:rPr>
          <w:rFonts w:ascii="Segoe UI Symbol" w:hAnsi="Segoe UI Symbol" w:cs="Segoe UI Symbol"/>
          <w:b/>
          <w:bCs/>
        </w:rPr>
        <w:t>⃣</w:t>
      </w:r>
      <w:r w:rsidRPr="00E7013D">
        <w:rPr>
          <w:b/>
          <w:bCs/>
        </w:rPr>
        <w:t xml:space="preserve"> All PDF Downloads (Free + Paid)</w:t>
      </w:r>
    </w:p>
    <w:p w14:paraId="24064A27" w14:textId="77777777" w:rsidR="00E7013D" w:rsidRPr="00E7013D" w:rsidRDefault="00E7013D" w:rsidP="00E7013D">
      <w:pPr>
        <w:pStyle w:val="Heading4"/>
        <w:numPr>
          <w:ilvl w:val="0"/>
          <w:numId w:val="341"/>
        </w:numPr>
      </w:pPr>
      <w:proofErr w:type="spellStart"/>
      <w:r w:rsidRPr="00E7013D">
        <w:lastRenderedPageBreak/>
        <w:t>Cheatsheets</w:t>
      </w:r>
      <w:proofErr w:type="spellEnd"/>
    </w:p>
    <w:p w14:paraId="205775D0" w14:textId="77777777" w:rsidR="00E7013D" w:rsidRPr="00E7013D" w:rsidRDefault="00E7013D" w:rsidP="00E7013D">
      <w:pPr>
        <w:pStyle w:val="Heading4"/>
        <w:numPr>
          <w:ilvl w:val="0"/>
          <w:numId w:val="341"/>
        </w:numPr>
      </w:pPr>
      <w:r w:rsidRPr="00E7013D">
        <w:t>Notes</w:t>
      </w:r>
    </w:p>
    <w:p w14:paraId="564F7684" w14:textId="77777777" w:rsidR="00E7013D" w:rsidRPr="00E7013D" w:rsidRDefault="00E7013D" w:rsidP="00E7013D">
      <w:pPr>
        <w:pStyle w:val="Heading4"/>
        <w:numPr>
          <w:ilvl w:val="0"/>
          <w:numId w:val="341"/>
        </w:numPr>
      </w:pPr>
      <w:r w:rsidRPr="00E7013D">
        <w:t>Flowcharts</w:t>
      </w:r>
    </w:p>
    <w:p w14:paraId="41828A82" w14:textId="77777777" w:rsidR="00E7013D" w:rsidRPr="00E7013D" w:rsidRDefault="00E7013D" w:rsidP="00E7013D">
      <w:pPr>
        <w:pStyle w:val="Heading4"/>
        <w:numPr>
          <w:ilvl w:val="0"/>
          <w:numId w:val="341"/>
        </w:numPr>
      </w:pPr>
      <w:proofErr w:type="spellStart"/>
      <w:r w:rsidRPr="00E7013D">
        <w:t>Mindmaps</w:t>
      </w:r>
      <w:proofErr w:type="spellEnd"/>
    </w:p>
    <w:p w14:paraId="48086DED" w14:textId="77777777" w:rsidR="00E7013D" w:rsidRPr="00E7013D" w:rsidRDefault="00E7013D" w:rsidP="00E7013D">
      <w:pPr>
        <w:pStyle w:val="Heading4"/>
        <w:numPr>
          <w:ilvl w:val="0"/>
          <w:numId w:val="341"/>
        </w:numPr>
      </w:pPr>
      <w:r w:rsidRPr="00E7013D">
        <w:t>30-Day MERN Handbook</w:t>
      </w:r>
    </w:p>
    <w:p w14:paraId="066DE8A1" w14:textId="77777777" w:rsidR="00E7013D" w:rsidRPr="00E7013D" w:rsidRDefault="00E7013D" w:rsidP="00E7013D">
      <w:pPr>
        <w:pStyle w:val="Heading4"/>
        <w:numPr>
          <w:ilvl w:val="0"/>
          <w:numId w:val="341"/>
        </w:numPr>
      </w:pPr>
      <w:r w:rsidRPr="00E7013D">
        <w:t>Bundles (JS/React/Node/Mongo)</w:t>
      </w:r>
    </w:p>
    <w:p w14:paraId="41821F90" w14:textId="77777777" w:rsidR="00E7013D" w:rsidRPr="00E7013D" w:rsidRDefault="00E7013D" w:rsidP="00E7013D">
      <w:pPr>
        <w:pStyle w:val="Heading4"/>
      </w:pPr>
      <w:r w:rsidRPr="00E7013D">
        <w:rPr>
          <w:b/>
          <w:bCs/>
        </w:rPr>
        <w:t>Why?</w:t>
      </w:r>
      <w:r w:rsidRPr="00E7013D">
        <w:br/>
        <w:t>⟶ You own the downloads</w:t>
      </w:r>
      <w:r w:rsidRPr="00E7013D">
        <w:br/>
        <w:t>⟶ You collect emails</w:t>
      </w:r>
      <w:r w:rsidRPr="00E7013D">
        <w:br/>
        <w:t>⟶ You can upsell</w:t>
      </w:r>
    </w:p>
    <w:p w14:paraId="38019E32" w14:textId="77777777" w:rsidR="00E7013D" w:rsidRPr="00E7013D" w:rsidRDefault="00E7013D" w:rsidP="00E7013D">
      <w:pPr>
        <w:pStyle w:val="Heading4"/>
      </w:pPr>
      <w:r w:rsidRPr="00E7013D">
        <w:pict w14:anchorId="63B140CF">
          <v:rect id="_x0000_i1835" style="width:0;height:1.5pt" o:hralign="center" o:hrstd="t" o:hr="t" fillcolor="#a0a0a0" stroked="f"/>
        </w:pict>
      </w:r>
    </w:p>
    <w:p w14:paraId="311EB78F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b/>
          <w:bCs/>
        </w:rPr>
        <w:t>3️</w:t>
      </w:r>
      <w:r w:rsidRPr="00E7013D">
        <w:rPr>
          <w:rFonts w:ascii="Segoe UI Symbol" w:hAnsi="Segoe UI Symbol" w:cs="Segoe UI Symbol"/>
          <w:b/>
          <w:bCs/>
        </w:rPr>
        <w:t>⃣</w:t>
      </w:r>
      <w:r w:rsidRPr="00E7013D">
        <w:rPr>
          <w:b/>
          <w:bCs/>
        </w:rPr>
        <w:t xml:space="preserve"> Your MERN Templates Store</w:t>
      </w:r>
    </w:p>
    <w:p w14:paraId="0274C929" w14:textId="77777777" w:rsidR="00E7013D" w:rsidRPr="00E7013D" w:rsidRDefault="00E7013D" w:rsidP="00E7013D">
      <w:pPr>
        <w:pStyle w:val="Heading4"/>
      </w:pPr>
      <w:r w:rsidRPr="00E7013D">
        <w:t>Sell:</w:t>
      </w:r>
    </w:p>
    <w:p w14:paraId="5555E610" w14:textId="77777777" w:rsidR="00E7013D" w:rsidRPr="00E7013D" w:rsidRDefault="00E7013D" w:rsidP="00E7013D">
      <w:pPr>
        <w:pStyle w:val="Heading4"/>
        <w:numPr>
          <w:ilvl w:val="0"/>
          <w:numId w:val="342"/>
        </w:numPr>
      </w:pPr>
      <w:r w:rsidRPr="00E7013D">
        <w:t>React starter</w:t>
      </w:r>
    </w:p>
    <w:p w14:paraId="5B67C82F" w14:textId="77777777" w:rsidR="00E7013D" w:rsidRPr="00E7013D" w:rsidRDefault="00E7013D" w:rsidP="00E7013D">
      <w:pPr>
        <w:pStyle w:val="Heading4"/>
        <w:numPr>
          <w:ilvl w:val="0"/>
          <w:numId w:val="342"/>
        </w:numPr>
      </w:pPr>
      <w:r w:rsidRPr="00E7013D">
        <w:t>Node starter</w:t>
      </w:r>
    </w:p>
    <w:p w14:paraId="377791C9" w14:textId="77777777" w:rsidR="00E7013D" w:rsidRPr="00E7013D" w:rsidRDefault="00E7013D" w:rsidP="00E7013D">
      <w:pPr>
        <w:pStyle w:val="Heading4"/>
        <w:numPr>
          <w:ilvl w:val="0"/>
          <w:numId w:val="342"/>
        </w:numPr>
      </w:pPr>
      <w:r w:rsidRPr="00E7013D">
        <w:t>MongoDB starter</w:t>
      </w:r>
    </w:p>
    <w:p w14:paraId="01209647" w14:textId="77777777" w:rsidR="00E7013D" w:rsidRPr="00E7013D" w:rsidRDefault="00E7013D" w:rsidP="00E7013D">
      <w:pPr>
        <w:pStyle w:val="Heading4"/>
        <w:numPr>
          <w:ilvl w:val="0"/>
          <w:numId w:val="342"/>
        </w:numPr>
      </w:pPr>
      <w:r w:rsidRPr="00E7013D">
        <w:t>JWT auth template</w:t>
      </w:r>
    </w:p>
    <w:p w14:paraId="5A31D57E" w14:textId="77777777" w:rsidR="00E7013D" w:rsidRPr="00E7013D" w:rsidRDefault="00E7013D" w:rsidP="00E7013D">
      <w:pPr>
        <w:pStyle w:val="Heading4"/>
        <w:numPr>
          <w:ilvl w:val="0"/>
          <w:numId w:val="342"/>
        </w:numPr>
      </w:pPr>
      <w:r w:rsidRPr="00E7013D">
        <w:t>Tailwind UI components</w:t>
      </w:r>
    </w:p>
    <w:p w14:paraId="44D8295A" w14:textId="77777777" w:rsidR="00E7013D" w:rsidRPr="00E7013D" w:rsidRDefault="00E7013D" w:rsidP="00E7013D">
      <w:pPr>
        <w:pStyle w:val="Heading4"/>
        <w:numPr>
          <w:ilvl w:val="0"/>
          <w:numId w:val="342"/>
        </w:numPr>
      </w:pPr>
      <w:r w:rsidRPr="00E7013D">
        <w:t>Mini projects</w:t>
      </w:r>
    </w:p>
    <w:p w14:paraId="33B73A30" w14:textId="77777777" w:rsidR="00E7013D" w:rsidRPr="00E7013D" w:rsidRDefault="00E7013D" w:rsidP="00E7013D">
      <w:pPr>
        <w:pStyle w:val="Heading4"/>
      </w:pPr>
      <w:r w:rsidRPr="00E7013D">
        <w:rPr>
          <w:b/>
          <w:bCs/>
        </w:rPr>
        <w:t>Why?</w:t>
      </w:r>
      <w:r w:rsidRPr="00E7013D">
        <w:br/>
        <w:t>⟶ Highest revenue</w:t>
      </w:r>
      <w:r w:rsidRPr="00E7013D">
        <w:br/>
        <w:t>⟶ Full control on pricing</w:t>
      </w:r>
      <w:r w:rsidRPr="00E7013D">
        <w:br/>
        <w:t>⟶ No platform fees</w:t>
      </w:r>
    </w:p>
    <w:p w14:paraId="17400AC6" w14:textId="77777777" w:rsidR="00E7013D" w:rsidRPr="00E7013D" w:rsidRDefault="00E7013D" w:rsidP="00E7013D">
      <w:pPr>
        <w:pStyle w:val="Heading4"/>
      </w:pPr>
      <w:r w:rsidRPr="00E7013D">
        <w:pict w14:anchorId="22103B23">
          <v:rect id="_x0000_i1836" style="width:0;height:1.5pt" o:hralign="center" o:hrstd="t" o:hr="t" fillcolor="#a0a0a0" stroked="f"/>
        </w:pict>
      </w:r>
    </w:p>
    <w:p w14:paraId="0EE9FE69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b/>
          <w:bCs/>
        </w:rPr>
        <w:t>4️</w:t>
      </w:r>
      <w:r w:rsidRPr="00E7013D">
        <w:rPr>
          <w:rFonts w:ascii="Segoe UI Symbol" w:hAnsi="Segoe UI Symbol" w:cs="Segoe UI Symbol"/>
          <w:b/>
          <w:bCs/>
        </w:rPr>
        <w:t>⃣</w:t>
      </w:r>
      <w:r w:rsidRPr="00E7013D">
        <w:rPr>
          <w:b/>
          <w:bCs/>
        </w:rPr>
        <w:t xml:space="preserve"> Mentorship / Bootcamp Sales Page</w:t>
      </w:r>
    </w:p>
    <w:p w14:paraId="41D1C9A0" w14:textId="77777777" w:rsidR="00E7013D" w:rsidRPr="00E7013D" w:rsidRDefault="00E7013D" w:rsidP="00E7013D">
      <w:pPr>
        <w:pStyle w:val="Heading4"/>
      </w:pPr>
      <w:r w:rsidRPr="00E7013D">
        <w:t>Topics:</w:t>
      </w:r>
    </w:p>
    <w:p w14:paraId="2830E3E8" w14:textId="77777777" w:rsidR="00E7013D" w:rsidRPr="00E7013D" w:rsidRDefault="00E7013D" w:rsidP="00E7013D">
      <w:pPr>
        <w:pStyle w:val="Heading4"/>
        <w:numPr>
          <w:ilvl w:val="0"/>
          <w:numId w:val="343"/>
        </w:numPr>
      </w:pPr>
      <w:r w:rsidRPr="00E7013D">
        <w:t>MERN Bootcamp</w:t>
      </w:r>
    </w:p>
    <w:p w14:paraId="76A3FA85" w14:textId="77777777" w:rsidR="00E7013D" w:rsidRPr="00E7013D" w:rsidRDefault="00E7013D" w:rsidP="00E7013D">
      <w:pPr>
        <w:pStyle w:val="Heading4"/>
        <w:numPr>
          <w:ilvl w:val="0"/>
          <w:numId w:val="343"/>
        </w:numPr>
      </w:pPr>
      <w:r w:rsidRPr="00E7013D">
        <w:t>1:1 Coaching</w:t>
      </w:r>
    </w:p>
    <w:p w14:paraId="0BCEA5D9" w14:textId="77777777" w:rsidR="00E7013D" w:rsidRPr="00E7013D" w:rsidRDefault="00E7013D" w:rsidP="00E7013D">
      <w:pPr>
        <w:pStyle w:val="Heading4"/>
        <w:numPr>
          <w:ilvl w:val="0"/>
          <w:numId w:val="343"/>
        </w:numPr>
      </w:pPr>
      <w:r w:rsidRPr="00E7013D">
        <w:t>Consultation page</w:t>
      </w:r>
    </w:p>
    <w:p w14:paraId="11BD2E1B" w14:textId="77777777" w:rsidR="00E7013D" w:rsidRPr="00E7013D" w:rsidRDefault="00E7013D" w:rsidP="00E7013D">
      <w:pPr>
        <w:pStyle w:val="Heading4"/>
      </w:pPr>
      <w:r w:rsidRPr="00E7013D">
        <w:rPr>
          <w:b/>
          <w:bCs/>
        </w:rPr>
        <w:t>Why?</w:t>
      </w:r>
      <w:r w:rsidRPr="00E7013D">
        <w:br/>
        <w:t>⟶ Big-ticket offers</w:t>
      </w:r>
      <w:r w:rsidRPr="00E7013D">
        <w:br/>
        <w:t>⟶ Converts better on personal site</w:t>
      </w:r>
    </w:p>
    <w:p w14:paraId="219E8519" w14:textId="77777777" w:rsidR="00E7013D" w:rsidRPr="00E7013D" w:rsidRDefault="00E7013D" w:rsidP="00E7013D">
      <w:pPr>
        <w:pStyle w:val="Heading4"/>
      </w:pPr>
      <w:r w:rsidRPr="00E7013D">
        <w:pict w14:anchorId="63B983CE">
          <v:rect id="_x0000_i1837" style="width:0;height:1.5pt" o:hralign="center" o:hrstd="t" o:hr="t" fillcolor="#a0a0a0" stroked="f"/>
        </w:pict>
      </w:r>
    </w:p>
    <w:p w14:paraId="5964C7E7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b/>
          <w:bCs/>
        </w:rPr>
        <w:t>5️</w:t>
      </w:r>
      <w:r w:rsidRPr="00E7013D">
        <w:rPr>
          <w:rFonts w:ascii="Segoe UI Symbol" w:hAnsi="Segoe UI Symbol" w:cs="Segoe UI Symbol"/>
          <w:b/>
          <w:bCs/>
        </w:rPr>
        <w:t>⃣</w:t>
      </w:r>
      <w:r w:rsidRPr="00E7013D">
        <w:rPr>
          <w:b/>
          <w:bCs/>
        </w:rPr>
        <w:t xml:space="preserve"> Developer Portfolio (Your identity)</w:t>
      </w:r>
    </w:p>
    <w:p w14:paraId="0A55CF20" w14:textId="77777777" w:rsidR="00E7013D" w:rsidRPr="00E7013D" w:rsidRDefault="00E7013D" w:rsidP="00E7013D">
      <w:pPr>
        <w:pStyle w:val="Heading4"/>
      </w:pPr>
      <w:r w:rsidRPr="00E7013D">
        <w:t>Pages:</w:t>
      </w:r>
    </w:p>
    <w:p w14:paraId="18F7A8D0" w14:textId="77777777" w:rsidR="00E7013D" w:rsidRPr="00E7013D" w:rsidRDefault="00E7013D" w:rsidP="00E7013D">
      <w:pPr>
        <w:pStyle w:val="Heading4"/>
        <w:numPr>
          <w:ilvl w:val="0"/>
          <w:numId w:val="344"/>
        </w:numPr>
      </w:pPr>
      <w:r w:rsidRPr="00E7013D">
        <w:t>Home</w:t>
      </w:r>
    </w:p>
    <w:p w14:paraId="7013F127" w14:textId="77777777" w:rsidR="00E7013D" w:rsidRPr="00E7013D" w:rsidRDefault="00E7013D" w:rsidP="00E7013D">
      <w:pPr>
        <w:pStyle w:val="Heading4"/>
        <w:numPr>
          <w:ilvl w:val="0"/>
          <w:numId w:val="344"/>
        </w:numPr>
      </w:pPr>
      <w:r w:rsidRPr="00E7013D">
        <w:t>About</w:t>
      </w:r>
    </w:p>
    <w:p w14:paraId="48174AD8" w14:textId="77777777" w:rsidR="00E7013D" w:rsidRPr="00E7013D" w:rsidRDefault="00E7013D" w:rsidP="00E7013D">
      <w:pPr>
        <w:pStyle w:val="Heading4"/>
        <w:numPr>
          <w:ilvl w:val="0"/>
          <w:numId w:val="344"/>
        </w:numPr>
      </w:pPr>
      <w:r w:rsidRPr="00E7013D">
        <w:t>Projects</w:t>
      </w:r>
    </w:p>
    <w:p w14:paraId="409F2D0A" w14:textId="77777777" w:rsidR="00E7013D" w:rsidRPr="00E7013D" w:rsidRDefault="00E7013D" w:rsidP="00E7013D">
      <w:pPr>
        <w:pStyle w:val="Heading4"/>
        <w:numPr>
          <w:ilvl w:val="0"/>
          <w:numId w:val="344"/>
        </w:numPr>
      </w:pPr>
      <w:r w:rsidRPr="00E7013D">
        <w:t>Blog</w:t>
      </w:r>
    </w:p>
    <w:p w14:paraId="358FBA0A" w14:textId="77777777" w:rsidR="00E7013D" w:rsidRPr="00E7013D" w:rsidRDefault="00E7013D" w:rsidP="00E7013D">
      <w:pPr>
        <w:pStyle w:val="Heading4"/>
        <w:numPr>
          <w:ilvl w:val="0"/>
          <w:numId w:val="344"/>
        </w:numPr>
      </w:pPr>
      <w:r w:rsidRPr="00E7013D">
        <w:t>Store</w:t>
      </w:r>
    </w:p>
    <w:p w14:paraId="65E0F091" w14:textId="77777777" w:rsidR="00E7013D" w:rsidRPr="00E7013D" w:rsidRDefault="00E7013D" w:rsidP="00E7013D">
      <w:pPr>
        <w:pStyle w:val="Heading4"/>
      </w:pPr>
      <w:r w:rsidRPr="00E7013D">
        <w:rPr>
          <w:b/>
          <w:bCs/>
        </w:rPr>
        <w:t>Hindi (emotion):</w:t>
      </w:r>
      <w:r w:rsidRPr="00E7013D">
        <w:br/>
      </w:r>
      <w:proofErr w:type="spellStart"/>
      <w:r w:rsidRPr="00E7013D">
        <w:rPr>
          <w:i/>
        </w:rPr>
        <w:t>Yahaan</w:t>
      </w:r>
      <w:proofErr w:type="spellEnd"/>
      <w:r w:rsidRPr="00E7013D">
        <w:rPr>
          <w:i/>
        </w:rPr>
        <w:t xml:space="preserve"> se </w:t>
      </w:r>
      <w:proofErr w:type="spellStart"/>
      <w:r w:rsidRPr="00E7013D">
        <w:rPr>
          <w:i/>
        </w:rPr>
        <w:t>tumhari</w:t>
      </w:r>
      <w:proofErr w:type="spellEnd"/>
      <w:r w:rsidRPr="00E7013D">
        <w:rPr>
          <w:i/>
        </w:rPr>
        <w:t xml:space="preserve"> </w:t>
      </w:r>
      <w:proofErr w:type="spellStart"/>
      <w:r w:rsidRPr="00E7013D">
        <w:rPr>
          <w:i/>
        </w:rPr>
        <w:t>asli</w:t>
      </w:r>
      <w:proofErr w:type="spellEnd"/>
      <w:r w:rsidRPr="00E7013D">
        <w:rPr>
          <w:i/>
        </w:rPr>
        <w:t xml:space="preserve"> branding </w:t>
      </w:r>
      <w:proofErr w:type="spellStart"/>
      <w:r w:rsidRPr="00E7013D">
        <w:rPr>
          <w:i/>
        </w:rPr>
        <w:t>hoti</w:t>
      </w:r>
      <w:proofErr w:type="spellEnd"/>
      <w:r w:rsidRPr="00E7013D">
        <w:rPr>
          <w:i/>
        </w:rPr>
        <w:t xml:space="preserve"> </w:t>
      </w:r>
      <w:proofErr w:type="spellStart"/>
      <w:r w:rsidRPr="00E7013D">
        <w:rPr>
          <w:i/>
        </w:rPr>
        <w:t>hai</w:t>
      </w:r>
      <w:proofErr w:type="spellEnd"/>
      <w:r w:rsidRPr="00E7013D">
        <w:rPr>
          <w:i/>
        </w:rPr>
        <w:t>.</w:t>
      </w:r>
    </w:p>
    <w:p w14:paraId="0179C9D7" w14:textId="77777777" w:rsidR="00E7013D" w:rsidRPr="00E7013D" w:rsidRDefault="00E7013D" w:rsidP="00E7013D">
      <w:pPr>
        <w:pStyle w:val="Heading4"/>
      </w:pPr>
      <w:r w:rsidRPr="00E7013D">
        <w:pict w14:anchorId="5F026AB9">
          <v:rect id="_x0000_i1838" style="width:0;height:1.5pt" o:hralign="center" o:hrstd="t" o:hr="t" fillcolor="#a0a0a0" stroked="f"/>
        </w:pict>
      </w:r>
    </w:p>
    <w:p w14:paraId="3840E472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rFonts w:ascii="Segoe UI Emoji" w:hAnsi="Segoe UI Emoji" w:cs="Segoe UI Emoji"/>
          <w:b/>
          <w:bCs/>
        </w:rPr>
        <w:t>🚀</w:t>
      </w:r>
      <w:r w:rsidRPr="00E7013D">
        <w:rPr>
          <w:b/>
          <w:bCs/>
        </w:rPr>
        <w:t xml:space="preserve"> YOUR WEBSITE MUST BE USED FOR → (Summary)</w:t>
      </w:r>
    </w:p>
    <w:p w14:paraId="2C88AAC1" w14:textId="77777777" w:rsidR="00E7013D" w:rsidRPr="00E7013D" w:rsidRDefault="00E7013D" w:rsidP="00E7013D">
      <w:pPr>
        <w:pStyle w:val="Heading4"/>
      </w:pPr>
      <w:r w:rsidRPr="00E7013D">
        <w:rPr>
          <w:rFonts w:ascii="Segoe UI Symbol" w:hAnsi="Segoe UI Symbol" w:cs="Segoe UI Symbol"/>
        </w:rPr>
        <w:t>✔</w:t>
      </w:r>
      <w:r w:rsidRPr="00E7013D">
        <w:t xml:space="preserve"> Blogs</w:t>
      </w:r>
      <w:r w:rsidRPr="00E7013D">
        <w:br/>
      </w:r>
      <w:r w:rsidRPr="00E7013D">
        <w:rPr>
          <w:rFonts w:ascii="Segoe UI Symbol" w:hAnsi="Segoe UI Symbol" w:cs="Segoe UI Symbol"/>
        </w:rPr>
        <w:t>✔</w:t>
      </w:r>
      <w:r w:rsidRPr="00E7013D">
        <w:t xml:space="preserve"> PDFs</w:t>
      </w:r>
      <w:r w:rsidRPr="00E7013D">
        <w:br/>
      </w:r>
      <w:r w:rsidRPr="00E7013D">
        <w:rPr>
          <w:rFonts w:ascii="Segoe UI Symbol" w:hAnsi="Segoe UI Symbol" w:cs="Segoe UI Symbol"/>
        </w:rPr>
        <w:t>✔</w:t>
      </w:r>
      <w:r w:rsidRPr="00E7013D">
        <w:t xml:space="preserve"> Template Store</w:t>
      </w:r>
      <w:r w:rsidRPr="00E7013D">
        <w:br/>
      </w:r>
      <w:r w:rsidRPr="00E7013D">
        <w:rPr>
          <w:rFonts w:ascii="Segoe UI Symbol" w:hAnsi="Segoe UI Symbol" w:cs="Segoe UI Symbol"/>
        </w:rPr>
        <w:t>✔</w:t>
      </w:r>
      <w:r w:rsidRPr="00E7013D">
        <w:t xml:space="preserve"> Courses</w:t>
      </w:r>
      <w:r w:rsidRPr="00E7013D">
        <w:br/>
      </w:r>
      <w:r w:rsidRPr="00E7013D">
        <w:rPr>
          <w:rFonts w:ascii="Segoe UI Symbol" w:hAnsi="Segoe UI Symbol" w:cs="Segoe UI Symbol"/>
        </w:rPr>
        <w:t>✔</w:t>
      </w:r>
      <w:r w:rsidRPr="00E7013D">
        <w:t xml:space="preserve"> Mentorship</w:t>
      </w:r>
      <w:r w:rsidRPr="00E7013D">
        <w:br/>
      </w:r>
      <w:r w:rsidRPr="00E7013D">
        <w:rPr>
          <w:rFonts w:ascii="Segoe UI Symbol" w:hAnsi="Segoe UI Symbol" w:cs="Segoe UI Symbol"/>
        </w:rPr>
        <w:t>✔</w:t>
      </w:r>
      <w:r w:rsidRPr="00E7013D">
        <w:t xml:space="preserve"> Portfolio</w:t>
      </w:r>
      <w:r w:rsidRPr="00E7013D">
        <w:br/>
      </w:r>
      <w:r w:rsidRPr="00E7013D">
        <w:rPr>
          <w:rFonts w:ascii="Segoe UI Symbol" w:hAnsi="Segoe UI Symbol" w:cs="Segoe UI Symbol"/>
        </w:rPr>
        <w:t>✔</w:t>
      </w:r>
      <w:r w:rsidRPr="00E7013D">
        <w:t xml:space="preserve"> SEO Traffic</w:t>
      </w:r>
      <w:r w:rsidRPr="00E7013D">
        <w:br/>
      </w:r>
      <w:r w:rsidRPr="00E7013D">
        <w:rPr>
          <w:rFonts w:ascii="Segoe UI Symbol" w:hAnsi="Segoe UI Symbol" w:cs="Segoe UI Symbol"/>
        </w:rPr>
        <w:t>✔</w:t>
      </w:r>
      <w:r w:rsidRPr="00E7013D">
        <w:t xml:space="preserve"> Lead magnets</w:t>
      </w:r>
    </w:p>
    <w:p w14:paraId="120B7C0B" w14:textId="77777777" w:rsidR="00E7013D" w:rsidRPr="00E7013D" w:rsidRDefault="00E7013D" w:rsidP="00E7013D">
      <w:pPr>
        <w:pStyle w:val="Heading4"/>
      </w:pPr>
      <w:r w:rsidRPr="00E7013D">
        <w:pict w14:anchorId="7AC522D4">
          <v:rect id="_x0000_i1839" style="width:0;height:1.5pt" o:hralign="center" o:hrstd="t" o:hr="t" fillcolor="#a0a0a0" stroked="f"/>
        </w:pict>
      </w:r>
    </w:p>
    <w:p w14:paraId="5DA261E0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rFonts w:ascii="Segoe UI Emoji" w:hAnsi="Segoe UI Emoji" w:cs="Segoe UI Emoji"/>
          <w:b/>
          <w:bCs/>
        </w:rPr>
        <w:t>⚡</w:t>
      </w:r>
      <w:r w:rsidRPr="00E7013D">
        <w:rPr>
          <w:b/>
          <w:bCs/>
        </w:rPr>
        <w:t xml:space="preserve"> 2. What goes on YOUTUBE (your growth engine)</w:t>
      </w:r>
    </w:p>
    <w:p w14:paraId="3991AAD6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b/>
          <w:bCs/>
        </w:rPr>
        <w:t>1️</w:t>
      </w:r>
      <w:r w:rsidRPr="00E7013D">
        <w:rPr>
          <w:rFonts w:ascii="Segoe UI Symbol" w:hAnsi="Segoe UI Symbol" w:cs="Segoe UI Symbol"/>
          <w:b/>
          <w:bCs/>
        </w:rPr>
        <w:t>⃣</w:t>
      </w:r>
      <w:r w:rsidRPr="00E7013D">
        <w:rPr>
          <w:b/>
          <w:bCs/>
        </w:rPr>
        <w:t xml:space="preserve"> Long Videos (Teaching)</w:t>
      </w:r>
    </w:p>
    <w:p w14:paraId="2453B321" w14:textId="77777777" w:rsidR="00E7013D" w:rsidRPr="00E7013D" w:rsidRDefault="00E7013D" w:rsidP="00E7013D">
      <w:pPr>
        <w:pStyle w:val="Heading4"/>
      </w:pPr>
      <w:r w:rsidRPr="00E7013D">
        <w:t>30-day MERN teaching</w:t>
      </w:r>
      <w:r w:rsidRPr="00E7013D">
        <w:br/>
        <w:t>Explainers</w:t>
      </w:r>
      <w:r w:rsidRPr="00E7013D">
        <w:br/>
        <w:t>Project builds</w:t>
      </w:r>
    </w:p>
    <w:p w14:paraId="3A0BB53B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b/>
          <w:bCs/>
        </w:rPr>
        <w:t>2️</w:t>
      </w:r>
      <w:r w:rsidRPr="00E7013D">
        <w:rPr>
          <w:rFonts w:ascii="Segoe UI Symbol" w:hAnsi="Segoe UI Symbol" w:cs="Segoe UI Symbol"/>
          <w:b/>
          <w:bCs/>
        </w:rPr>
        <w:t>⃣</w:t>
      </w:r>
      <w:r w:rsidRPr="00E7013D">
        <w:rPr>
          <w:b/>
          <w:bCs/>
        </w:rPr>
        <w:t xml:space="preserve"> Shorts</w:t>
      </w:r>
    </w:p>
    <w:p w14:paraId="6E3473C5" w14:textId="77777777" w:rsidR="00E7013D" w:rsidRPr="00E7013D" w:rsidRDefault="00E7013D" w:rsidP="00E7013D">
      <w:pPr>
        <w:pStyle w:val="Heading4"/>
      </w:pPr>
      <w:r w:rsidRPr="00E7013D">
        <w:t>Tips</w:t>
      </w:r>
      <w:r w:rsidRPr="00E7013D">
        <w:br/>
        <w:t>Mini tutorials</w:t>
      </w:r>
      <w:r w:rsidRPr="00E7013D">
        <w:br/>
        <w:t>Debugging</w:t>
      </w:r>
    </w:p>
    <w:p w14:paraId="6D4A3683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b/>
          <w:bCs/>
        </w:rPr>
        <w:t>3️</w:t>
      </w:r>
      <w:r w:rsidRPr="00E7013D">
        <w:rPr>
          <w:rFonts w:ascii="Segoe UI Symbol" w:hAnsi="Segoe UI Symbol" w:cs="Segoe UI Symbol"/>
          <w:b/>
          <w:bCs/>
        </w:rPr>
        <w:t>⃣</w:t>
      </w:r>
      <w:r w:rsidRPr="00E7013D">
        <w:rPr>
          <w:b/>
          <w:bCs/>
        </w:rPr>
        <w:t xml:space="preserve"> Livestreams</w:t>
      </w:r>
    </w:p>
    <w:p w14:paraId="531A39CC" w14:textId="77777777" w:rsidR="00E7013D" w:rsidRPr="00E7013D" w:rsidRDefault="00E7013D" w:rsidP="00E7013D">
      <w:pPr>
        <w:pStyle w:val="Heading4"/>
      </w:pPr>
      <w:r w:rsidRPr="00E7013D">
        <w:t>Q&amp;A</w:t>
      </w:r>
      <w:r w:rsidRPr="00E7013D">
        <w:br/>
        <w:t>Live coding</w:t>
      </w:r>
      <w:r w:rsidRPr="00E7013D">
        <w:br/>
        <w:t>Breakdowns</w:t>
      </w:r>
    </w:p>
    <w:p w14:paraId="30282AD7" w14:textId="77777777" w:rsidR="00E7013D" w:rsidRPr="00E7013D" w:rsidRDefault="00E7013D" w:rsidP="00E7013D">
      <w:pPr>
        <w:pStyle w:val="Heading4"/>
      </w:pPr>
      <w:r w:rsidRPr="00E7013D">
        <w:rPr>
          <w:b/>
          <w:bCs/>
        </w:rPr>
        <w:t>Hindi:</w:t>
      </w:r>
      <w:r w:rsidRPr="00E7013D">
        <w:br/>
      </w:r>
      <w:proofErr w:type="spellStart"/>
      <w:r w:rsidRPr="00E7013D">
        <w:rPr>
          <w:i/>
        </w:rPr>
        <w:t>Yahaan</w:t>
      </w:r>
      <w:proofErr w:type="spellEnd"/>
      <w:r w:rsidRPr="00E7013D">
        <w:rPr>
          <w:i/>
        </w:rPr>
        <w:t xml:space="preserve"> growth fast </w:t>
      </w:r>
      <w:proofErr w:type="spellStart"/>
      <w:r w:rsidRPr="00E7013D">
        <w:rPr>
          <w:i/>
        </w:rPr>
        <w:t>hoti</w:t>
      </w:r>
      <w:proofErr w:type="spellEnd"/>
      <w:r w:rsidRPr="00E7013D">
        <w:rPr>
          <w:i/>
        </w:rPr>
        <w:t xml:space="preserve"> </w:t>
      </w:r>
      <w:proofErr w:type="spellStart"/>
      <w:r w:rsidRPr="00E7013D">
        <w:rPr>
          <w:i/>
        </w:rPr>
        <w:t>hai</w:t>
      </w:r>
      <w:proofErr w:type="spellEnd"/>
      <w:r w:rsidRPr="00E7013D">
        <w:rPr>
          <w:i/>
        </w:rPr>
        <w:t xml:space="preserve">, audience </w:t>
      </w:r>
      <w:proofErr w:type="spellStart"/>
      <w:r w:rsidRPr="00E7013D">
        <w:rPr>
          <w:i/>
        </w:rPr>
        <w:t>banti</w:t>
      </w:r>
      <w:proofErr w:type="spellEnd"/>
      <w:r w:rsidRPr="00E7013D">
        <w:rPr>
          <w:i/>
        </w:rPr>
        <w:t xml:space="preserve"> </w:t>
      </w:r>
      <w:proofErr w:type="spellStart"/>
      <w:r w:rsidRPr="00E7013D">
        <w:rPr>
          <w:i/>
        </w:rPr>
        <w:t>hai</w:t>
      </w:r>
      <w:proofErr w:type="spellEnd"/>
      <w:r w:rsidRPr="00E7013D">
        <w:rPr>
          <w:i/>
        </w:rPr>
        <w:t>.</w:t>
      </w:r>
    </w:p>
    <w:p w14:paraId="10004AE2" w14:textId="77777777" w:rsidR="00E7013D" w:rsidRPr="00E7013D" w:rsidRDefault="00E7013D" w:rsidP="00E7013D">
      <w:pPr>
        <w:pStyle w:val="Heading4"/>
      </w:pPr>
      <w:r w:rsidRPr="00E7013D">
        <w:pict w14:anchorId="77D6273B">
          <v:rect id="_x0000_i1840" style="width:0;height:1.5pt" o:hralign="center" o:hrstd="t" o:hr="t" fillcolor="#a0a0a0" stroked="f"/>
        </w:pict>
      </w:r>
    </w:p>
    <w:p w14:paraId="76456C3B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rFonts w:ascii="Segoe UI Emoji" w:hAnsi="Segoe UI Emoji" w:cs="Segoe UI Emoji"/>
          <w:b/>
          <w:bCs/>
        </w:rPr>
        <w:t>🟦</w:t>
      </w:r>
      <w:r w:rsidRPr="00E7013D">
        <w:rPr>
          <w:b/>
          <w:bCs/>
        </w:rPr>
        <w:t xml:space="preserve"> 3. What goes on GITHUB (your technical authority)</w:t>
      </w:r>
    </w:p>
    <w:p w14:paraId="6056131C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b/>
          <w:bCs/>
        </w:rPr>
        <w:t>1️</w:t>
      </w:r>
      <w:r w:rsidRPr="00E7013D">
        <w:rPr>
          <w:rFonts w:ascii="Segoe UI Symbol" w:hAnsi="Segoe UI Symbol" w:cs="Segoe UI Symbol"/>
          <w:b/>
          <w:bCs/>
        </w:rPr>
        <w:t>⃣</w:t>
      </w:r>
      <w:r w:rsidRPr="00E7013D">
        <w:rPr>
          <w:b/>
          <w:bCs/>
        </w:rPr>
        <w:t xml:space="preserve"> All code from daily videos</w:t>
      </w:r>
    </w:p>
    <w:p w14:paraId="612806CA" w14:textId="77777777" w:rsidR="00E7013D" w:rsidRPr="00E7013D" w:rsidRDefault="00E7013D" w:rsidP="00E7013D">
      <w:pPr>
        <w:pStyle w:val="Heading4"/>
      </w:pPr>
      <w:r w:rsidRPr="00E7013D">
        <w:t>React code</w:t>
      </w:r>
      <w:r w:rsidRPr="00E7013D">
        <w:br/>
        <w:t>Node code</w:t>
      </w:r>
      <w:r w:rsidRPr="00E7013D">
        <w:br/>
        <w:t>Mini projects</w:t>
      </w:r>
    </w:p>
    <w:p w14:paraId="5799699E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b/>
          <w:bCs/>
        </w:rPr>
        <w:t>2️</w:t>
      </w:r>
      <w:r w:rsidRPr="00E7013D">
        <w:rPr>
          <w:rFonts w:ascii="Segoe UI Symbol" w:hAnsi="Segoe UI Symbol" w:cs="Segoe UI Symbol"/>
          <w:b/>
          <w:bCs/>
        </w:rPr>
        <w:t>⃣</w:t>
      </w:r>
      <w:r w:rsidRPr="00E7013D">
        <w:rPr>
          <w:b/>
          <w:bCs/>
        </w:rPr>
        <w:t xml:space="preserve"> Boilerplates/templates</w:t>
      </w:r>
    </w:p>
    <w:p w14:paraId="3375C45E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b/>
          <w:bCs/>
        </w:rPr>
        <w:t>3️</w:t>
      </w:r>
      <w:r w:rsidRPr="00E7013D">
        <w:rPr>
          <w:rFonts w:ascii="Segoe UI Symbol" w:hAnsi="Segoe UI Symbol" w:cs="Segoe UI Symbol"/>
          <w:b/>
          <w:bCs/>
        </w:rPr>
        <w:t>⃣</w:t>
      </w:r>
      <w:r w:rsidRPr="00E7013D">
        <w:rPr>
          <w:b/>
          <w:bCs/>
        </w:rPr>
        <w:t xml:space="preserve"> Documentation README</w:t>
      </w:r>
    </w:p>
    <w:p w14:paraId="47FB0830" w14:textId="77777777" w:rsidR="00E7013D" w:rsidRPr="00E7013D" w:rsidRDefault="00E7013D" w:rsidP="00E7013D">
      <w:pPr>
        <w:pStyle w:val="Heading4"/>
      </w:pPr>
      <w:r w:rsidRPr="00E7013D">
        <w:t>Project explanations</w:t>
      </w:r>
      <w:r w:rsidRPr="00E7013D">
        <w:br/>
        <w:t>Code structure</w:t>
      </w:r>
    </w:p>
    <w:p w14:paraId="04760291" w14:textId="77777777" w:rsidR="00E7013D" w:rsidRPr="00E7013D" w:rsidRDefault="00E7013D" w:rsidP="00E7013D">
      <w:pPr>
        <w:pStyle w:val="Heading4"/>
      </w:pPr>
      <w:r w:rsidRPr="00E7013D">
        <w:rPr>
          <w:b/>
          <w:bCs/>
        </w:rPr>
        <w:t>Why?</w:t>
      </w:r>
      <w:r w:rsidRPr="00E7013D">
        <w:br/>
        <w:t>⟶ Recruiters</w:t>
      </w:r>
      <w:r w:rsidRPr="00E7013D">
        <w:br/>
        <w:t>⟶ Developers</w:t>
      </w:r>
      <w:r w:rsidRPr="00E7013D">
        <w:br/>
        <w:t>⟶ Open-source credibility</w:t>
      </w:r>
    </w:p>
    <w:p w14:paraId="3E4D2215" w14:textId="77777777" w:rsidR="00E7013D" w:rsidRPr="00E7013D" w:rsidRDefault="00E7013D" w:rsidP="00E7013D">
      <w:pPr>
        <w:pStyle w:val="Heading4"/>
      </w:pPr>
      <w:r w:rsidRPr="00E7013D">
        <w:pict w14:anchorId="6DAC0B53">
          <v:rect id="_x0000_i1841" style="width:0;height:1.5pt" o:hralign="center" o:hrstd="t" o:hr="t" fillcolor="#a0a0a0" stroked="f"/>
        </w:pict>
      </w:r>
    </w:p>
    <w:p w14:paraId="30215C51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rFonts w:ascii="Segoe UI Emoji" w:hAnsi="Segoe UI Emoji" w:cs="Segoe UI Emoji"/>
          <w:b/>
          <w:bCs/>
        </w:rPr>
        <w:t>🟧</w:t>
      </w:r>
      <w:r w:rsidRPr="00E7013D">
        <w:rPr>
          <w:b/>
          <w:bCs/>
        </w:rPr>
        <w:t xml:space="preserve"> 4. What goes on INSTAGRAM</w:t>
      </w:r>
    </w:p>
    <w:p w14:paraId="0ADF5D5B" w14:textId="77777777" w:rsidR="00E7013D" w:rsidRPr="00E7013D" w:rsidRDefault="00E7013D" w:rsidP="00E7013D">
      <w:pPr>
        <w:pStyle w:val="Heading4"/>
      </w:pPr>
      <w:r w:rsidRPr="00E7013D">
        <w:rPr>
          <w:b/>
          <w:bCs/>
        </w:rPr>
        <w:t>Short content only:</w:t>
      </w:r>
    </w:p>
    <w:p w14:paraId="360D1BF0" w14:textId="77777777" w:rsidR="00E7013D" w:rsidRPr="00E7013D" w:rsidRDefault="00E7013D" w:rsidP="00E7013D">
      <w:pPr>
        <w:pStyle w:val="Heading4"/>
      </w:pPr>
      <w:r w:rsidRPr="00E7013D">
        <w:t>Carousels</w:t>
      </w:r>
      <w:r w:rsidRPr="00E7013D">
        <w:br/>
        <w:t>Reels</w:t>
      </w:r>
      <w:r w:rsidRPr="00E7013D">
        <w:br/>
        <w:t>Motivation</w:t>
      </w:r>
      <w:r w:rsidRPr="00E7013D">
        <w:br/>
        <w:t>Short coding tips</w:t>
      </w:r>
    </w:p>
    <w:p w14:paraId="2FF5A2A6" w14:textId="77777777" w:rsidR="00E7013D" w:rsidRPr="00E7013D" w:rsidRDefault="00E7013D" w:rsidP="00E7013D">
      <w:pPr>
        <w:pStyle w:val="Heading4"/>
      </w:pPr>
      <w:r w:rsidRPr="00E7013D">
        <w:rPr>
          <w:b/>
          <w:bCs/>
        </w:rPr>
        <w:t>Hindi (emotion):</w:t>
      </w:r>
      <w:r w:rsidRPr="00E7013D">
        <w:br/>
      </w:r>
      <w:proofErr w:type="spellStart"/>
      <w:r w:rsidRPr="00E7013D">
        <w:rPr>
          <w:i/>
        </w:rPr>
        <w:t>Yahaan</w:t>
      </w:r>
      <w:proofErr w:type="spellEnd"/>
      <w:r w:rsidRPr="00E7013D">
        <w:rPr>
          <w:i/>
        </w:rPr>
        <w:t xml:space="preserve"> se </w:t>
      </w:r>
      <w:proofErr w:type="spellStart"/>
      <w:r w:rsidRPr="00E7013D">
        <w:rPr>
          <w:i/>
        </w:rPr>
        <w:t>tumhari</w:t>
      </w:r>
      <w:proofErr w:type="spellEnd"/>
      <w:r w:rsidRPr="00E7013D">
        <w:rPr>
          <w:i/>
        </w:rPr>
        <w:t xml:space="preserve"> audience connect </w:t>
      </w:r>
      <w:proofErr w:type="spellStart"/>
      <w:r w:rsidRPr="00E7013D">
        <w:rPr>
          <w:i/>
        </w:rPr>
        <w:t>hoti</w:t>
      </w:r>
      <w:proofErr w:type="spellEnd"/>
      <w:r w:rsidRPr="00E7013D">
        <w:rPr>
          <w:i/>
        </w:rPr>
        <w:t xml:space="preserve"> </w:t>
      </w:r>
      <w:proofErr w:type="spellStart"/>
      <w:r w:rsidRPr="00E7013D">
        <w:rPr>
          <w:i/>
        </w:rPr>
        <w:t>hai</w:t>
      </w:r>
      <w:proofErr w:type="spellEnd"/>
      <w:r w:rsidRPr="00E7013D">
        <w:rPr>
          <w:i/>
        </w:rPr>
        <w:t>.</w:t>
      </w:r>
    </w:p>
    <w:p w14:paraId="7D6D99AF" w14:textId="77777777" w:rsidR="00E7013D" w:rsidRPr="00E7013D" w:rsidRDefault="00E7013D" w:rsidP="00E7013D">
      <w:pPr>
        <w:pStyle w:val="Heading4"/>
      </w:pPr>
      <w:r w:rsidRPr="00E7013D">
        <w:pict w14:anchorId="7C3B69F5">
          <v:rect id="_x0000_i1842" style="width:0;height:1.5pt" o:hralign="center" o:hrstd="t" o:hr="t" fillcolor="#a0a0a0" stroked="f"/>
        </w:pict>
      </w:r>
    </w:p>
    <w:p w14:paraId="70ADD78A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rFonts w:ascii="Segoe UI Emoji" w:hAnsi="Segoe UI Emoji" w:cs="Segoe UI Emoji"/>
          <w:b/>
          <w:bCs/>
        </w:rPr>
        <w:t>🟪</w:t>
      </w:r>
      <w:r w:rsidRPr="00E7013D">
        <w:rPr>
          <w:b/>
          <w:bCs/>
        </w:rPr>
        <w:t xml:space="preserve"> 5. What goes on LINKEDIN</w:t>
      </w:r>
    </w:p>
    <w:p w14:paraId="5832CAD5" w14:textId="77777777" w:rsidR="00E7013D" w:rsidRPr="00E7013D" w:rsidRDefault="00E7013D" w:rsidP="00E7013D">
      <w:pPr>
        <w:pStyle w:val="Heading4"/>
      </w:pPr>
      <w:r w:rsidRPr="00E7013D">
        <w:t>Long text posts</w:t>
      </w:r>
      <w:r w:rsidRPr="00E7013D">
        <w:br/>
        <w:t>Daily reflections</w:t>
      </w:r>
      <w:r w:rsidRPr="00E7013D">
        <w:br/>
        <w:t>Career lessons</w:t>
      </w:r>
      <w:r w:rsidRPr="00E7013D">
        <w:br/>
        <w:t>MERN educational posts</w:t>
      </w:r>
    </w:p>
    <w:p w14:paraId="2F9C3767" w14:textId="77777777" w:rsidR="00E7013D" w:rsidRPr="00E7013D" w:rsidRDefault="00E7013D" w:rsidP="00E7013D">
      <w:pPr>
        <w:pStyle w:val="Heading4"/>
      </w:pPr>
      <w:r w:rsidRPr="00E7013D">
        <w:rPr>
          <w:b/>
          <w:bCs/>
        </w:rPr>
        <w:t>Why?</w:t>
      </w:r>
      <w:r w:rsidRPr="00E7013D">
        <w:br/>
        <w:t>⟶ Clients</w:t>
      </w:r>
      <w:r w:rsidRPr="00E7013D">
        <w:br/>
        <w:t>⟶ Students</w:t>
      </w:r>
      <w:r w:rsidRPr="00E7013D">
        <w:br/>
        <w:t>⟶ Mentorship leads</w:t>
      </w:r>
    </w:p>
    <w:p w14:paraId="17064516" w14:textId="77777777" w:rsidR="00E7013D" w:rsidRPr="00E7013D" w:rsidRDefault="00E7013D" w:rsidP="00E7013D">
      <w:pPr>
        <w:pStyle w:val="Heading4"/>
      </w:pPr>
      <w:r w:rsidRPr="00E7013D">
        <w:pict w14:anchorId="0E5CD11F">
          <v:rect id="_x0000_i1843" style="width:0;height:1.5pt" o:hralign="center" o:hrstd="t" o:hr="t" fillcolor="#a0a0a0" stroked="f"/>
        </w:pict>
      </w:r>
    </w:p>
    <w:p w14:paraId="66950839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rFonts w:ascii="Segoe UI Emoji" w:hAnsi="Segoe UI Emoji" w:cs="Segoe UI Emoji"/>
          <w:b/>
          <w:bCs/>
        </w:rPr>
        <w:t>🟥</w:t>
      </w:r>
      <w:r w:rsidRPr="00E7013D">
        <w:rPr>
          <w:b/>
          <w:bCs/>
        </w:rPr>
        <w:t xml:space="preserve"> 6. What goes on TWITTER</w:t>
      </w:r>
    </w:p>
    <w:p w14:paraId="7E696B7D" w14:textId="77777777" w:rsidR="00E7013D" w:rsidRPr="00E7013D" w:rsidRDefault="00E7013D" w:rsidP="00E7013D">
      <w:pPr>
        <w:pStyle w:val="Heading4"/>
      </w:pPr>
      <w:r w:rsidRPr="00E7013D">
        <w:t>Quick thoughts</w:t>
      </w:r>
      <w:r w:rsidRPr="00E7013D">
        <w:br/>
        <w:t>Small code snippets</w:t>
      </w:r>
      <w:r w:rsidRPr="00E7013D">
        <w:br/>
        <w:t>Hot trends</w:t>
      </w:r>
      <w:r w:rsidRPr="00E7013D">
        <w:br/>
        <w:t>Developer opinions</w:t>
      </w:r>
    </w:p>
    <w:p w14:paraId="2D4D931F" w14:textId="77777777" w:rsidR="00E7013D" w:rsidRPr="00E7013D" w:rsidRDefault="00E7013D" w:rsidP="00E7013D">
      <w:pPr>
        <w:pStyle w:val="Heading4"/>
      </w:pPr>
      <w:r w:rsidRPr="00E7013D">
        <w:pict w14:anchorId="19CF4225">
          <v:rect id="_x0000_i1844" style="width:0;height:1.5pt" o:hralign="center" o:hrstd="t" o:hr="t" fillcolor="#a0a0a0" stroked="f"/>
        </w:pict>
      </w:r>
    </w:p>
    <w:p w14:paraId="1411D7B8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rFonts w:ascii="Segoe UI Emoji" w:hAnsi="Segoe UI Emoji" w:cs="Segoe UI Emoji"/>
          <w:b/>
          <w:bCs/>
        </w:rPr>
        <w:t>🟫</w:t>
      </w:r>
      <w:r w:rsidRPr="00E7013D">
        <w:rPr>
          <w:b/>
          <w:bCs/>
        </w:rPr>
        <w:t xml:space="preserve"> 7. What goes on NOTION (your backend brain)</w:t>
      </w:r>
    </w:p>
    <w:p w14:paraId="0B8D5DF4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b/>
          <w:bCs/>
        </w:rPr>
        <w:t>Private Workspace (not public)</w:t>
      </w:r>
    </w:p>
    <w:p w14:paraId="4959FE48" w14:textId="77777777" w:rsidR="00E7013D" w:rsidRPr="00E7013D" w:rsidRDefault="00E7013D" w:rsidP="00E7013D">
      <w:pPr>
        <w:pStyle w:val="Heading4"/>
        <w:numPr>
          <w:ilvl w:val="0"/>
          <w:numId w:val="345"/>
        </w:numPr>
      </w:pPr>
      <w:r w:rsidRPr="00E7013D">
        <w:t>Script writing</w:t>
      </w:r>
    </w:p>
    <w:p w14:paraId="1C7CE32E" w14:textId="77777777" w:rsidR="00E7013D" w:rsidRPr="00E7013D" w:rsidRDefault="00E7013D" w:rsidP="00E7013D">
      <w:pPr>
        <w:pStyle w:val="Heading4"/>
        <w:numPr>
          <w:ilvl w:val="0"/>
          <w:numId w:val="345"/>
        </w:numPr>
      </w:pPr>
      <w:r w:rsidRPr="00E7013D">
        <w:t>Lesson planning</w:t>
      </w:r>
    </w:p>
    <w:p w14:paraId="7E241913" w14:textId="77777777" w:rsidR="00E7013D" w:rsidRPr="00E7013D" w:rsidRDefault="00E7013D" w:rsidP="00E7013D">
      <w:pPr>
        <w:pStyle w:val="Heading4"/>
        <w:numPr>
          <w:ilvl w:val="0"/>
          <w:numId w:val="345"/>
        </w:numPr>
      </w:pPr>
      <w:r w:rsidRPr="00E7013D">
        <w:t>Asset checklist</w:t>
      </w:r>
    </w:p>
    <w:p w14:paraId="49E2E50A" w14:textId="77777777" w:rsidR="00E7013D" w:rsidRPr="00E7013D" w:rsidRDefault="00E7013D" w:rsidP="00E7013D">
      <w:pPr>
        <w:pStyle w:val="Heading4"/>
        <w:numPr>
          <w:ilvl w:val="0"/>
          <w:numId w:val="345"/>
        </w:numPr>
      </w:pPr>
      <w:r w:rsidRPr="00E7013D">
        <w:t>Content calendar</w:t>
      </w:r>
    </w:p>
    <w:p w14:paraId="20798348" w14:textId="77777777" w:rsidR="00E7013D" w:rsidRPr="00E7013D" w:rsidRDefault="00E7013D" w:rsidP="00E7013D">
      <w:pPr>
        <w:pStyle w:val="Heading4"/>
        <w:numPr>
          <w:ilvl w:val="0"/>
          <w:numId w:val="345"/>
        </w:numPr>
      </w:pPr>
      <w:r w:rsidRPr="00E7013D">
        <w:t>Task management</w:t>
      </w:r>
    </w:p>
    <w:p w14:paraId="70AE220B" w14:textId="77777777" w:rsidR="00E7013D" w:rsidRPr="00E7013D" w:rsidRDefault="00E7013D" w:rsidP="00E7013D">
      <w:pPr>
        <w:pStyle w:val="Heading4"/>
        <w:numPr>
          <w:ilvl w:val="0"/>
          <w:numId w:val="345"/>
        </w:numPr>
      </w:pPr>
      <w:r w:rsidRPr="00E7013D">
        <w:t>PDF drafting</w:t>
      </w:r>
    </w:p>
    <w:p w14:paraId="635CE55F" w14:textId="77777777" w:rsidR="00E7013D" w:rsidRPr="00E7013D" w:rsidRDefault="00E7013D" w:rsidP="00E7013D">
      <w:pPr>
        <w:pStyle w:val="Heading4"/>
        <w:numPr>
          <w:ilvl w:val="0"/>
          <w:numId w:val="345"/>
        </w:numPr>
      </w:pPr>
      <w:r w:rsidRPr="00E7013D">
        <w:t>Study notes</w:t>
      </w:r>
    </w:p>
    <w:p w14:paraId="7DD86492" w14:textId="77777777" w:rsidR="00E7013D" w:rsidRPr="00E7013D" w:rsidRDefault="00E7013D" w:rsidP="00E7013D">
      <w:pPr>
        <w:pStyle w:val="Heading4"/>
      </w:pPr>
      <w:r w:rsidRPr="00E7013D">
        <w:rPr>
          <w:b/>
          <w:bCs/>
        </w:rPr>
        <w:t>Why?</w:t>
      </w:r>
      <w:r w:rsidRPr="00E7013D">
        <w:br/>
        <w:t>⟶ Clarity</w:t>
      </w:r>
      <w:r w:rsidRPr="00E7013D">
        <w:br/>
        <w:t>⟶ Productivity</w:t>
      </w:r>
      <w:r w:rsidRPr="00E7013D">
        <w:br/>
        <w:t xml:space="preserve">⟶ </w:t>
      </w:r>
      <w:proofErr w:type="spellStart"/>
      <w:r w:rsidRPr="00E7013D">
        <w:t>Organised</w:t>
      </w:r>
      <w:proofErr w:type="spellEnd"/>
      <w:r w:rsidRPr="00E7013D">
        <w:t xml:space="preserve"> system</w:t>
      </w:r>
    </w:p>
    <w:p w14:paraId="719726ED" w14:textId="77777777" w:rsidR="00E7013D" w:rsidRPr="00E7013D" w:rsidRDefault="00E7013D" w:rsidP="00E7013D">
      <w:pPr>
        <w:pStyle w:val="Heading4"/>
      </w:pPr>
      <w:r w:rsidRPr="00E7013D">
        <w:pict w14:anchorId="3F293B8A">
          <v:rect id="_x0000_i1845" style="width:0;height:1.5pt" o:hralign="center" o:hrstd="t" o:hr="t" fillcolor="#a0a0a0" stroked="f"/>
        </w:pict>
      </w:r>
    </w:p>
    <w:p w14:paraId="4EBD55E5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rFonts w:ascii="Segoe UI Emoji" w:hAnsi="Segoe UI Emoji" w:cs="Segoe UI Emoji"/>
          <w:b/>
          <w:bCs/>
        </w:rPr>
        <w:t>🟩</w:t>
      </w:r>
      <w:r w:rsidRPr="00E7013D">
        <w:rPr>
          <w:b/>
          <w:bCs/>
        </w:rPr>
        <w:t xml:space="preserve"> 8. What goes on FIGMA / CANVA</w:t>
      </w:r>
    </w:p>
    <w:p w14:paraId="50951F83" w14:textId="77777777" w:rsidR="00E7013D" w:rsidRPr="00E7013D" w:rsidRDefault="00E7013D" w:rsidP="00E7013D">
      <w:pPr>
        <w:pStyle w:val="Heading4"/>
      </w:pPr>
      <w:r w:rsidRPr="00E7013D">
        <w:t>Thumbnail design</w:t>
      </w:r>
      <w:r w:rsidRPr="00E7013D">
        <w:br/>
        <w:t>PDF template</w:t>
      </w:r>
      <w:r w:rsidRPr="00E7013D">
        <w:br/>
        <w:t>Social media templates</w:t>
      </w:r>
      <w:r w:rsidRPr="00E7013D">
        <w:br/>
        <w:t>Flowcharts</w:t>
      </w:r>
      <w:r w:rsidRPr="00E7013D">
        <w:br/>
      </w:r>
      <w:proofErr w:type="spellStart"/>
      <w:r w:rsidRPr="00E7013D">
        <w:t>Mindmaps</w:t>
      </w:r>
      <w:proofErr w:type="spellEnd"/>
      <w:r w:rsidRPr="00E7013D">
        <w:br/>
        <w:t>Brand Kit</w:t>
      </w:r>
    </w:p>
    <w:p w14:paraId="03E6BEF5" w14:textId="77777777" w:rsidR="00E7013D" w:rsidRPr="00E7013D" w:rsidRDefault="00E7013D" w:rsidP="00E7013D">
      <w:pPr>
        <w:pStyle w:val="Heading4"/>
      </w:pPr>
      <w:r w:rsidRPr="00E7013D">
        <w:pict w14:anchorId="2BDDFC85">
          <v:rect id="_x0000_i1846" style="width:0;height:1.5pt" o:hralign="center" o:hrstd="t" o:hr="t" fillcolor="#a0a0a0" stroked="f"/>
        </w:pict>
      </w:r>
    </w:p>
    <w:p w14:paraId="463872BA" w14:textId="77777777" w:rsidR="00E7013D" w:rsidRPr="00E7013D" w:rsidRDefault="00E7013D" w:rsidP="00E7013D">
      <w:pPr>
        <w:pStyle w:val="Heading4"/>
        <w:rPr>
          <w:b/>
          <w:bCs/>
        </w:rPr>
      </w:pPr>
      <w:r w:rsidRPr="00E7013D">
        <w:rPr>
          <w:rFonts w:ascii="Segoe UI Emoji" w:hAnsi="Segoe UI Emoji" w:cs="Segoe UI Emoji"/>
          <w:b/>
          <w:bCs/>
        </w:rPr>
        <w:t>🧠</w:t>
      </w:r>
      <w:r w:rsidRPr="00E7013D">
        <w:rPr>
          <w:b/>
          <w:bCs/>
        </w:rPr>
        <w:t xml:space="preserve"> FULL SUMMARY (Quick Matrix)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3298"/>
        <w:gridCol w:w="4042"/>
      </w:tblGrid>
      <w:tr w:rsidR="00E7013D" w:rsidRPr="00E7013D" w14:paraId="4565B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62C79" w14:textId="77777777" w:rsidR="00E7013D" w:rsidRPr="00E7013D" w:rsidRDefault="00E7013D" w:rsidP="00E7013D">
            <w:pPr>
              <w:pStyle w:val="Heading4"/>
              <w:rPr>
                <w:b/>
                <w:bCs/>
              </w:rPr>
            </w:pPr>
            <w:r w:rsidRPr="00E7013D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235152B" w14:textId="77777777" w:rsidR="00E7013D" w:rsidRPr="00E7013D" w:rsidRDefault="00E7013D" w:rsidP="00E7013D">
            <w:pPr>
              <w:pStyle w:val="Heading4"/>
              <w:rPr>
                <w:b/>
                <w:bCs/>
              </w:rPr>
            </w:pPr>
            <w:r w:rsidRPr="00E7013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79EC29" w14:textId="77777777" w:rsidR="00E7013D" w:rsidRPr="00E7013D" w:rsidRDefault="00E7013D" w:rsidP="00E7013D">
            <w:pPr>
              <w:pStyle w:val="Heading4"/>
              <w:rPr>
                <w:b/>
                <w:bCs/>
              </w:rPr>
            </w:pPr>
            <w:r w:rsidRPr="00E7013D">
              <w:rPr>
                <w:b/>
                <w:bCs/>
              </w:rPr>
              <w:t>What to Post</w:t>
            </w:r>
          </w:p>
        </w:tc>
      </w:tr>
      <w:tr w:rsidR="00E7013D" w:rsidRPr="00E7013D" w14:paraId="597D7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ABF5" w14:textId="77777777" w:rsidR="00E7013D" w:rsidRPr="00E7013D" w:rsidRDefault="00E7013D" w:rsidP="00E7013D">
            <w:pPr>
              <w:pStyle w:val="Heading4"/>
            </w:pPr>
            <w:r w:rsidRPr="00E7013D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465BC918" w14:textId="77777777" w:rsidR="00E7013D" w:rsidRPr="00E7013D" w:rsidRDefault="00E7013D" w:rsidP="00E7013D">
            <w:pPr>
              <w:pStyle w:val="Heading4"/>
            </w:pPr>
            <w:r w:rsidRPr="00E7013D">
              <w:t>Ownership + Monetization</w:t>
            </w:r>
          </w:p>
        </w:tc>
        <w:tc>
          <w:tcPr>
            <w:tcW w:w="0" w:type="auto"/>
            <w:vAlign w:val="center"/>
            <w:hideMark/>
          </w:tcPr>
          <w:p w14:paraId="4A3E778F" w14:textId="77777777" w:rsidR="00E7013D" w:rsidRPr="00E7013D" w:rsidRDefault="00E7013D" w:rsidP="00E7013D">
            <w:pPr>
              <w:pStyle w:val="Heading4"/>
            </w:pPr>
            <w:r w:rsidRPr="00E7013D">
              <w:t>Blogs, PDFs, Store, Mentorship</w:t>
            </w:r>
          </w:p>
        </w:tc>
      </w:tr>
      <w:tr w:rsidR="00E7013D" w:rsidRPr="00E7013D" w14:paraId="0B2FA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FF27" w14:textId="77777777" w:rsidR="00E7013D" w:rsidRPr="00E7013D" w:rsidRDefault="00E7013D" w:rsidP="00E7013D">
            <w:pPr>
              <w:pStyle w:val="Heading4"/>
            </w:pPr>
            <w:r w:rsidRPr="00E7013D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55AA4964" w14:textId="77777777" w:rsidR="00E7013D" w:rsidRPr="00E7013D" w:rsidRDefault="00E7013D" w:rsidP="00E7013D">
            <w:pPr>
              <w:pStyle w:val="Heading4"/>
            </w:pPr>
            <w:r w:rsidRPr="00E7013D">
              <w:t>Growth + Teaching</w:t>
            </w:r>
          </w:p>
        </w:tc>
        <w:tc>
          <w:tcPr>
            <w:tcW w:w="0" w:type="auto"/>
            <w:vAlign w:val="center"/>
            <w:hideMark/>
          </w:tcPr>
          <w:p w14:paraId="00CE7373" w14:textId="77777777" w:rsidR="00E7013D" w:rsidRPr="00E7013D" w:rsidRDefault="00E7013D" w:rsidP="00E7013D">
            <w:pPr>
              <w:pStyle w:val="Heading4"/>
            </w:pPr>
            <w:r w:rsidRPr="00E7013D">
              <w:t>Long videos, shorts, livestreams</w:t>
            </w:r>
          </w:p>
        </w:tc>
      </w:tr>
      <w:tr w:rsidR="00E7013D" w:rsidRPr="00E7013D" w14:paraId="4A37A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E536" w14:textId="77777777" w:rsidR="00E7013D" w:rsidRPr="00E7013D" w:rsidRDefault="00E7013D" w:rsidP="00E7013D">
            <w:pPr>
              <w:pStyle w:val="Heading4"/>
            </w:pPr>
            <w:r w:rsidRPr="00E7013D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67528A3" w14:textId="77777777" w:rsidR="00E7013D" w:rsidRPr="00E7013D" w:rsidRDefault="00E7013D" w:rsidP="00E7013D">
            <w:pPr>
              <w:pStyle w:val="Heading4"/>
            </w:pPr>
            <w:r w:rsidRPr="00E7013D">
              <w:t>Technical Authority</w:t>
            </w:r>
          </w:p>
        </w:tc>
        <w:tc>
          <w:tcPr>
            <w:tcW w:w="0" w:type="auto"/>
            <w:vAlign w:val="center"/>
            <w:hideMark/>
          </w:tcPr>
          <w:p w14:paraId="37A4D978" w14:textId="77777777" w:rsidR="00E7013D" w:rsidRPr="00E7013D" w:rsidRDefault="00E7013D" w:rsidP="00E7013D">
            <w:pPr>
              <w:pStyle w:val="Heading4"/>
            </w:pPr>
            <w:r w:rsidRPr="00E7013D">
              <w:t>Code, projects, README</w:t>
            </w:r>
          </w:p>
        </w:tc>
      </w:tr>
      <w:tr w:rsidR="00E7013D" w:rsidRPr="00E7013D" w14:paraId="0208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F3AB" w14:textId="77777777" w:rsidR="00E7013D" w:rsidRPr="00E7013D" w:rsidRDefault="00E7013D" w:rsidP="00E7013D">
            <w:pPr>
              <w:pStyle w:val="Heading4"/>
            </w:pPr>
            <w:r w:rsidRPr="00E7013D">
              <w:rPr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4921C30F" w14:textId="77777777" w:rsidR="00E7013D" w:rsidRPr="00E7013D" w:rsidRDefault="00E7013D" w:rsidP="00E7013D">
            <w:pPr>
              <w:pStyle w:val="Heading4"/>
            </w:pPr>
            <w:r w:rsidRPr="00E7013D">
              <w:t>Engagement</w:t>
            </w:r>
          </w:p>
        </w:tc>
        <w:tc>
          <w:tcPr>
            <w:tcW w:w="0" w:type="auto"/>
            <w:vAlign w:val="center"/>
            <w:hideMark/>
          </w:tcPr>
          <w:p w14:paraId="2F44EB6B" w14:textId="77777777" w:rsidR="00E7013D" w:rsidRPr="00E7013D" w:rsidRDefault="00E7013D" w:rsidP="00E7013D">
            <w:pPr>
              <w:pStyle w:val="Heading4"/>
            </w:pPr>
            <w:r w:rsidRPr="00E7013D">
              <w:t>Reels, Carousels</w:t>
            </w:r>
          </w:p>
        </w:tc>
      </w:tr>
      <w:tr w:rsidR="00E7013D" w:rsidRPr="00E7013D" w14:paraId="7E6C3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F616" w14:textId="77777777" w:rsidR="00E7013D" w:rsidRPr="00E7013D" w:rsidRDefault="00E7013D" w:rsidP="00E7013D">
            <w:pPr>
              <w:pStyle w:val="Heading4"/>
            </w:pPr>
            <w:r w:rsidRPr="00E7013D">
              <w:rPr>
                <w:b/>
                <w:bCs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4CDD5FDE" w14:textId="77777777" w:rsidR="00E7013D" w:rsidRPr="00E7013D" w:rsidRDefault="00E7013D" w:rsidP="00E7013D">
            <w:pPr>
              <w:pStyle w:val="Heading4"/>
            </w:pPr>
            <w:r w:rsidRPr="00E7013D">
              <w:t>Authority + Leads</w:t>
            </w:r>
          </w:p>
        </w:tc>
        <w:tc>
          <w:tcPr>
            <w:tcW w:w="0" w:type="auto"/>
            <w:vAlign w:val="center"/>
            <w:hideMark/>
          </w:tcPr>
          <w:p w14:paraId="63B3A921" w14:textId="77777777" w:rsidR="00E7013D" w:rsidRPr="00E7013D" w:rsidRDefault="00E7013D" w:rsidP="00E7013D">
            <w:pPr>
              <w:pStyle w:val="Heading4"/>
            </w:pPr>
            <w:r w:rsidRPr="00E7013D">
              <w:t>Long posts, teaching</w:t>
            </w:r>
          </w:p>
        </w:tc>
      </w:tr>
      <w:tr w:rsidR="00E7013D" w:rsidRPr="00E7013D" w14:paraId="5C3B5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D1DE" w14:textId="77777777" w:rsidR="00E7013D" w:rsidRPr="00E7013D" w:rsidRDefault="00E7013D" w:rsidP="00E7013D">
            <w:pPr>
              <w:pStyle w:val="Heading4"/>
            </w:pPr>
            <w:r w:rsidRPr="00E7013D">
              <w:rPr>
                <w:b/>
                <w:bCs/>
              </w:rPr>
              <w:t>Twitter</w:t>
            </w:r>
          </w:p>
        </w:tc>
        <w:tc>
          <w:tcPr>
            <w:tcW w:w="0" w:type="auto"/>
            <w:vAlign w:val="center"/>
            <w:hideMark/>
          </w:tcPr>
          <w:p w14:paraId="6547FFCC" w14:textId="77777777" w:rsidR="00E7013D" w:rsidRPr="00E7013D" w:rsidRDefault="00E7013D" w:rsidP="00E7013D">
            <w:pPr>
              <w:pStyle w:val="Heading4"/>
            </w:pPr>
            <w:r w:rsidRPr="00E7013D">
              <w:t>Fast visibility</w:t>
            </w:r>
          </w:p>
        </w:tc>
        <w:tc>
          <w:tcPr>
            <w:tcW w:w="0" w:type="auto"/>
            <w:vAlign w:val="center"/>
            <w:hideMark/>
          </w:tcPr>
          <w:p w14:paraId="162D2042" w14:textId="77777777" w:rsidR="00E7013D" w:rsidRPr="00E7013D" w:rsidRDefault="00E7013D" w:rsidP="00E7013D">
            <w:pPr>
              <w:pStyle w:val="Heading4"/>
            </w:pPr>
            <w:r w:rsidRPr="00E7013D">
              <w:t>Short text threads</w:t>
            </w:r>
          </w:p>
        </w:tc>
      </w:tr>
      <w:tr w:rsidR="00E7013D" w:rsidRPr="00E7013D" w14:paraId="2C807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3D68" w14:textId="77777777" w:rsidR="00E7013D" w:rsidRPr="00E7013D" w:rsidRDefault="00E7013D" w:rsidP="00E7013D">
            <w:pPr>
              <w:pStyle w:val="Heading4"/>
            </w:pPr>
            <w:r w:rsidRPr="00E7013D">
              <w:rPr>
                <w:b/>
                <w:bCs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28E1BD30" w14:textId="77777777" w:rsidR="00E7013D" w:rsidRPr="00E7013D" w:rsidRDefault="00E7013D" w:rsidP="00E7013D">
            <w:pPr>
              <w:pStyle w:val="Heading4"/>
            </w:pPr>
            <w:r w:rsidRPr="00E7013D">
              <w:t>Backend System</w:t>
            </w:r>
          </w:p>
        </w:tc>
        <w:tc>
          <w:tcPr>
            <w:tcW w:w="0" w:type="auto"/>
            <w:vAlign w:val="center"/>
            <w:hideMark/>
          </w:tcPr>
          <w:p w14:paraId="77239E65" w14:textId="77777777" w:rsidR="00E7013D" w:rsidRPr="00E7013D" w:rsidRDefault="00E7013D" w:rsidP="00E7013D">
            <w:pPr>
              <w:pStyle w:val="Heading4"/>
            </w:pPr>
            <w:r w:rsidRPr="00E7013D">
              <w:t>Notes, scripts, planning</w:t>
            </w:r>
          </w:p>
        </w:tc>
      </w:tr>
      <w:tr w:rsidR="00E7013D" w:rsidRPr="00E7013D" w14:paraId="63044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BBB2" w14:textId="77777777" w:rsidR="00E7013D" w:rsidRPr="00E7013D" w:rsidRDefault="00E7013D" w:rsidP="00E7013D">
            <w:pPr>
              <w:pStyle w:val="Heading4"/>
            </w:pPr>
            <w:r w:rsidRPr="00E7013D">
              <w:rPr>
                <w:b/>
                <w:bCs/>
              </w:rPr>
              <w:t>Figma/Canva</w:t>
            </w:r>
          </w:p>
        </w:tc>
        <w:tc>
          <w:tcPr>
            <w:tcW w:w="0" w:type="auto"/>
            <w:vAlign w:val="center"/>
            <w:hideMark/>
          </w:tcPr>
          <w:p w14:paraId="36367D85" w14:textId="77777777" w:rsidR="00E7013D" w:rsidRPr="00E7013D" w:rsidRDefault="00E7013D" w:rsidP="00E7013D">
            <w:pPr>
              <w:pStyle w:val="Heading4"/>
            </w:pPr>
            <w:r w:rsidRPr="00E7013D">
              <w:t>Design</w:t>
            </w:r>
          </w:p>
        </w:tc>
        <w:tc>
          <w:tcPr>
            <w:tcW w:w="0" w:type="auto"/>
            <w:vAlign w:val="center"/>
            <w:hideMark/>
          </w:tcPr>
          <w:p w14:paraId="637A39B2" w14:textId="77777777" w:rsidR="00E7013D" w:rsidRPr="00E7013D" w:rsidRDefault="00E7013D" w:rsidP="00E7013D">
            <w:pPr>
              <w:pStyle w:val="Heading4"/>
            </w:pPr>
            <w:r w:rsidRPr="00E7013D">
              <w:t>Thumbnails, templates</w:t>
            </w:r>
          </w:p>
        </w:tc>
      </w:tr>
    </w:tbl>
    <w:p w14:paraId="4277AE21" w14:textId="71298917" w:rsidR="00310690" w:rsidRPr="00E7013D" w:rsidRDefault="00E7013D" w:rsidP="00E7013D">
      <w:pPr>
        <w:pStyle w:val="Heading4"/>
        <w:rPr>
          <w:rStyle w:val="SubtleEmphasis"/>
          <w:i w:val="0"/>
          <w:iCs/>
          <w:color w:val="auto"/>
        </w:rPr>
      </w:pPr>
      <w:r w:rsidRPr="00E7013D">
        <w:pict w14:anchorId="7E2D368E">
          <v:rect id="_x0000_i1847" style="width:0;height:1.5pt" o:hralign="center" o:hrstd="t" o:hr="t" fillcolor="#a0a0a0" stroked="f"/>
        </w:pict>
      </w:r>
    </w:p>
    <w:sectPr w:rsidR="00310690" w:rsidRPr="00E7013D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13439" w14:textId="77777777" w:rsidR="007559EE" w:rsidRDefault="007559EE" w:rsidP="00B7366E">
      <w:pPr>
        <w:spacing w:after="0" w:line="240" w:lineRule="auto"/>
      </w:pPr>
      <w:r>
        <w:separator/>
      </w:r>
    </w:p>
  </w:endnote>
  <w:endnote w:type="continuationSeparator" w:id="0">
    <w:p w14:paraId="57E46DC0" w14:textId="77777777" w:rsidR="007559EE" w:rsidRDefault="007559EE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5EF481D0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6232D" w14:textId="77777777" w:rsidR="007559EE" w:rsidRDefault="007559EE" w:rsidP="00B7366E">
      <w:pPr>
        <w:spacing w:after="0" w:line="240" w:lineRule="auto"/>
      </w:pPr>
      <w:r>
        <w:separator/>
      </w:r>
    </w:p>
  </w:footnote>
  <w:footnote w:type="continuationSeparator" w:id="0">
    <w:p w14:paraId="6FB319A8" w14:textId="77777777" w:rsidR="007559EE" w:rsidRDefault="007559EE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B2BB" w14:textId="33CAE13D" w:rsidR="00E750DD" w:rsidRPr="00D74BC8" w:rsidRDefault="00000000" w:rsidP="00D74BC8">
    <w:pPr>
      <w:pStyle w:val="Heading2"/>
      <w:jc w:val="center"/>
      <w:rPr>
        <w:caps/>
        <w:sz w:val="36"/>
      </w:rPr>
    </w:pPr>
    <w:r>
      <w:rPr>
        <w:i/>
        <w:caps/>
        <w:noProof/>
        <w:sz w:val="36"/>
        <w:u w:val="single"/>
      </w:rPr>
      <w:pict w14:anchorId="78EDB9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2" o:spid="_x0000_s1032" type="#_x0000_t75" style="position:absolute;left:0;text-align:left;margin-left:0;margin-top:0;width:540pt;height:540pt;z-index:-25165619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E7013D">
      <w:rPr>
        <w:caps/>
        <w:sz w:val="36"/>
      </w:rPr>
      <w:t>how to choose platfform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E61"/>
    <w:multiLevelType w:val="multilevel"/>
    <w:tmpl w:val="31D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81EFB"/>
    <w:multiLevelType w:val="multilevel"/>
    <w:tmpl w:val="74A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D0D91"/>
    <w:multiLevelType w:val="multilevel"/>
    <w:tmpl w:val="28F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D339D"/>
    <w:multiLevelType w:val="multilevel"/>
    <w:tmpl w:val="A47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EB61D3"/>
    <w:multiLevelType w:val="multilevel"/>
    <w:tmpl w:val="4C0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131B85"/>
    <w:multiLevelType w:val="multilevel"/>
    <w:tmpl w:val="D0F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953121"/>
    <w:multiLevelType w:val="multilevel"/>
    <w:tmpl w:val="D72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2F4753"/>
    <w:multiLevelType w:val="multilevel"/>
    <w:tmpl w:val="0CB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1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233E4F"/>
    <w:multiLevelType w:val="multilevel"/>
    <w:tmpl w:val="3F1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1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1C4950"/>
    <w:multiLevelType w:val="multilevel"/>
    <w:tmpl w:val="7FD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720999"/>
    <w:multiLevelType w:val="multilevel"/>
    <w:tmpl w:val="DF76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751D45"/>
    <w:multiLevelType w:val="multilevel"/>
    <w:tmpl w:val="3B7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3B1B64"/>
    <w:multiLevelType w:val="multilevel"/>
    <w:tmpl w:val="FFB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8" w15:restartNumberingAfterBreak="0">
    <w:nsid w:val="1F153199"/>
    <w:multiLevelType w:val="multilevel"/>
    <w:tmpl w:val="DEE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C97604"/>
    <w:multiLevelType w:val="multilevel"/>
    <w:tmpl w:val="76C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1FE3B38"/>
    <w:multiLevelType w:val="multilevel"/>
    <w:tmpl w:val="431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564920"/>
    <w:multiLevelType w:val="multilevel"/>
    <w:tmpl w:val="455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F705DD"/>
    <w:multiLevelType w:val="multilevel"/>
    <w:tmpl w:val="508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2C5AE8"/>
    <w:multiLevelType w:val="multilevel"/>
    <w:tmpl w:val="98F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5A723D8"/>
    <w:multiLevelType w:val="multilevel"/>
    <w:tmpl w:val="AFD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067B75"/>
    <w:multiLevelType w:val="multilevel"/>
    <w:tmpl w:val="049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5D4964"/>
    <w:multiLevelType w:val="multilevel"/>
    <w:tmpl w:val="6DC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CB49B3"/>
    <w:multiLevelType w:val="multilevel"/>
    <w:tmpl w:val="417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3855BA"/>
    <w:multiLevelType w:val="multilevel"/>
    <w:tmpl w:val="F24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C156352"/>
    <w:multiLevelType w:val="multilevel"/>
    <w:tmpl w:val="38E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3778EA"/>
    <w:multiLevelType w:val="multilevel"/>
    <w:tmpl w:val="0CE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5B36C5"/>
    <w:multiLevelType w:val="multilevel"/>
    <w:tmpl w:val="AFDC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2C0C19"/>
    <w:multiLevelType w:val="multilevel"/>
    <w:tmpl w:val="7C1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7A6FA7"/>
    <w:multiLevelType w:val="multilevel"/>
    <w:tmpl w:val="727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2AD5389"/>
    <w:multiLevelType w:val="multilevel"/>
    <w:tmpl w:val="EEB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C27456"/>
    <w:multiLevelType w:val="multilevel"/>
    <w:tmpl w:val="8DD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F86249"/>
    <w:multiLevelType w:val="multilevel"/>
    <w:tmpl w:val="CC4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752209"/>
    <w:multiLevelType w:val="multilevel"/>
    <w:tmpl w:val="E114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5217BF2"/>
    <w:multiLevelType w:val="multilevel"/>
    <w:tmpl w:val="7CB8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9D7A5F"/>
    <w:multiLevelType w:val="multilevel"/>
    <w:tmpl w:val="D1E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A63A80"/>
    <w:multiLevelType w:val="multilevel"/>
    <w:tmpl w:val="F94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1" w15:restartNumberingAfterBreak="0">
    <w:nsid w:val="3B02781C"/>
    <w:multiLevelType w:val="multilevel"/>
    <w:tmpl w:val="4A10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C75D27"/>
    <w:multiLevelType w:val="multilevel"/>
    <w:tmpl w:val="C86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0605720"/>
    <w:multiLevelType w:val="multilevel"/>
    <w:tmpl w:val="43E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5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436C15"/>
    <w:multiLevelType w:val="multilevel"/>
    <w:tmpl w:val="777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3A0200D"/>
    <w:multiLevelType w:val="multilevel"/>
    <w:tmpl w:val="81C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A295A5A"/>
    <w:multiLevelType w:val="multilevel"/>
    <w:tmpl w:val="C9B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E9E456D"/>
    <w:multiLevelType w:val="multilevel"/>
    <w:tmpl w:val="3E1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ED632CA"/>
    <w:multiLevelType w:val="multilevel"/>
    <w:tmpl w:val="365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00C33F6"/>
    <w:multiLevelType w:val="multilevel"/>
    <w:tmpl w:val="22F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976E28"/>
    <w:multiLevelType w:val="multilevel"/>
    <w:tmpl w:val="6A4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1004056"/>
    <w:multiLevelType w:val="multilevel"/>
    <w:tmpl w:val="CDE0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12715C8"/>
    <w:multiLevelType w:val="multilevel"/>
    <w:tmpl w:val="95F4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159028C"/>
    <w:multiLevelType w:val="multilevel"/>
    <w:tmpl w:val="A21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2526428"/>
    <w:multiLevelType w:val="multilevel"/>
    <w:tmpl w:val="5BA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406366F"/>
    <w:multiLevelType w:val="multilevel"/>
    <w:tmpl w:val="F72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4811CA8"/>
    <w:multiLevelType w:val="multilevel"/>
    <w:tmpl w:val="2AB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436C2F"/>
    <w:multiLevelType w:val="multilevel"/>
    <w:tmpl w:val="2F7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97368C0"/>
    <w:multiLevelType w:val="multilevel"/>
    <w:tmpl w:val="CD6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D62CF9"/>
    <w:multiLevelType w:val="multilevel"/>
    <w:tmpl w:val="29A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A6A69BE"/>
    <w:multiLevelType w:val="multilevel"/>
    <w:tmpl w:val="CFE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C945542"/>
    <w:multiLevelType w:val="multilevel"/>
    <w:tmpl w:val="3FA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E75F67"/>
    <w:multiLevelType w:val="multilevel"/>
    <w:tmpl w:val="74A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850AEA"/>
    <w:multiLevelType w:val="multilevel"/>
    <w:tmpl w:val="E76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DC0678F"/>
    <w:multiLevelType w:val="multilevel"/>
    <w:tmpl w:val="62F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F37D50"/>
    <w:multiLevelType w:val="multilevel"/>
    <w:tmpl w:val="6A4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E4E1176"/>
    <w:multiLevelType w:val="multilevel"/>
    <w:tmpl w:val="267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09458A0"/>
    <w:multiLevelType w:val="multilevel"/>
    <w:tmpl w:val="870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4" w15:restartNumberingAfterBreak="0">
    <w:nsid w:val="64D876C2"/>
    <w:multiLevelType w:val="multilevel"/>
    <w:tmpl w:val="8D92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5E259C3"/>
    <w:multiLevelType w:val="multilevel"/>
    <w:tmpl w:val="B32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6744A4C"/>
    <w:multiLevelType w:val="multilevel"/>
    <w:tmpl w:val="30D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7090D1B"/>
    <w:multiLevelType w:val="multilevel"/>
    <w:tmpl w:val="D29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932D77"/>
    <w:multiLevelType w:val="multilevel"/>
    <w:tmpl w:val="C0C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83341D4"/>
    <w:multiLevelType w:val="multilevel"/>
    <w:tmpl w:val="5BB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84323AA"/>
    <w:multiLevelType w:val="multilevel"/>
    <w:tmpl w:val="D18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A521FAF"/>
    <w:multiLevelType w:val="multilevel"/>
    <w:tmpl w:val="655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D216008"/>
    <w:multiLevelType w:val="multilevel"/>
    <w:tmpl w:val="DF8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DC14581"/>
    <w:multiLevelType w:val="multilevel"/>
    <w:tmpl w:val="6D0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E1B5278"/>
    <w:multiLevelType w:val="multilevel"/>
    <w:tmpl w:val="161E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F3F02E7"/>
    <w:multiLevelType w:val="multilevel"/>
    <w:tmpl w:val="068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123F6E"/>
    <w:multiLevelType w:val="multilevel"/>
    <w:tmpl w:val="21B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0E31129"/>
    <w:multiLevelType w:val="multilevel"/>
    <w:tmpl w:val="25E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0F77A6F"/>
    <w:multiLevelType w:val="multilevel"/>
    <w:tmpl w:val="85E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1BA3820"/>
    <w:multiLevelType w:val="multilevel"/>
    <w:tmpl w:val="CCA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44E26AB"/>
    <w:multiLevelType w:val="multilevel"/>
    <w:tmpl w:val="5EE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50A56D3"/>
    <w:multiLevelType w:val="multilevel"/>
    <w:tmpl w:val="47B6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7A95639"/>
    <w:multiLevelType w:val="multilevel"/>
    <w:tmpl w:val="380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7E13712"/>
    <w:multiLevelType w:val="multilevel"/>
    <w:tmpl w:val="D1F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87C0526"/>
    <w:multiLevelType w:val="multilevel"/>
    <w:tmpl w:val="73C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A624571"/>
    <w:multiLevelType w:val="multilevel"/>
    <w:tmpl w:val="64E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E141ED1"/>
    <w:multiLevelType w:val="multilevel"/>
    <w:tmpl w:val="E41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98"/>
  </w:num>
  <w:num w:numId="2" w16cid:durableId="710807472">
    <w:abstractNumId w:val="179"/>
  </w:num>
  <w:num w:numId="3" w16cid:durableId="1115174668">
    <w:abstractNumId w:val="39"/>
  </w:num>
  <w:num w:numId="4" w16cid:durableId="1874466060">
    <w:abstractNumId w:val="328"/>
  </w:num>
  <w:num w:numId="5" w16cid:durableId="1565413595">
    <w:abstractNumId w:val="98"/>
  </w:num>
  <w:num w:numId="6" w16cid:durableId="711539113">
    <w:abstractNumId w:val="114"/>
  </w:num>
  <w:num w:numId="7" w16cid:durableId="458034891">
    <w:abstractNumId w:val="213"/>
  </w:num>
  <w:num w:numId="8" w16cid:durableId="1184856579">
    <w:abstractNumId w:val="121"/>
  </w:num>
  <w:num w:numId="9" w16cid:durableId="2039505148">
    <w:abstractNumId w:val="17"/>
  </w:num>
  <w:num w:numId="10" w16cid:durableId="1584873242">
    <w:abstractNumId w:val="276"/>
  </w:num>
  <w:num w:numId="11" w16cid:durableId="986201174">
    <w:abstractNumId w:val="34"/>
  </w:num>
  <w:num w:numId="12" w16cid:durableId="999651062">
    <w:abstractNumId w:val="329"/>
  </w:num>
  <w:num w:numId="13" w16cid:durableId="939876200">
    <w:abstractNumId w:val="188"/>
  </w:num>
  <w:num w:numId="14" w16cid:durableId="448860295">
    <w:abstractNumId w:val="258"/>
  </w:num>
  <w:num w:numId="15" w16cid:durableId="977301120">
    <w:abstractNumId w:val="212"/>
  </w:num>
  <w:num w:numId="16" w16cid:durableId="1069620943">
    <w:abstractNumId w:val="332"/>
  </w:num>
  <w:num w:numId="17" w16cid:durableId="1097866177">
    <w:abstractNumId w:val="37"/>
  </w:num>
  <w:num w:numId="18" w16cid:durableId="1876623499">
    <w:abstractNumId w:val="291"/>
  </w:num>
  <w:num w:numId="19" w16cid:durableId="2048094084">
    <w:abstractNumId w:val="339"/>
  </w:num>
  <w:num w:numId="20" w16cid:durableId="1420058346">
    <w:abstractNumId w:val="327"/>
  </w:num>
  <w:num w:numId="21" w16cid:durableId="1971476075">
    <w:abstractNumId w:val="317"/>
  </w:num>
  <w:num w:numId="22" w16cid:durableId="842745526">
    <w:abstractNumId w:val="59"/>
  </w:num>
  <w:num w:numId="23" w16cid:durableId="1713529593">
    <w:abstractNumId w:val="271"/>
  </w:num>
  <w:num w:numId="24" w16cid:durableId="1511069493">
    <w:abstractNumId w:val="143"/>
  </w:num>
  <w:num w:numId="25" w16cid:durableId="598222500">
    <w:abstractNumId w:val="295"/>
  </w:num>
  <w:num w:numId="26" w16cid:durableId="1772243113">
    <w:abstractNumId w:val="107"/>
  </w:num>
  <w:num w:numId="27" w16cid:durableId="145631038">
    <w:abstractNumId w:val="195"/>
  </w:num>
  <w:num w:numId="28" w16cid:durableId="358970666">
    <w:abstractNumId w:val="160"/>
  </w:num>
  <w:num w:numId="29" w16cid:durableId="799107657">
    <w:abstractNumId w:val="76"/>
  </w:num>
  <w:num w:numId="30" w16cid:durableId="1778482636">
    <w:abstractNumId w:val="165"/>
  </w:num>
  <w:num w:numId="31" w16cid:durableId="1864321118">
    <w:abstractNumId w:val="197"/>
  </w:num>
  <w:num w:numId="32" w16cid:durableId="1824736994">
    <w:abstractNumId w:val="26"/>
  </w:num>
  <w:num w:numId="33" w16cid:durableId="1922064828">
    <w:abstractNumId w:val="35"/>
  </w:num>
  <w:num w:numId="34" w16cid:durableId="451442857">
    <w:abstractNumId w:val="116"/>
  </w:num>
  <w:num w:numId="35" w16cid:durableId="494037086">
    <w:abstractNumId w:val="8"/>
  </w:num>
  <w:num w:numId="36" w16cid:durableId="1316953550">
    <w:abstractNumId w:val="118"/>
  </w:num>
  <w:num w:numId="37" w16cid:durableId="316150304">
    <w:abstractNumId w:val="233"/>
  </w:num>
  <w:num w:numId="38" w16cid:durableId="1883397278">
    <w:abstractNumId w:val="43"/>
  </w:num>
  <w:num w:numId="39" w16cid:durableId="1901747970">
    <w:abstractNumId w:val="251"/>
  </w:num>
  <w:num w:numId="40" w16cid:durableId="1987051931">
    <w:abstractNumId w:val="99"/>
  </w:num>
  <w:num w:numId="41" w16cid:durableId="2102220681">
    <w:abstractNumId w:val="61"/>
  </w:num>
  <w:num w:numId="42" w16cid:durableId="1624385323">
    <w:abstractNumId w:val="321"/>
  </w:num>
  <w:num w:numId="43" w16cid:durableId="1462503826">
    <w:abstractNumId w:val="185"/>
  </w:num>
  <w:num w:numId="44" w16cid:durableId="622422154">
    <w:abstractNumId w:val="225"/>
  </w:num>
  <w:num w:numId="45" w16cid:durableId="1030106701">
    <w:abstractNumId w:val="230"/>
  </w:num>
  <w:num w:numId="46" w16cid:durableId="747338750">
    <w:abstractNumId w:val="255"/>
  </w:num>
  <w:num w:numId="47" w16cid:durableId="1439446968">
    <w:abstractNumId w:val="256"/>
  </w:num>
  <w:num w:numId="48" w16cid:durableId="1174611442">
    <w:abstractNumId w:val="1"/>
  </w:num>
  <w:num w:numId="49" w16cid:durableId="735586091">
    <w:abstractNumId w:val="308"/>
  </w:num>
  <w:num w:numId="50" w16cid:durableId="1497306072">
    <w:abstractNumId w:val="196"/>
  </w:num>
  <w:num w:numId="51" w16cid:durableId="1194273235">
    <w:abstractNumId w:val="322"/>
  </w:num>
  <w:num w:numId="52" w16cid:durableId="1274819830">
    <w:abstractNumId w:val="312"/>
  </w:num>
  <w:num w:numId="53" w16cid:durableId="474882169">
    <w:abstractNumId w:val="187"/>
  </w:num>
  <w:num w:numId="54" w16cid:durableId="765076663">
    <w:abstractNumId w:val="338"/>
  </w:num>
  <w:num w:numId="55" w16cid:durableId="1703749540">
    <w:abstractNumId w:val="171"/>
  </w:num>
  <w:num w:numId="56" w16cid:durableId="1063603146">
    <w:abstractNumId w:val="31"/>
  </w:num>
  <w:num w:numId="57" w16cid:durableId="1063454729">
    <w:abstractNumId w:val="57"/>
  </w:num>
  <w:num w:numId="58" w16cid:durableId="2138334540">
    <w:abstractNumId w:val="318"/>
  </w:num>
  <w:num w:numId="59" w16cid:durableId="585305191">
    <w:abstractNumId w:val="269"/>
  </w:num>
  <w:num w:numId="60" w16cid:durableId="481191130">
    <w:abstractNumId w:val="5"/>
  </w:num>
  <w:num w:numId="61" w16cid:durableId="1860780514">
    <w:abstractNumId w:val="257"/>
  </w:num>
  <w:num w:numId="62" w16cid:durableId="1274900628">
    <w:abstractNumId w:val="249"/>
  </w:num>
  <w:num w:numId="63" w16cid:durableId="1331712016">
    <w:abstractNumId w:val="148"/>
  </w:num>
  <w:num w:numId="64" w16cid:durableId="629439659">
    <w:abstractNumId w:val="100"/>
  </w:num>
  <w:num w:numId="65" w16cid:durableId="1858614162">
    <w:abstractNumId w:val="304"/>
  </w:num>
  <w:num w:numId="66" w16cid:durableId="1688210742">
    <w:abstractNumId w:val="287"/>
  </w:num>
  <w:num w:numId="67" w16cid:durableId="1030574672">
    <w:abstractNumId w:val="314"/>
  </w:num>
  <w:num w:numId="68" w16cid:durableId="1680084310">
    <w:abstractNumId w:val="101"/>
  </w:num>
  <w:num w:numId="69" w16cid:durableId="1067534241">
    <w:abstractNumId w:val="178"/>
  </w:num>
  <w:num w:numId="70" w16cid:durableId="42606628">
    <w:abstractNumId w:val="305"/>
  </w:num>
  <w:num w:numId="71" w16cid:durableId="153684319">
    <w:abstractNumId w:val="103"/>
  </w:num>
  <w:num w:numId="72" w16cid:durableId="1627394508">
    <w:abstractNumId w:val="70"/>
  </w:num>
  <w:num w:numId="73" w16cid:durableId="291131247">
    <w:abstractNumId w:val="299"/>
  </w:num>
  <w:num w:numId="74" w16cid:durableId="1727410542">
    <w:abstractNumId w:val="38"/>
  </w:num>
  <w:num w:numId="75" w16cid:durableId="1140532641">
    <w:abstractNumId w:val="60"/>
  </w:num>
  <w:num w:numId="76" w16cid:durableId="1646544119">
    <w:abstractNumId w:val="207"/>
  </w:num>
  <w:num w:numId="77" w16cid:durableId="1985039344">
    <w:abstractNumId w:val="6"/>
  </w:num>
  <w:num w:numId="78" w16cid:durableId="1725569283">
    <w:abstractNumId w:val="104"/>
  </w:num>
  <w:num w:numId="79" w16cid:durableId="350036327">
    <w:abstractNumId w:val="113"/>
  </w:num>
  <w:num w:numId="80" w16cid:durableId="1298680799">
    <w:abstractNumId w:val="82"/>
  </w:num>
  <w:num w:numId="81" w16cid:durableId="173811567">
    <w:abstractNumId w:val="218"/>
  </w:num>
  <w:num w:numId="82" w16cid:durableId="35855524">
    <w:abstractNumId w:val="29"/>
  </w:num>
  <w:num w:numId="83" w16cid:durableId="1798913280">
    <w:abstractNumId w:val="139"/>
  </w:num>
  <w:num w:numId="84" w16cid:durableId="175120390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6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6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40"/>
  </w:num>
  <w:num w:numId="88" w16cid:durableId="2138059686">
    <w:abstractNumId w:val="50"/>
  </w:num>
  <w:num w:numId="89" w16cid:durableId="2133789257">
    <w:abstractNumId w:val="263"/>
  </w:num>
  <w:num w:numId="90" w16cid:durableId="951352734">
    <w:abstractNumId w:val="228"/>
  </w:num>
  <w:num w:numId="91" w16cid:durableId="1741295691">
    <w:abstractNumId w:val="46"/>
  </w:num>
  <w:num w:numId="92" w16cid:durableId="892693181">
    <w:abstractNumId w:val="204"/>
  </w:num>
  <w:num w:numId="93" w16cid:durableId="1830974666">
    <w:abstractNumId w:val="217"/>
  </w:num>
  <w:num w:numId="94" w16cid:durableId="791553777">
    <w:abstractNumId w:val="110"/>
  </w:num>
  <w:num w:numId="95" w16cid:durableId="903031418">
    <w:abstractNumId w:val="292"/>
  </w:num>
  <w:num w:numId="96" w16cid:durableId="1879269848">
    <w:abstractNumId w:val="131"/>
  </w:num>
  <w:num w:numId="97" w16cid:durableId="688218540">
    <w:abstractNumId w:val="252"/>
  </w:num>
  <w:num w:numId="98" w16cid:durableId="1731491569">
    <w:abstractNumId w:val="222"/>
  </w:num>
  <w:num w:numId="99" w16cid:durableId="658462790">
    <w:abstractNumId w:val="194"/>
  </w:num>
  <w:num w:numId="100" w16cid:durableId="1159226327">
    <w:abstractNumId w:val="152"/>
  </w:num>
  <w:num w:numId="101" w16cid:durableId="366413457">
    <w:abstractNumId w:val="175"/>
  </w:num>
  <w:num w:numId="102" w16cid:durableId="1649017955">
    <w:abstractNumId w:val="21"/>
  </w:num>
  <w:num w:numId="103" w16cid:durableId="1578590882">
    <w:abstractNumId w:val="140"/>
  </w:num>
  <w:num w:numId="104" w16cid:durableId="1171987869">
    <w:abstractNumId w:val="234"/>
  </w:num>
  <w:num w:numId="105" w16cid:durableId="1520507445">
    <w:abstractNumId w:val="137"/>
  </w:num>
  <w:num w:numId="106" w16cid:durableId="2117434895">
    <w:abstractNumId w:val="53"/>
  </w:num>
  <w:num w:numId="107" w16cid:durableId="1975672198">
    <w:abstractNumId w:val="162"/>
  </w:num>
  <w:num w:numId="108" w16cid:durableId="166095535">
    <w:abstractNumId w:val="94"/>
  </w:num>
  <w:num w:numId="109" w16cid:durableId="267280608">
    <w:abstractNumId w:val="25"/>
  </w:num>
  <w:num w:numId="110" w16cid:durableId="1387682701">
    <w:abstractNumId w:val="297"/>
  </w:num>
  <w:num w:numId="111" w16cid:durableId="347409078">
    <w:abstractNumId w:val="315"/>
  </w:num>
  <w:num w:numId="112" w16cid:durableId="910694490">
    <w:abstractNumId w:val="30"/>
  </w:num>
  <w:num w:numId="113" w16cid:durableId="1942519181">
    <w:abstractNumId w:val="279"/>
  </w:num>
  <w:num w:numId="114" w16cid:durableId="1563372117">
    <w:abstractNumId w:val="241"/>
  </w:num>
  <w:num w:numId="115" w16cid:durableId="597058661">
    <w:abstractNumId w:val="92"/>
  </w:num>
  <w:num w:numId="116" w16cid:durableId="515971673">
    <w:abstractNumId w:val="189"/>
  </w:num>
  <w:num w:numId="117" w16cid:durableId="1694115596">
    <w:abstractNumId w:val="331"/>
  </w:num>
  <w:num w:numId="118" w16cid:durableId="1524711099">
    <w:abstractNumId w:val="102"/>
  </w:num>
  <w:num w:numId="119" w16cid:durableId="1299653271">
    <w:abstractNumId w:val="158"/>
  </w:num>
  <w:num w:numId="120" w16cid:durableId="1826628388">
    <w:abstractNumId w:val="71"/>
  </w:num>
  <w:num w:numId="121" w16cid:durableId="996222970">
    <w:abstractNumId w:val="262"/>
  </w:num>
  <w:num w:numId="122" w16cid:durableId="707024650">
    <w:abstractNumId w:val="259"/>
  </w:num>
  <w:num w:numId="123" w16cid:durableId="350033338">
    <w:abstractNumId w:val="311"/>
  </w:num>
  <w:num w:numId="124" w16cid:durableId="916088058">
    <w:abstractNumId w:val="119"/>
  </w:num>
  <w:num w:numId="125" w16cid:durableId="1217081943">
    <w:abstractNumId w:val="51"/>
  </w:num>
  <w:num w:numId="126" w16cid:durableId="185407634">
    <w:abstractNumId w:val="115"/>
  </w:num>
  <w:num w:numId="127" w16cid:durableId="1091127341">
    <w:abstractNumId w:val="184"/>
  </w:num>
  <w:num w:numId="128" w16cid:durableId="1658192599">
    <w:abstractNumId w:val="144"/>
  </w:num>
  <w:num w:numId="129" w16cid:durableId="1073046152">
    <w:abstractNumId w:val="125"/>
  </w:num>
  <w:num w:numId="130" w16cid:durableId="440271078">
    <w:abstractNumId w:val="324"/>
  </w:num>
  <w:num w:numId="131" w16cid:durableId="648091476">
    <w:abstractNumId w:val="128"/>
  </w:num>
  <w:num w:numId="132" w16cid:durableId="1015225490">
    <w:abstractNumId w:val="64"/>
  </w:num>
  <w:num w:numId="133" w16cid:durableId="1620069979">
    <w:abstractNumId w:val="226"/>
  </w:num>
  <w:num w:numId="134" w16cid:durableId="656107254">
    <w:abstractNumId w:val="122"/>
  </w:num>
  <w:num w:numId="135" w16cid:durableId="553659222">
    <w:abstractNumId w:val="182"/>
  </w:num>
  <w:num w:numId="136" w16cid:durableId="304749085">
    <w:abstractNumId w:val="166"/>
  </w:num>
  <w:num w:numId="137" w16cid:durableId="995449239">
    <w:abstractNumId w:val="290"/>
  </w:num>
  <w:num w:numId="138" w16cid:durableId="1188836020">
    <w:abstractNumId w:val="159"/>
  </w:num>
  <w:num w:numId="139" w16cid:durableId="881790897">
    <w:abstractNumId w:val="300"/>
  </w:num>
  <w:num w:numId="140" w16cid:durableId="569734748">
    <w:abstractNumId w:val="36"/>
  </w:num>
  <w:num w:numId="141" w16cid:durableId="840240896">
    <w:abstractNumId w:val="336"/>
  </w:num>
  <w:num w:numId="142" w16cid:durableId="317538255">
    <w:abstractNumId w:val="91"/>
  </w:num>
  <w:num w:numId="143" w16cid:durableId="1518960514">
    <w:abstractNumId w:val="78"/>
  </w:num>
  <w:num w:numId="144" w16cid:durableId="904680068">
    <w:abstractNumId w:val="12"/>
  </w:num>
  <w:num w:numId="145" w16cid:durableId="1648361753">
    <w:abstractNumId w:val="203"/>
  </w:num>
  <w:num w:numId="146" w16cid:durableId="135879568">
    <w:abstractNumId w:val="153"/>
  </w:num>
  <w:num w:numId="147" w16cid:durableId="575940888">
    <w:abstractNumId w:val="186"/>
  </w:num>
  <w:num w:numId="148" w16cid:durableId="60056407">
    <w:abstractNumId w:val="111"/>
  </w:num>
  <w:num w:numId="149" w16cid:durableId="1527674632">
    <w:abstractNumId w:val="229"/>
  </w:num>
  <w:num w:numId="150" w16cid:durableId="1262951319">
    <w:abstractNumId w:val="138"/>
  </w:num>
  <w:num w:numId="151" w16cid:durableId="104497061">
    <w:abstractNumId w:val="108"/>
  </w:num>
  <w:num w:numId="152" w16cid:durableId="509175222">
    <w:abstractNumId w:val="147"/>
  </w:num>
  <w:num w:numId="153" w16cid:durableId="356583889">
    <w:abstractNumId w:val="157"/>
  </w:num>
  <w:num w:numId="154" w16cid:durableId="2125339779">
    <w:abstractNumId w:val="227"/>
  </w:num>
  <w:num w:numId="155" w16cid:durableId="1455827918">
    <w:abstractNumId w:val="341"/>
  </w:num>
  <w:num w:numId="156" w16cid:durableId="1662805658">
    <w:abstractNumId w:val="85"/>
  </w:num>
  <w:num w:numId="157" w16cid:durableId="421686161">
    <w:abstractNumId w:val="2"/>
  </w:num>
  <w:num w:numId="158" w16cid:durableId="864289641">
    <w:abstractNumId w:val="310"/>
  </w:num>
  <w:num w:numId="159" w16cid:durableId="2102950339">
    <w:abstractNumId w:val="28"/>
  </w:num>
  <w:num w:numId="160" w16cid:durableId="2027361177">
    <w:abstractNumId w:val="135"/>
  </w:num>
  <w:num w:numId="161" w16cid:durableId="457334210">
    <w:abstractNumId w:val="334"/>
  </w:num>
  <w:num w:numId="162" w16cid:durableId="701319089">
    <w:abstractNumId w:val="69"/>
  </w:num>
  <w:num w:numId="163" w16cid:durableId="1848641106">
    <w:abstractNumId w:val="87"/>
  </w:num>
  <w:num w:numId="164" w16cid:durableId="447549034">
    <w:abstractNumId w:val="49"/>
  </w:num>
  <w:num w:numId="165" w16cid:durableId="1221016250">
    <w:abstractNumId w:val="86"/>
  </w:num>
  <w:num w:numId="166" w16cid:durableId="1045059207">
    <w:abstractNumId w:val="132"/>
  </w:num>
  <w:num w:numId="167" w16cid:durableId="1775125005">
    <w:abstractNumId w:val="177"/>
  </w:num>
  <w:num w:numId="168" w16cid:durableId="1123767997">
    <w:abstractNumId w:val="93"/>
  </w:num>
  <w:num w:numId="169" w16cid:durableId="809446180">
    <w:abstractNumId w:val="191"/>
  </w:num>
  <w:num w:numId="170" w16cid:durableId="255093842">
    <w:abstractNumId w:val="180"/>
  </w:num>
  <w:num w:numId="171" w16cid:durableId="1147161235">
    <w:abstractNumId w:val="168"/>
  </w:num>
  <w:num w:numId="172" w16cid:durableId="556666540">
    <w:abstractNumId w:val="142"/>
  </w:num>
  <w:num w:numId="173" w16cid:durableId="972515373">
    <w:abstractNumId w:val="27"/>
  </w:num>
  <w:num w:numId="174" w16cid:durableId="720901165">
    <w:abstractNumId w:val="215"/>
  </w:num>
  <w:num w:numId="175" w16cid:durableId="1242985838">
    <w:abstractNumId w:val="280"/>
  </w:num>
  <w:num w:numId="176" w16cid:durableId="778529738">
    <w:abstractNumId w:val="174"/>
  </w:num>
  <w:num w:numId="177" w16cid:durableId="804279487">
    <w:abstractNumId w:val="11"/>
  </w:num>
  <w:num w:numId="178" w16cid:durableId="676269985">
    <w:abstractNumId w:val="333"/>
  </w:num>
  <w:num w:numId="179" w16cid:durableId="205260685">
    <w:abstractNumId w:val="192"/>
  </w:num>
  <w:num w:numId="180" w16cid:durableId="1483690028">
    <w:abstractNumId w:val="254"/>
  </w:num>
  <w:num w:numId="181" w16cid:durableId="1901865911">
    <w:abstractNumId w:val="266"/>
  </w:num>
  <w:num w:numId="182" w16cid:durableId="109472159">
    <w:abstractNumId w:val="210"/>
  </w:num>
  <w:num w:numId="183" w16cid:durableId="1412660298">
    <w:abstractNumId w:val="237"/>
  </w:num>
  <w:num w:numId="184" w16cid:durableId="587277424">
    <w:abstractNumId w:val="282"/>
  </w:num>
  <w:num w:numId="185" w16cid:durableId="1097793981">
    <w:abstractNumId w:val="4"/>
  </w:num>
  <w:num w:numId="186" w16cid:durableId="761101316">
    <w:abstractNumId w:val="281"/>
  </w:num>
  <w:num w:numId="187" w16cid:durableId="790246560">
    <w:abstractNumId w:val="22"/>
  </w:num>
  <w:num w:numId="188" w16cid:durableId="1020592625">
    <w:abstractNumId w:val="66"/>
  </w:num>
  <w:num w:numId="189" w16cid:durableId="1018699438">
    <w:abstractNumId w:val="48"/>
  </w:num>
  <w:num w:numId="190" w16cid:durableId="1165826121">
    <w:abstractNumId w:val="134"/>
  </w:num>
  <w:num w:numId="191" w16cid:durableId="1511333336">
    <w:abstractNumId w:val="202"/>
  </w:num>
  <w:num w:numId="192" w16cid:durableId="754477265">
    <w:abstractNumId w:val="141"/>
  </w:num>
  <w:num w:numId="193" w16cid:durableId="1730838287">
    <w:abstractNumId w:val="223"/>
  </w:num>
  <w:num w:numId="194" w16cid:durableId="1875078724">
    <w:abstractNumId w:val="176"/>
  </w:num>
  <w:num w:numId="195" w16cid:durableId="1108235467">
    <w:abstractNumId w:val="309"/>
  </w:num>
  <w:num w:numId="196" w16cid:durableId="176967622">
    <w:abstractNumId w:val="156"/>
  </w:num>
  <w:num w:numId="197" w16cid:durableId="1986935537">
    <w:abstractNumId w:val="120"/>
  </w:num>
  <w:num w:numId="198" w16cid:durableId="331570849">
    <w:abstractNumId w:val="285"/>
  </w:num>
  <w:num w:numId="199" w16cid:durableId="1736272104">
    <w:abstractNumId w:val="79"/>
  </w:num>
  <w:num w:numId="200" w16cid:durableId="1983466885">
    <w:abstractNumId w:val="169"/>
  </w:num>
  <w:num w:numId="201" w16cid:durableId="1889610488">
    <w:abstractNumId w:val="96"/>
  </w:num>
  <w:num w:numId="202" w16cid:durableId="279841889">
    <w:abstractNumId w:val="65"/>
  </w:num>
  <w:num w:numId="203" w16cid:durableId="1063482474">
    <w:abstractNumId w:val="62"/>
  </w:num>
  <w:num w:numId="204" w16cid:durableId="355468599">
    <w:abstractNumId w:val="260"/>
  </w:num>
  <w:num w:numId="205" w16cid:durableId="784614103">
    <w:abstractNumId w:val="239"/>
  </w:num>
  <w:num w:numId="206" w16cid:durableId="2043431454">
    <w:abstractNumId w:val="340"/>
  </w:num>
  <w:num w:numId="207" w16cid:durableId="194083348">
    <w:abstractNumId w:val="130"/>
  </w:num>
  <w:num w:numId="208" w16cid:durableId="4747207">
    <w:abstractNumId w:val="52"/>
  </w:num>
  <w:num w:numId="209" w16cid:durableId="1973292763">
    <w:abstractNumId w:val="265"/>
  </w:num>
  <w:num w:numId="210" w16cid:durableId="1025979416">
    <w:abstractNumId w:val="42"/>
  </w:num>
  <w:num w:numId="211" w16cid:durableId="1602644758">
    <w:abstractNumId w:val="89"/>
  </w:num>
  <w:num w:numId="212" w16cid:durableId="1572885681">
    <w:abstractNumId w:val="13"/>
  </w:num>
  <w:num w:numId="213" w16cid:durableId="1315599719">
    <w:abstractNumId w:val="199"/>
  </w:num>
  <w:num w:numId="214" w16cid:durableId="886646781">
    <w:abstractNumId w:val="161"/>
  </w:num>
  <w:num w:numId="215" w16cid:durableId="1195388840">
    <w:abstractNumId w:val="248"/>
  </w:num>
  <w:num w:numId="216" w16cid:durableId="1794328483">
    <w:abstractNumId w:val="10"/>
  </w:num>
  <w:num w:numId="217" w16cid:durableId="351490171">
    <w:abstractNumId w:val="7"/>
  </w:num>
  <w:num w:numId="218" w16cid:durableId="2129741456">
    <w:abstractNumId w:val="3"/>
  </w:num>
  <w:num w:numId="219" w16cid:durableId="123937860">
    <w:abstractNumId w:val="219"/>
  </w:num>
  <w:num w:numId="220" w16cid:durableId="534080998">
    <w:abstractNumId w:val="14"/>
  </w:num>
  <w:num w:numId="221" w16cid:durableId="691764006">
    <w:abstractNumId w:val="296"/>
  </w:num>
  <w:num w:numId="222" w16cid:durableId="140854482">
    <w:abstractNumId w:val="154"/>
  </w:num>
  <w:num w:numId="223" w16cid:durableId="2125801392">
    <w:abstractNumId w:val="73"/>
  </w:num>
  <w:num w:numId="224" w16cid:durableId="1249147609">
    <w:abstractNumId w:val="170"/>
  </w:num>
  <w:num w:numId="225" w16cid:durableId="1071464526">
    <w:abstractNumId w:val="58"/>
  </w:num>
  <w:num w:numId="226" w16cid:durableId="280691110">
    <w:abstractNumId w:val="283"/>
  </w:num>
  <w:num w:numId="227" w16cid:durableId="15275977">
    <w:abstractNumId w:val="20"/>
  </w:num>
  <w:num w:numId="228" w16cid:durableId="877202799">
    <w:abstractNumId w:val="343"/>
  </w:num>
  <w:num w:numId="229" w16cid:durableId="1026980188">
    <w:abstractNumId w:val="231"/>
  </w:num>
  <w:num w:numId="230" w16cid:durableId="1820881491">
    <w:abstractNumId w:val="44"/>
  </w:num>
  <w:num w:numId="231" w16cid:durableId="2094426133">
    <w:abstractNumId w:val="149"/>
  </w:num>
  <w:num w:numId="232" w16cid:durableId="512108395">
    <w:abstractNumId w:val="250"/>
  </w:num>
  <w:num w:numId="233" w16cid:durableId="1605533276">
    <w:abstractNumId w:val="330"/>
  </w:num>
  <w:num w:numId="234" w16cid:durableId="72358946">
    <w:abstractNumId w:val="306"/>
  </w:num>
  <w:num w:numId="235" w16cid:durableId="837502628">
    <w:abstractNumId w:val="277"/>
  </w:num>
  <w:num w:numId="236" w16cid:durableId="1552184218">
    <w:abstractNumId w:val="190"/>
  </w:num>
  <w:num w:numId="237" w16cid:durableId="1173952392">
    <w:abstractNumId w:val="145"/>
  </w:num>
  <w:num w:numId="238" w16cid:durableId="1744453238">
    <w:abstractNumId w:val="325"/>
  </w:num>
  <w:num w:numId="239" w16cid:durableId="1252471518">
    <w:abstractNumId w:val="342"/>
  </w:num>
  <w:num w:numId="240" w16cid:durableId="312292319">
    <w:abstractNumId w:val="224"/>
  </w:num>
  <w:num w:numId="241" w16cid:durableId="368721560">
    <w:abstractNumId w:val="41"/>
  </w:num>
  <w:num w:numId="242" w16cid:durableId="1338189559">
    <w:abstractNumId w:val="19"/>
  </w:num>
  <w:num w:numId="243" w16cid:durableId="1974864588">
    <w:abstractNumId w:val="289"/>
  </w:num>
  <w:num w:numId="244" w16cid:durableId="144050486">
    <w:abstractNumId w:val="45"/>
  </w:num>
  <w:num w:numId="245" w16cid:durableId="1358507841">
    <w:abstractNumId w:val="307"/>
  </w:num>
  <w:num w:numId="246" w16cid:durableId="1729187509">
    <w:abstractNumId w:val="335"/>
  </w:num>
  <w:num w:numId="247" w16cid:durableId="789934950">
    <w:abstractNumId w:val="183"/>
  </w:num>
  <w:num w:numId="248" w16cid:durableId="302467042">
    <w:abstractNumId w:val="275"/>
  </w:num>
  <w:num w:numId="249" w16cid:durableId="1880899631">
    <w:abstractNumId w:val="74"/>
  </w:num>
  <w:num w:numId="250" w16cid:durableId="1167748063">
    <w:abstractNumId w:val="181"/>
  </w:num>
  <w:num w:numId="251" w16cid:durableId="1313487096">
    <w:abstractNumId w:val="95"/>
  </w:num>
  <w:num w:numId="252" w16cid:durableId="1955941293">
    <w:abstractNumId w:val="146"/>
  </w:num>
  <w:num w:numId="253" w16cid:durableId="1165127879">
    <w:abstractNumId w:val="293"/>
  </w:num>
  <w:num w:numId="254" w16cid:durableId="1228611569">
    <w:abstractNumId w:val="214"/>
  </w:num>
  <w:num w:numId="255" w16cid:durableId="1621184002">
    <w:abstractNumId w:val="24"/>
  </w:num>
  <w:num w:numId="256" w16cid:durableId="609045387">
    <w:abstractNumId w:val="261"/>
  </w:num>
  <w:num w:numId="257" w16cid:durableId="761875182">
    <w:abstractNumId w:val="236"/>
  </w:num>
  <w:num w:numId="258" w16cid:durableId="445082246">
    <w:abstractNumId w:val="172"/>
  </w:num>
  <w:num w:numId="259" w16cid:durableId="503086739">
    <w:abstractNumId w:val="211"/>
  </w:num>
  <w:num w:numId="260" w16cid:durableId="1809081636">
    <w:abstractNumId w:val="55"/>
  </w:num>
  <w:num w:numId="261" w16cid:durableId="1534616524">
    <w:abstractNumId w:val="284"/>
  </w:num>
  <w:num w:numId="262" w16cid:durableId="432287799">
    <w:abstractNumId w:val="200"/>
  </w:num>
  <w:num w:numId="263" w16cid:durableId="426581802">
    <w:abstractNumId w:val="267"/>
  </w:num>
  <w:num w:numId="264" w16cid:durableId="1837070334">
    <w:abstractNumId w:val="173"/>
  </w:num>
  <w:num w:numId="265" w16cid:durableId="523251880">
    <w:abstractNumId w:val="32"/>
  </w:num>
  <w:num w:numId="266" w16cid:durableId="836117091">
    <w:abstractNumId w:val="240"/>
  </w:num>
  <w:num w:numId="267" w16cid:durableId="84308513">
    <w:abstractNumId w:val="326"/>
  </w:num>
  <w:num w:numId="268" w16cid:durableId="616256545">
    <w:abstractNumId w:val="77"/>
  </w:num>
  <w:num w:numId="269" w16cid:durableId="45416711">
    <w:abstractNumId w:val="206"/>
  </w:num>
  <w:num w:numId="270" w16cid:durableId="1389262311">
    <w:abstractNumId w:val="33"/>
  </w:num>
  <w:num w:numId="271" w16cid:durableId="475950999">
    <w:abstractNumId w:val="246"/>
  </w:num>
  <w:num w:numId="272" w16cid:durableId="371882600">
    <w:abstractNumId w:val="90"/>
  </w:num>
  <w:num w:numId="273" w16cid:durableId="362873329">
    <w:abstractNumId w:val="124"/>
  </w:num>
  <w:num w:numId="274" w16cid:durableId="1499036566">
    <w:abstractNumId w:val="97"/>
  </w:num>
  <w:num w:numId="275" w16cid:durableId="72358676">
    <w:abstractNumId w:val="278"/>
  </w:num>
  <w:num w:numId="276" w16cid:durableId="57751768">
    <w:abstractNumId w:val="9"/>
  </w:num>
  <w:num w:numId="277" w16cid:durableId="574515457">
    <w:abstractNumId w:val="16"/>
  </w:num>
  <w:num w:numId="278" w16cid:durableId="681518545">
    <w:abstractNumId w:val="54"/>
  </w:num>
  <w:num w:numId="279" w16cid:durableId="202527384">
    <w:abstractNumId w:val="15"/>
  </w:num>
  <w:num w:numId="280" w16cid:durableId="1254703207">
    <w:abstractNumId w:val="273"/>
  </w:num>
  <w:num w:numId="281" w16cid:durableId="2046444335">
    <w:abstractNumId w:val="274"/>
  </w:num>
  <w:num w:numId="282" w16cid:durableId="1150558937">
    <w:abstractNumId w:val="105"/>
  </w:num>
  <w:num w:numId="283" w16cid:durableId="1198007291">
    <w:abstractNumId w:val="243"/>
  </w:num>
  <w:num w:numId="284" w16cid:durableId="776484191">
    <w:abstractNumId w:val="243"/>
    <w:lvlOverride w:ilvl="1">
      <w:lvl w:ilvl="1">
        <w:numFmt w:val="decimal"/>
        <w:lvlText w:val="%2."/>
        <w:lvlJc w:val="left"/>
      </w:lvl>
    </w:lvlOverride>
  </w:num>
  <w:num w:numId="285" w16cid:durableId="2116361924">
    <w:abstractNumId w:val="303"/>
  </w:num>
  <w:num w:numId="286" w16cid:durableId="267397788">
    <w:abstractNumId w:val="298"/>
  </w:num>
  <w:num w:numId="287" w16cid:durableId="420564010">
    <w:abstractNumId w:val="238"/>
  </w:num>
  <w:num w:numId="288" w16cid:durableId="1643462201">
    <w:abstractNumId w:val="88"/>
  </w:num>
  <w:num w:numId="289" w16cid:durableId="1754620322">
    <w:abstractNumId w:val="220"/>
  </w:num>
  <w:num w:numId="290" w16cid:durableId="1922637644">
    <w:abstractNumId w:val="242"/>
  </w:num>
  <w:num w:numId="291" w16cid:durableId="1058087699">
    <w:abstractNumId w:val="286"/>
  </w:num>
  <w:num w:numId="292" w16cid:durableId="1164248513">
    <w:abstractNumId w:val="221"/>
  </w:num>
  <w:num w:numId="293" w16cid:durableId="632759563">
    <w:abstractNumId w:val="323"/>
  </w:num>
  <w:num w:numId="294" w16cid:durableId="54863325">
    <w:abstractNumId w:val="232"/>
  </w:num>
  <w:num w:numId="295" w16cid:durableId="553928377">
    <w:abstractNumId w:val="155"/>
  </w:num>
  <w:num w:numId="296" w16cid:durableId="212927710">
    <w:abstractNumId w:val="264"/>
  </w:num>
  <w:num w:numId="297" w16cid:durableId="57438970">
    <w:abstractNumId w:val="0"/>
  </w:num>
  <w:num w:numId="298" w16cid:durableId="246966913">
    <w:abstractNumId w:val="133"/>
  </w:num>
  <w:num w:numId="299" w16cid:durableId="1484277617">
    <w:abstractNumId w:val="112"/>
  </w:num>
  <w:num w:numId="300" w16cid:durableId="2098819068">
    <w:abstractNumId w:val="320"/>
  </w:num>
  <w:num w:numId="301" w16cid:durableId="909540441">
    <w:abstractNumId w:val="253"/>
  </w:num>
  <w:num w:numId="302" w16cid:durableId="1235430550">
    <w:abstractNumId w:val="126"/>
  </w:num>
  <w:num w:numId="303" w16cid:durableId="1064839313">
    <w:abstractNumId w:val="80"/>
  </w:num>
  <w:num w:numId="304" w16cid:durableId="766386128">
    <w:abstractNumId w:val="313"/>
  </w:num>
  <w:num w:numId="305" w16cid:durableId="562253793">
    <w:abstractNumId w:val="47"/>
  </w:num>
  <w:num w:numId="306" w16cid:durableId="2040619924">
    <w:abstractNumId w:val="123"/>
  </w:num>
  <w:num w:numId="307" w16cid:durableId="1449158877">
    <w:abstractNumId w:val="268"/>
  </w:num>
  <w:num w:numId="308" w16cid:durableId="3016225">
    <w:abstractNumId w:val="136"/>
  </w:num>
  <w:num w:numId="309" w16cid:durableId="581525206">
    <w:abstractNumId w:val="209"/>
  </w:num>
  <w:num w:numId="310" w16cid:durableId="591209508">
    <w:abstractNumId w:val="316"/>
  </w:num>
  <w:num w:numId="311" w16cid:durableId="555090564">
    <w:abstractNumId w:val="83"/>
  </w:num>
  <w:num w:numId="312" w16cid:durableId="195627514">
    <w:abstractNumId w:val="163"/>
  </w:num>
  <w:num w:numId="313" w16cid:durableId="799956039">
    <w:abstractNumId w:val="288"/>
  </w:num>
  <w:num w:numId="314" w16cid:durableId="2075661050">
    <w:abstractNumId w:val="244"/>
  </w:num>
  <w:num w:numId="315" w16cid:durableId="30617427">
    <w:abstractNumId w:val="129"/>
  </w:num>
  <w:num w:numId="316" w16cid:durableId="1511750263">
    <w:abstractNumId w:val="167"/>
  </w:num>
  <w:num w:numId="317" w16cid:durableId="1314212489">
    <w:abstractNumId w:val="23"/>
  </w:num>
  <w:num w:numId="318" w16cid:durableId="1989900241">
    <w:abstractNumId w:val="109"/>
  </w:num>
  <w:num w:numId="319" w16cid:durableId="13188787">
    <w:abstractNumId w:val="216"/>
  </w:num>
  <w:num w:numId="320" w16cid:durableId="879051641">
    <w:abstractNumId w:val="75"/>
  </w:num>
  <w:num w:numId="321" w16cid:durableId="353192436">
    <w:abstractNumId w:val="117"/>
  </w:num>
  <w:num w:numId="322" w16cid:durableId="458887849">
    <w:abstractNumId w:val="245"/>
  </w:num>
  <w:num w:numId="323" w16cid:durableId="691765019">
    <w:abstractNumId w:val="63"/>
  </w:num>
  <w:num w:numId="324" w16cid:durableId="1848982583">
    <w:abstractNumId w:val="301"/>
  </w:num>
  <w:num w:numId="325" w16cid:durableId="557059998">
    <w:abstractNumId w:val="151"/>
  </w:num>
  <w:num w:numId="326" w16cid:durableId="1834492242">
    <w:abstractNumId w:val="247"/>
  </w:num>
  <w:num w:numId="327" w16cid:durableId="1992830245">
    <w:abstractNumId w:val="302"/>
  </w:num>
  <w:num w:numId="328" w16cid:durableId="1338069961">
    <w:abstractNumId w:val="68"/>
  </w:num>
  <w:num w:numId="329" w16cid:durableId="214972854">
    <w:abstractNumId w:val="337"/>
  </w:num>
  <w:num w:numId="330" w16cid:durableId="1163936253">
    <w:abstractNumId w:val="106"/>
  </w:num>
  <w:num w:numId="331" w16cid:durableId="2088918053">
    <w:abstractNumId w:val="205"/>
  </w:num>
  <w:num w:numId="332" w16cid:durableId="1037854582">
    <w:abstractNumId w:val="127"/>
  </w:num>
  <w:num w:numId="333" w16cid:durableId="2103715482">
    <w:abstractNumId w:val="235"/>
  </w:num>
  <w:num w:numId="334" w16cid:durableId="1470056038">
    <w:abstractNumId w:val="84"/>
  </w:num>
  <w:num w:numId="335" w16cid:durableId="2117169701">
    <w:abstractNumId w:val="272"/>
  </w:num>
  <w:num w:numId="336" w16cid:durableId="1965303006">
    <w:abstractNumId w:val="193"/>
  </w:num>
  <w:num w:numId="337" w16cid:durableId="308174933">
    <w:abstractNumId w:val="18"/>
  </w:num>
  <w:num w:numId="338" w16cid:durableId="425687473">
    <w:abstractNumId w:val="294"/>
  </w:num>
  <w:num w:numId="339" w16cid:durableId="1896971362">
    <w:abstractNumId w:val="201"/>
  </w:num>
  <w:num w:numId="340" w16cid:durableId="1497919005">
    <w:abstractNumId w:val="81"/>
  </w:num>
  <w:num w:numId="341" w16cid:durableId="1747216513">
    <w:abstractNumId w:val="72"/>
  </w:num>
  <w:num w:numId="342" w16cid:durableId="1682388734">
    <w:abstractNumId w:val="270"/>
  </w:num>
  <w:num w:numId="343" w16cid:durableId="686714387">
    <w:abstractNumId w:val="319"/>
  </w:num>
  <w:num w:numId="344" w16cid:durableId="1576545661">
    <w:abstractNumId w:val="56"/>
  </w:num>
  <w:num w:numId="345" w16cid:durableId="307710799">
    <w:abstractNumId w:val="2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21F96"/>
    <w:rsid w:val="00024071"/>
    <w:rsid w:val="0003312C"/>
    <w:rsid w:val="0003359B"/>
    <w:rsid w:val="00044863"/>
    <w:rsid w:val="000647DE"/>
    <w:rsid w:val="0007278A"/>
    <w:rsid w:val="00073AA7"/>
    <w:rsid w:val="000819C1"/>
    <w:rsid w:val="000B53C3"/>
    <w:rsid w:val="000D139B"/>
    <w:rsid w:val="000D47D4"/>
    <w:rsid w:val="00111A75"/>
    <w:rsid w:val="001255BE"/>
    <w:rsid w:val="00132894"/>
    <w:rsid w:val="0016393F"/>
    <w:rsid w:val="001670E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F33"/>
    <w:rsid w:val="00241506"/>
    <w:rsid w:val="00262510"/>
    <w:rsid w:val="00262E38"/>
    <w:rsid w:val="00265957"/>
    <w:rsid w:val="002674F4"/>
    <w:rsid w:val="00270527"/>
    <w:rsid w:val="002738A1"/>
    <w:rsid w:val="002762B4"/>
    <w:rsid w:val="002822A0"/>
    <w:rsid w:val="002924AD"/>
    <w:rsid w:val="002A5AEB"/>
    <w:rsid w:val="002F2A53"/>
    <w:rsid w:val="003061D3"/>
    <w:rsid w:val="00310690"/>
    <w:rsid w:val="00333A1D"/>
    <w:rsid w:val="00342791"/>
    <w:rsid w:val="00371B23"/>
    <w:rsid w:val="00383DB7"/>
    <w:rsid w:val="00396D1B"/>
    <w:rsid w:val="003977FB"/>
    <w:rsid w:val="003A56AB"/>
    <w:rsid w:val="003C55BF"/>
    <w:rsid w:val="003E6086"/>
    <w:rsid w:val="003F3AC9"/>
    <w:rsid w:val="00400E9E"/>
    <w:rsid w:val="004214D3"/>
    <w:rsid w:val="00432519"/>
    <w:rsid w:val="00442C9A"/>
    <w:rsid w:val="00452C99"/>
    <w:rsid w:val="00456BB6"/>
    <w:rsid w:val="00466CAA"/>
    <w:rsid w:val="004724F0"/>
    <w:rsid w:val="00480B54"/>
    <w:rsid w:val="004A220A"/>
    <w:rsid w:val="004B4616"/>
    <w:rsid w:val="004B56F5"/>
    <w:rsid w:val="004E3556"/>
    <w:rsid w:val="004F7981"/>
    <w:rsid w:val="005366A7"/>
    <w:rsid w:val="00537F9F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519B4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59EE"/>
    <w:rsid w:val="007575F1"/>
    <w:rsid w:val="00767C39"/>
    <w:rsid w:val="00781020"/>
    <w:rsid w:val="00786FBF"/>
    <w:rsid w:val="00794218"/>
    <w:rsid w:val="007C1480"/>
    <w:rsid w:val="007C75EE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91494"/>
    <w:rsid w:val="00894622"/>
    <w:rsid w:val="008A0707"/>
    <w:rsid w:val="008B1690"/>
    <w:rsid w:val="008B31FD"/>
    <w:rsid w:val="008C036C"/>
    <w:rsid w:val="008D42A6"/>
    <w:rsid w:val="008D6A0A"/>
    <w:rsid w:val="008E5C9B"/>
    <w:rsid w:val="00940DA5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73C40"/>
    <w:rsid w:val="00A92F3F"/>
    <w:rsid w:val="00AB34AB"/>
    <w:rsid w:val="00AE463E"/>
    <w:rsid w:val="00B00FE0"/>
    <w:rsid w:val="00B01BB8"/>
    <w:rsid w:val="00B04D25"/>
    <w:rsid w:val="00B279C3"/>
    <w:rsid w:val="00B62E62"/>
    <w:rsid w:val="00B7366E"/>
    <w:rsid w:val="00B74D7D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16D2"/>
    <w:rsid w:val="00C57DBF"/>
    <w:rsid w:val="00C67DA9"/>
    <w:rsid w:val="00CB6FB7"/>
    <w:rsid w:val="00CC1633"/>
    <w:rsid w:val="00CD5DCC"/>
    <w:rsid w:val="00CF61A7"/>
    <w:rsid w:val="00CF7072"/>
    <w:rsid w:val="00D01121"/>
    <w:rsid w:val="00D02A0E"/>
    <w:rsid w:val="00D03363"/>
    <w:rsid w:val="00D10D43"/>
    <w:rsid w:val="00D163DB"/>
    <w:rsid w:val="00D20173"/>
    <w:rsid w:val="00D6055A"/>
    <w:rsid w:val="00D63892"/>
    <w:rsid w:val="00D74BC8"/>
    <w:rsid w:val="00D973BB"/>
    <w:rsid w:val="00DB2297"/>
    <w:rsid w:val="00DB7E01"/>
    <w:rsid w:val="00DD1CCD"/>
    <w:rsid w:val="00E3621F"/>
    <w:rsid w:val="00E7013D"/>
    <w:rsid w:val="00E750DD"/>
    <w:rsid w:val="00E95DC3"/>
    <w:rsid w:val="00E96558"/>
    <w:rsid w:val="00EA4B3A"/>
    <w:rsid w:val="00EA5138"/>
    <w:rsid w:val="00EB6CE2"/>
    <w:rsid w:val="00EB7095"/>
    <w:rsid w:val="00ED12C5"/>
    <w:rsid w:val="00EE2A64"/>
    <w:rsid w:val="00F133A4"/>
    <w:rsid w:val="00F20C8A"/>
    <w:rsid w:val="00F31BEE"/>
    <w:rsid w:val="00F32751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563A13C3-AEFF-4595-A1F9-BC280043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30_DAYS_PLATFORM</Template>
  <TotalTime>3</TotalTime>
  <Pages>7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/>
  <dc:description/>
  <cp:lastModifiedBy>IT Modem Solution</cp:lastModifiedBy>
  <cp:revision>2</cp:revision>
  <cp:lastPrinted>2025-10-18T06:12:00Z</cp:lastPrinted>
  <dcterms:created xsi:type="dcterms:W3CDTF">2026-05-02T03:57:00Z</dcterms:created>
  <dcterms:modified xsi:type="dcterms:W3CDTF">2026-05-02T03:57:00Z</dcterms:modified>
</cp:coreProperties>
</file>