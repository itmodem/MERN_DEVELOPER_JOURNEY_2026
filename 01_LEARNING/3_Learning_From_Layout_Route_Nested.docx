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8865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Segoe UI Emoji" w:eastAsiaTheme="majorEastAsia" w:hAnsi="Segoe UI Emoji" w:cs="Segoe UI Emoji"/>
          <w:b/>
          <w:bCs/>
          <w:iCs/>
        </w:rPr>
        <w:t>✅</w:t>
      </w:r>
      <w:r w:rsidRPr="00FE204F">
        <w:rPr>
          <w:rFonts w:ascii="Inter" w:eastAsiaTheme="majorEastAsia" w:hAnsi="Inter" w:cstheme="majorBidi"/>
          <w:b/>
          <w:bCs/>
          <w:iCs/>
        </w:rPr>
        <w:t xml:space="preserve"> 1.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 xml:space="preserve"> Dashboard se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kya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seekha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>?</w:t>
      </w:r>
    </w:p>
    <w:p w14:paraId="36F48367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Dashboard banana </w:t>
      </w:r>
      <w:proofErr w:type="spellStart"/>
      <w:r w:rsidRPr="00FE204F">
        <w:rPr>
          <w:rFonts w:ascii="Inter" w:eastAsiaTheme="majorEastAsia" w:hAnsi="Inter" w:cstheme="majorBidi"/>
          <w:iCs/>
        </w:rPr>
        <w:t>sirf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UI banana </w:t>
      </w:r>
      <w:proofErr w:type="spellStart"/>
      <w:r w:rsidRPr="00FE204F">
        <w:rPr>
          <w:rFonts w:ascii="Inter" w:eastAsiaTheme="majorEastAsia" w:hAnsi="Inter" w:cstheme="majorBidi"/>
          <w:iCs/>
        </w:rPr>
        <w:t>nahi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hota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—</w:t>
      </w:r>
      <w:r w:rsidRPr="00FE204F">
        <w:rPr>
          <w:rFonts w:ascii="Inter" w:eastAsiaTheme="majorEastAsia" w:hAnsi="Inter" w:cstheme="majorBidi"/>
          <w:iCs/>
        </w:rPr>
        <w:br/>
      </w:r>
      <w:proofErr w:type="spellStart"/>
      <w:r w:rsidRPr="00FE204F">
        <w:rPr>
          <w:rFonts w:ascii="Inter" w:eastAsiaTheme="majorEastAsia" w:hAnsi="Inter" w:cstheme="majorBidi"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r w:rsidRPr="00FE204F">
        <w:rPr>
          <w:rFonts w:ascii="Inter" w:eastAsiaTheme="majorEastAsia" w:hAnsi="Inter" w:cstheme="majorBidi"/>
          <w:b/>
          <w:bCs/>
          <w:iCs/>
        </w:rPr>
        <w:t>application architecture</w:t>
      </w:r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seekha</w:t>
      </w:r>
      <w:proofErr w:type="spellEnd"/>
      <w:r w:rsidRPr="00FE204F">
        <w:rPr>
          <w:rFonts w:ascii="Inter" w:eastAsiaTheme="majorEastAsia" w:hAnsi="Inter" w:cstheme="majorBidi"/>
          <w:iCs/>
        </w:rPr>
        <w:t>.</w:t>
      </w:r>
    </w:p>
    <w:p w14:paraId="5D61D1CB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Segoe UI Emoji" w:eastAsiaTheme="majorEastAsia" w:hAnsi="Segoe UI Emoji" w:cs="Segoe UI Emoji"/>
          <w:b/>
          <w:bCs/>
          <w:iCs/>
        </w:rPr>
        <w:t>🔵</w:t>
      </w:r>
      <w:r w:rsidRPr="00FE204F">
        <w:rPr>
          <w:rFonts w:ascii="Inter" w:eastAsiaTheme="majorEastAsia" w:hAnsi="Inter" w:cstheme="majorBidi"/>
          <w:b/>
          <w:bCs/>
          <w:iCs/>
        </w:rPr>
        <w:t xml:space="preserve"> Skills Learned </w:t>
      </w:r>
      <w:proofErr w:type="gramStart"/>
      <w:r w:rsidRPr="00FE204F">
        <w:rPr>
          <w:rFonts w:ascii="Inter" w:eastAsiaTheme="majorEastAsia" w:hAnsi="Inter" w:cstheme="majorBidi"/>
          <w:b/>
          <w:bCs/>
          <w:iCs/>
        </w:rPr>
        <w:t>From</w:t>
      </w:r>
      <w:proofErr w:type="gramEnd"/>
      <w:r w:rsidRPr="00FE204F">
        <w:rPr>
          <w:rFonts w:ascii="Inter" w:eastAsiaTheme="majorEastAsia" w:hAnsi="Inter" w:cstheme="majorBidi"/>
          <w:b/>
          <w:bCs/>
          <w:iCs/>
        </w:rPr>
        <w:t xml:space="preserve"> Dashboard</w:t>
      </w:r>
    </w:p>
    <w:p w14:paraId="0CBA4E9D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Inter" w:eastAsiaTheme="majorEastAsia" w:hAnsi="Inter" w:cstheme="majorBidi"/>
          <w:b/>
          <w:bCs/>
          <w:iCs/>
        </w:rPr>
        <w:t>(1) Layout Engineering</w:t>
      </w:r>
    </w:p>
    <w:p w14:paraId="626685CB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proofErr w:type="spellStart"/>
      <w:r w:rsidRPr="00FE204F">
        <w:rPr>
          <w:rFonts w:ascii="Inter" w:eastAsiaTheme="majorEastAsia" w:hAnsi="Inter" w:cstheme="majorBidi"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seekha</w:t>
      </w:r>
      <w:proofErr w:type="spellEnd"/>
      <w:r w:rsidRPr="00FE204F">
        <w:rPr>
          <w:rFonts w:ascii="Inter" w:eastAsiaTheme="majorEastAsia" w:hAnsi="Inter" w:cstheme="majorBidi"/>
          <w:iCs/>
        </w:rPr>
        <w:t>:</w:t>
      </w:r>
    </w:p>
    <w:p w14:paraId="1227B5C2" w14:textId="77777777" w:rsidR="00FE204F" w:rsidRPr="00FE204F" w:rsidRDefault="00FE204F" w:rsidP="00FE204F">
      <w:pPr>
        <w:numPr>
          <w:ilvl w:val="0"/>
          <w:numId w:val="262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Ek hi layout sab dashboard pages </w:t>
      </w:r>
      <w:proofErr w:type="spellStart"/>
      <w:r w:rsidRPr="00FE204F">
        <w:rPr>
          <w:rFonts w:ascii="Inter" w:eastAsiaTheme="majorEastAsia" w:hAnsi="Inter" w:cstheme="majorBidi"/>
          <w:iCs/>
        </w:rPr>
        <w:t>ke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liye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reuse </w:t>
      </w:r>
      <w:proofErr w:type="spellStart"/>
      <w:r w:rsidRPr="00FE204F">
        <w:rPr>
          <w:rFonts w:ascii="Inter" w:eastAsiaTheme="majorEastAsia" w:hAnsi="Inter" w:cstheme="majorBidi"/>
          <w:iCs/>
        </w:rPr>
        <w:t>karna</w:t>
      </w:r>
      <w:proofErr w:type="spellEnd"/>
    </w:p>
    <w:p w14:paraId="1874945E" w14:textId="77777777" w:rsidR="00FE204F" w:rsidRPr="00FE204F" w:rsidRDefault="00FE204F" w:rsidP="00FE204F">
      <w:pPr>
        <w:numPr>
          <w:ilvl w:val="0"/>
          <w:numId w:val="262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Layout </w:t>
      </w:r>
      <w:proofErr w:type="spellStart"/>
      <w:r w:rsidRPr="00FE204F">
        <w:rPr>
          <w:rFonts w:ascii="Inter" w:eastAsiaTheme="majorEastAsia" w:hAnsi="Inter" w:cstheme="majorBidi"/>
          <w:iCs/>
        </w:rPr>
        <w:t>ke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andar</w:t>
      </w:r>
      <w:proofErr w:type="spellEnd"/>
      <w:r w:rsidRPr="00FE204F">
        <w:rPr>
          <w:rFonts w:ascii="Inter" w:eastAsiaTheme="majorEastAsia" w:hAnsi="Inter" w:cstheme="majorBidi"/>
          <w:iCs/>
        </w:rPr>
        <w:t>: Sidebar + Navbar + Content area</w:t>
      </w:r>
    </w:p>
    <w:p w14:paraId="4B6C992A" w14:textId="77777777" w:rsidR="00FE204F" w:rsidRPr="00FE204F" w:rsidRDefault="00FE204F" w:rsidP="00FE204F">
      <w:pPr>
        <w:numPr>
          <w:ilvl w:val="0"/>
          <w:numId w:val="262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>Professional admin panel ka structure</w:t>
      </w:r>
    </w:p>
    <w:p w14:paraId="203CB0E2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b/>
          <w:bCs/>
          <w:iCs/>
        </w:rPr>
        <w:t xml:space="preserve">Ye hi enterprise-level development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hota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hai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>.</w:t>
      </w:r>
    </w:p>
    <w:p w14:paraId="535A92A9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pict w14:anchorId="11D5AFDC">
          <v:rect id="_x0000_i1182" style="width:0;height:1.5pt" o:hralign="center" o:hrstd="t" o:hr="t" fillcolor="#a0a0a0" stroked="f"/>
        </w:pict>
      </w:r>
    </w:p>
    <w:p w14:paraId="54B93EF3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Inter" w:eastAsiaTheme="majorEastAsia" w:hAnsi="Inter" w:cstheme="majorBidi"/>
          <w:b/>
          <w:bCs/>
          <w:iCs/>
        </w:rPr>
        <w:t>(2) Nested Routing Logic</w:t>
      </w:r>
    </w:p>
    <w:p w14:paraId="61B0DD25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Dashboard </w:t>
      </w:r>
      <w:proofErr w:type="spellStart"/>
      <w:r w:rsidRPr="00FE204F">
        <w:rPr>
          <w:rFonts w:ascii="Inter" w:eastAsiaTheme="majorEastAsia" w:hAnsi="Inter" w:cstheme="majorBidi"/>
          <w:iCs/>
        </w:rPr>
        <w:t>ke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andar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pages load </w:t>
      </w:r>
      <w:proofErr w:type="spellStart"/>
      <w:r w:rsidRPr="00FE204F">
        <w:rPr>
          <w:rFonts w:ascii="Inter" w:eastAsiaTheme="majorEastAsia" w:hAnsi="Inter" w:cstheme="majorBidi"/>
          <w:iCs/>
        </w:rPr>
        <w:t>honge</w:t>
      </w:r>
      <w:proofErr w:type="spellEnd"/>
      <w:r w:rsidRPr="00FE204F">
        <w:rPr>
          <w:rFonts w:ascii="Inter" w:eastAsiaTheme="majorEastAsia" w:hAnsi="Inter" w:cstheme="majorBidi"/>
          <w:iCs/>
        </w:rPr>
        <w:t>:</w:t>
      </w:r>
    </w:p>
    <w:p w14:paraId="5920D1B8" w14:textId="77777777" w:rsidR="00FE204F" w:rsidRPr="00FE204F" w:rsidRDefault="00FE204F" w:rsidP="00FE204F">
      <w:pPr>
        <w:numPr>
          <w:ilvl w:val="0"/>
          <w:numId w:val="263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>/</w:t>
      </w:r>
      <w:proofErr w:type="gramStart"/>
      <w:r w:rsidRPr="00FE204F">
        <w:rPr>
          <w:rFonts w:ascii="Inter" w:eastAsiaTheme="majorEastAsia" w:hAnsi="Inter" w:cstheme="majorBidi"/>
          <w:iCs/>
        </w:rPr>
        <w:t>dashboard</w:t>
      </w:r>
      <w:proofErr w:type="gramEnd"/>
    </w:p>
    <w:p w14:paraId="5B1A74A8" w14:textId="77777777" w:rsidR="00FE204F" w:rsidRPr="00FE204F" w:rsidRDefault="00FE204F" w:rsidP="00FE204F">
      <w:pPr>
        <w:numPr>
          <w:ilvl w:val="0"/>
          <w:numId w:val="263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>/dashboard/upload</w:t>
      </w:r>
    </w:p>
    <w:p w14:paraId="20FA31B1" w14:textId="77777777" w:rsidR="00FE204F" w:rsidRPr="00FE204F" w:rsidRDefault="00FE204F" w:rsidP="00FE204F">
      <w:pPr>
        <w:numPr>
          <w:ilvl w:val="0"/>
          <w:numId w:val="263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>/dashboard/settings</w:t>
      </w:r>
    </w:p>
    <w:p w14:paraId="395112EA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proofErr w:type="spellStart"/>
      <w:r w:rsidRPr="00FE204F">
        <w:rPr>
          <w:rFonts w:ascii="Inter" w:eastAsiaTheme="majorEastAsia" w:hAnsi="Inter" w:cstheme="majorBidi"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entry-level </w:t>
      </w:r>
      <w:proofErr w:type="spellStart"/>
      <w:r w:rsidRPr="00FE204F">
        <w:rPr>
          <w:rFonts w:ascii="Inter" w:eastAsiaTheme="majorEastAsia" w:hAnsi="Inter" w:cstheme="majorBidi"/>
          <w:iCs/>
        </w:rPr>
        <w:t>nahi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, </w:t>
      </w:r>
      <w:r w:rsidRPr="00FE204F">
        <w:rPr>
          <w:rFonts w:ascii="Inter" w:eastAsiaTheme="majorEastAsia" w:hAnsi="Inter" w:cstheme="majorBidi"/>
          <w:b/>
          <w:bCs/>
          <w:iCs/>
        </w:rPr>
        <w:t>advance routing</w:t>
      </w:r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seekhi</w:t>
      </w:r>
      <w:proofErr w:type="spellEnd"/>
      <w:r w:rsidRPr="00FE204F">
        <w:rPr>
          <w:rFonts w:ascii="Inter" w:eastAsiaTheme="majorEastAsia" w:hAnsi="Inter" w:cstheme="majorBidi"/>
          <w:iCs/>
        </w:rPr>
        <w:t>.</w:t>
      </w:r>
    </w:p>
    <w:p w14:paraId="764F7D03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pict w14:anchorId="4DC8401F">
          <v:rect id="_x0000_i1183" style="width:0;height:1.5pt" o:hralign="center" o:hrstd="t" o:hr="t" fillcolor="#a0a0a0" stroked="f"/>
        </w:pict>
      </w:r>
    </w:p>
    <w:p w14:paraId="627BCC68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Inter" w:eastAsiaTheme="majorEastAsia" w:hAnsi="Inter" w:cstheme="majorBidi"/>
          <w:b/>
          <w:bCs/>
          <w:iCs/>
        </w:rPr>
        <w:t>(3) Real-world SaaS thinking</w:t>
      </w:r>
    </w:p>
    <w:p w14:paraId="425D9669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Dashboard hi user ka main control panel </w:t>
      </w:r>
      <w:proofErr w:type="spellStart"/>
      <w:r w:rsidRPr="00FE204F">
        <w:rPr>
          <w:rFonts w:ascii="Inter" w:eastAsiaTheme="majorEastAsia" w:hAnsi="Inter" w:cstheme="majorBidi"/>
          <w:iCs/>
        </w:rPr>
        <w:t>hota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hai</w:t>
      </w:r>
      <w:proofErr w:type="spellEnd"/>
      <w:r w:rsidRPr="00FE204F">
        <w:rPr>
          <w:rFonts w:ascii="Inter" w:eastAsiaTheme="majorEastAsia" w:hAnsi="Inter" w:cstheme="majorBidi"/>
          <w:iCs/>
        </w:rPr>
        <w:t>.</w:t>
      </w:r>
    </w:p>
    <w:p w14:paraId="1B6011D0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proofErr w:type="spellStart"/>
      <w:r w:rsidRPr="00FE204F">
        <w:rPr>
          <w:rFonts w:ascii="Inter" w:eastAsiaTheme="majorEastAsia" w:hAnsi="Inter" w:cstheme="majorBidi"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seekha</w:t>
      </w:r>
      <w:proofErr w:type="spellEnd"/>
      <w:r w:rsidRPr="00FE204F">
        <w:rPr>
          <w:rFonts w:ascii="Inter" w:eastAsiaTheme="majorEastAsia" w:hAnsi="Inter" w:cstheme="majorBidi"/>
          <w:iCs/>
        </w:rPr>
        <w:t>:</w:t>
      </w:r>
    </w:p>
    <w:p w14:paraId="4F981FF8" w14:textId="77777777" w:rsidR="00FE204F" w:rsidRPr="00FE204F" w:rsidRDefault="00FE204F" w:rsidP="00FE204F">
      <w:pPr>
        <w:numPr>
          <w:ilvl w:val="0"/>
          <w:numId w:val="264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User ka workspace </w:t>
      </w:r>
      <w:proofErr w:type="spellStart"/>
      <w:r w:rsidRPr="00FE204F">
        <w:rPr>
          <w:rFonts w:ascii="Inter" w:eastAsiaTheme="majorEastAsia" w:hAnsi="Inter" w:cstheme="majorBidi"/>
          <w:iCs/>
        </w:rPr>
        <w:t>kaise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banate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hain</w:t>
      </w:r>
      <w:proofErr w:type="spellEnd"/>
    </w:p>
    <w:p w14:paraId="1A0F4AE8" w14:textId="77777777" w:rsidR="00FE204F" w:rsidRPr="00FE204F" w:rsidRDefault="00FE204F" w:rsidP="00FE204F">
      <w:pPr>
        <w:numPr>
          <w:ilvl w:val="0"/>
          <w:numId w:val="264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Future me AI + PDF features </w:t>
      </w:r>
      <w:proofErr w:type="spellStart"/>
      <w:r w:rsidRPr="00FE204F">
        <w:rPr>
          <w:rFonts w:ascii="Inter" w:eastAsiaTheme="majorEastAsia" w:hAnsi="Inter" w:cstheme="majorBidi"/>
          <w:iCs/>
        </w:rPr>
        <w:t>kaise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integrate </w:t>
      </w:r>
      <w:proofErr w:type="spellStart"/>
      <w:r w:rsidRPr="00FE204F">
        <w:rPr>
          <w:rFonts w:ascii="Inter" w:eastAsiaTheme="majorEastAsia" w:hAnsi="Inter" w:cstheme="majorBidi"/>
          <w:iCs/>
        </w:rPr>
        <w:t>honge</w:t>
      </w:r>
      <w:proofErr w:type="spellEnd"/>
    </w:p>
    <w:p w14:paraId="57B969A4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pict w14:anchorId="1650BDC1">
          <v:rect id="_x0000_i1184" style="width:0;height:1.5pt" o:hralign="center" o:hrstd="t" o:hr="t" fillcolor="#a0a0a0" stroked="f"/>
        </w:pict>
      </w:r>
    </w:p>
    <w:p w14:paraId="7F169DBA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Segoe UI Emoji" w:eastAsiaTheme="majorEastAsia" w:hAnsi="Segoe UI Emoji" w:cs="Segoe UI Emoji"/>
          <w:b/>
          <w:bCs/>
          <w:iCs/>
        </w:rPr>
        <w:t>✅</w:t>
      </w:r>
      <w:r w:rsidRPr="00FE204F">
        <w:rPr>
          <w:rFonts w:ascii="Inter" w:eastAsiaTheme="majorEastAsia" w:hAnsi="Inter" w:cstheme="majorBidi"/>
          <w:b/>
          <w:bCs/>
          <w:iCs/>
        </w:rPr>
        <w:t xml:space="preserve"> 2.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 xml:space="preserve"> Sidebar se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kya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seekha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>?</w:t>
      </w:r>
    </w:p>
    <w:p w14:paraId="21ADF104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Sidebar </w:t>
      </w:r>
      <w:proofErr w:type="spellStart"/>
      <w:r w:rsidRPr="00FE204F">
        <w:rPr>
          <w:rFonts w:ascii="Inter" w:eastAsiaTheme="majorEastAsia" w:hAnsi="Inter" w:cstheme="majorBidi"/>
          <w:iCs/>
        </w:rPr>
        <w:t>tumhara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r w:rsidRPr="00FE204F">
        <w:rPr>
          <w:rFonts w:ascii="Inter" w:eastAsiaTheme="majorEastAsia" w:hAnsi="Inter" w:cstheme="majorBidi"/>
          <w:b/>
          <w:bCs/>
          <w:iCs/>
        </w:rPr>
        <w:t>first reusable, stateful component</w:t>
      </w:r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tha</w:t>
      </w:r>
      <w:proofErr w:type="spellEnd"/>
      <w:r w:rsidRPr="00FE204F">
        <w:rPr>
          <w:rFonts w:ascii="Inter" w:eastAsiaTheme="majorEastAsia" w:hAnsi="Inter" w:cstheme="majorBidi"/>
          <w:iCs/>
        </w:rPr>
        <w:t>.</w:t>
      </w:r>
    </w:p>
    <w:p w14:paraId="2903F774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Segoe UI Emoji" w:eastAsiaTheme="majorEastAsia" w:hAnsi="Segoe UI Emoji" w:cs="Segoe UI Emoji"/>
          <w:b/>
          <w:bCs/>
          <w:iCs/>
        </w:rPr>
        <w:t>🔵</w:t>
      </w:r>
      <w:r w:rsidRPr="00FE204F">
        <w:rPr>
          <w:rFonts w:ascii="Inter" w:eastAsiaTheme="majorEastAsia" w:hAnsi="Inter" w:cstheme="majorBidi"/>
          <w:b/>
          <w:bCs/>
          <w:iCs/>
        </w:rPr>
        <w:t xml:space="preserve"> Skills Learned </w:t>
      </w:r>
      <w:proofErr w:type="gramStart"/>
      <w:r w:rsidRPr="00FE204F">
        <w:rPr>
          <w:rFonts w:ascii="Inter" w:eastAsiaTheme="majorEastAsia" w:hAnsi="Inter" w:cstheme="majorBidi"/>
          <w:b/>
          <w:bCs/>
          <w:iCs/>
        </w:rPr>
        <w:t>From</w:t>
      </w:r>
      <w:proofErr w:type="gramEnd"/>
      <w:r w:rsidRPr="00FE204F">
        <w:rPr>
          <w:rFonts w:ascii="Inter" w:eastAsiaTheme="majorEastAsia" w:hAnsi="Inter" w:cstheme="majorBidi"/>
          <w:b/>
          <w:bCs/>
          <w:iCs/>
        </w:rPr>
        <w:t xml:space="preserve"> Sidebar</w:t>
      </w:r>
    </w:p>
    <w:p w14:paraId="1838DE2E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Inter" w:eastAsiaTheme="majorEastAsia" w:hAnsi="Inter" w:cstheme="majorBidi"/>
          <w:b/>
          <w:bCs/>
          <w:iCs/>
        </w:rPr>
        <w:t>(1) Dynamic Menu using Array</w:t>
      </w:r>
    </w:p>
    <w:p w14:paraId="58B057A9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proofErr w:type="spellStart"/>
      <w:r w:rsidRPr="00FE204F">
        <w:rPr>
          <w:rFonts w:ascii="Inter" w:eastAsiaTheme="majorEastAsia" w:hAnsi="Inter" w:cstheme="majorBidi"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first time data-driven UI </w:t>
      </w:r>
      <w:proofErr w:type="spellStart"/>
      <w:r w:rsidRPr="00FE204F">
        <w:rPr>
          <w:rFonts w:ascii="Inter" w:eastAsiaTheme="majorEastAsia" w:hAnsi="Inter" w:cstheme="majorBidi"/>
          <w:iCs/>
        </w:rPr>
        <w:t>banayi</w:t>
      </w:r>
      <w:proofErr w:type="spellEnd"/>
      <w:r w:rsidRPr="00FE204F">
        <w:rPr>
          <w:rFonts w:ascii="Inter" w:eastAsiaTheme="majorEastAsia" w:hAnsi="Inter" w:cstheme="majorBidi"/>
          <w:iCs/>
        </w:rPr>
        <w:t>:</w:t>
      </w:r>
    </w:p>
    <w:p w14:paraId="001FDD25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const </w:t>
      </w:r>
      <w:proofErr w:type="spellStart"/>
      <w:r w:rsidRPr="00FE204F">
        <w:rPr>
          <w:rFonts w:ascii="Inter" w:eastAsiaTheme="majorEastAsia" w:hAnsi="Inter" w:cstheme="majorBidi"/>
          <w:iCs/>
        </w:rPr>
        <w:t>menuItems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= [...]</w:t>
      </w:r>
    </w:p>
    <w:p w14:paraId="61737363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proofErr w:type="spellStart"/>
      <w:r w:rsidRPr="00FE204F">
        <w:rPr>
          <w:rFonts w:ascii="Inter" w:eastAsiaTheme="majorEastAsia" w:hAnsi="Inter" w:cstheme="majorBidi"/>
          <w:iCs/>
        </w:rPr>
        <w:lastRenderedPageBreak/>
        <w:t>menuItems.map</w:t>
      </w:r>
      <w:proofErr w:type="spellEnd"/>
      <w:r w:rsidRPr="00FE204F">
        <w:rPr>
          <w:rFonts w:ascii="Inter" w:eastAsiaTheme="majorEastAsia" w:hAnsi="Inter" w:cstheme="majorBidi"/>
          <w:iCs/>
        </w:rPr>
        <w:t>(...)</w:t>
      </w:r>
    </w:p>
    <w:p w14:paraId="251E777B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Ye company level coding </w:t>
      </w:r>
      <w:proofErr w:type="spellStart"/>
      <w:r w:rsidRPr="00FE204F">
        <w:rPr>
          <w:rFonts w:ascii="Inter" w:eastAsiaTheme="majorEastAsia" w:hAnsi="Inter" w:cstheme="majorBidi"/>
          <w:iCs/>
        </w:rPr>
        <w:t>hai</w:t>
      </w:r>
      <w:proofErr w:type="spellEnd"/>
      <w:r w:rsidRPr="00FE204F">
        <w:rPr>
          <w:rFonts w:ascii="Inter" w:eastAsiaTheme="majorEastAsia" w:hAnsi="Inter" w:cstheme="majorBidi"/>
          <w:iCs/>
        </w:rPr>
        <w:t>.</w:t>
      </w:r>
    </w:p>
    <w:p w14:paraId="1CDA7BBC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pict w14:anchorId="328C5C72">
          <v:rect id="_x0000_i1185" style="width:0;height:1.5pt" o:hralign="center" o:hrstd="t" o:hr="t" fillcolor="#a0a0a0" stroked="f"/>
        </w:pict>
      </w:r>
    </w:p>
    <w:p w14:paraId="04C98ACE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Inter" w:eastAsiaTheme="majorEastAsia" w:hAnsi="Inter" w:cstheme="majorBidi"/>
          <w:b/>
          <w:bCs/>
          <w:iCs/>
        </w:rPr>
        <w:t>(2) Active Route Highlight</w:t>
      </w:r>
    </w:p>
    <w:p w14:paraId="42DEBA75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proofErr w:type="spellStart"/>
      <w:r w:rsidRPr="00FE204F">
        <w:rPr>
          <w:rFonts w:ascii="Inter" w:eastAsiaTheme="majorEastAsia" w:hAnsi="Inter" w:cstheme="majorBidi"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seekha</w:t>
      </w:r>
      <w:proofErr w:type="spellEnd"/>
      <w:r w:rsidRPr="00FE204F">
        <w:rPr>
          <w:rFonts w:ascii="Inter" w:eastAsiaTheme="majorEastAsia" w:hAnsi="Inter" w:cstheme="majorBidi"/>
          <w:iCs/>
        </w:rPr>
        <w:t>:</w:t>
      </w:r>
    </w:p>
    <w:p w14:paraId="75A3E820" w14:textId="77777777" w:rsidR="00FE204F" w:rsidRPr="00FE204F" w:rsidRDefault="00FE204F" w:rsidP="00FE204F">
      <w:pPr>
        <w:numPr>
          <w:ilvl w:val="0"/>
          <w:numId w:val="265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Kaise </w:t>
      </w:r>
      <w:proofErr w:type="spellStart"/>
      <w:r w:rsidRPr="00FE204F">
        <w:rPr>
          <w:rFonts w:ascii="Inter" w:eastAsiaTheme="majorEastAsia" w:hAnsi="Inter" w:cstheme="majorBidi"/>
          <w:iCs/>
        </w:rPr>
        <w:t>pata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chalega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user </w:t>
      </w:r>
      <w:proofErr w:type="spellStart"/>
      <w:r w:rsidRPr="00FE204F">
        <w:rPr>
          <w:rFonts w:ascii="Inter" w:eastAsiaTheme="majorEastAsia" w:hAnsi="Inter" w:cstheme="majorBidi"/>
          <w:iCs/>
        </w:rPr>
        <w:t>kaunsa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page me </w:t>
      </w:r>
      <w:proofErr w:type="spellStart"/>
      <w:r w:rsidRPr="00FE204F">
        <w:rPr>
          <w:rFonts w:ascii="Inter" w:eastAsiaTheme="majorEastAsia" w:hAnsi="Inter" w:cstheme="majorBidi"/>
          <w:iCs/>
        </w:rPr>
        <w:t>hai</w:t>
      </w:r>
      <w:proofErr w:type="spellEnd"/>
    </w:p>
    <w:p w14:paraId="2C0D1AB9" w14:textId="77777777" w:rsidR="00FE204F" w:rsidRPr="00FE204F" w:rsidRDefault="00FE204F" w:rsidP="00FE204F">
      <w:pPr>
        <w:numPr>
          <w:ilvl w:val="0"/>
          <w:numId w:val="265"/>
        </w:numPr>
        <w:rPr>
          <w:rFonts w:ascii="Inter" w:eastAsiaTheme="majorEastAsia" w:hAnsi="Inter" w:cstheme="majorBidi"/>
          <w:iCs/>
        </w:rPr>
      </w:pPr>
      <w:proofErr w:type="spellStart"/>
      <w:proofErr w:type="gramStart"/>
      <w:r w:rsidRPr="00FE204F">
        <w:rPr>
          <w:rFonts w:ascii="Inter" w:eastAsiaTheme="majorEastAsia" w:hAnsi="Inter" w:cstheme="majorBidi"/>
          <w:iCs/>
        </w:rPr>
        <w:t>useLocation</w:t>
      </w:r>
      <w:proofErr w:type="spellEnd"/>
      <w:r w:rsidRPr="00FE204F">
        <w:rPr>
          <w:rFonts w:ascii="Inter" w:eastAsiaTheme="majorEastAsia" w:hAnsi="Inter" w:cstheme="majorBidi"/>
          <w:iCs/>
        </w:rPr>
        <w:t>(</w:t>
      </w:r>
      <w:proofErr w:type="gramEnd"/>
      <w:r w:rsidRPr="00FE204F">
        <w:rPr>
          <w:rFonts w:ascii="Inter" w:eastAsiaTheme="majorEastAsia" w:hAnsi="Inter" w:cstheme="majorBidi"/>
          <w:iCs/>
        </w:rPr>
        <w:t>) ka use</w:t>
      </w:r>
    </w:p>
    <w:p w14:paraId="0DC6F1DE" w14:textId="77777777" w:rsidR="00FE204F" w:rsidRPr="00FE204F" w:rsidRDefault="00FE204F" w:rsidP="00FE204F">
      <w:pPr>
        <w:numPr>
          <w:ilvl w:val="0"/>
          <w:numId w:val="265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Conditional class add </w:t>
      </w:r>
      <w:proofErr w:type="spellStart"/>
      <w:r w:rsidRPr="00FE204F">
        <w:rPr>
          <w:rFonts w:ascii="Inter" w:eastAsiaTheme="majorEastAsia" w:hAnsi="Inter" w:cstheme="majorBidi"/>
          <w:iCs/>
        </w:rPr>
        <w:t>karna</w:t>
      </w:r>
      <w:proofErr w:type="spellEnd"/>
    </w:p>
    <w:p w14:paraId="24399024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Ye UI/UX improvement skill </w:t>
      </w:r>
      <w:proofErr w:type="spellStart"/>
      <w:r w:rsidRPr="00FE204F">
        <w:rPr>
          <w:rFonts w:ascii="Inter" w:eastAsiaTheme="majorEastAsia" w:hAnsi="Inter" w:cstheme="majorBidi"/>
          <w:iCs/>
        </w:rPr>
        <w:t>hai</w:t>
      </w:r>
      <w:proofErr w:type="spellEnd"/>
      <w:r w:rsidRPr="00FE204F">
        <w:rPr>
          <w:rFonts w:ascii="Inter" w:eastAsiaTheme="majorEastAsia" w:hAnsi="Inter" w:cstheme="majorBidi"/>
          <w:iCs/>
        </w:rPr>
        <w:t>.</w:t>
      </w:r>
    </w:p>
    <w:p w14:paraId="4F5B7B49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pict w14:anchorId="4DC35841">
          <v:rect id="_x0000_i1186" style="width:0;height:1.5pt" o:hralign="center" o:hrstd="t" o:hr="t" fillcolor="#a0a0a0" stroked="f"/>
        </w:pict>
      </w:r>
    </w:p>
    <w:p w14:paraId="039580EE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Inter" w:eastAsiaTheme="majorEastAsia" w:hAnsi="Inter" w:cstheme="majorBidi"/>
          <w:b/>
          <w:bCs/>
          <w:iCs/>
        </w:rPr>
        <w:t>(3) Collapsible Sidebar (Toggle System)</w:t>
      </w:r>
    </w:p>
    <w:p w14:paraId="197FE309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proofErr w:type="spellStart"/>
      <w:r w:rsidRPr="00FE204F">
        <w:rPr>
          <w:rFonts w:ascii="Inter" w:eastAsiaTheme="majorEastAsia" w:hAnsi="Inter" w:cstheme="majorBidi"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React ka core concept </w:t>
      </w:r>
      <w:r w:rsidRPr="00FE204F">
        <w:rPr>
          <w:rFonts w:ascii="Inter" w:eastAsiaTheme="majorEastAsia" w:hAnsi="Inter" w:cstheme="majorBidi"/>
          <w:b/>
          <w:bCs/>
          <w:iCs/>
        </w:rPr>
        <w:t>state</w:t>
      </w:r>
      <w:r w:rsidRPr="00FE204F">
        <w:rPr>
          <w:rFonts w:ascii="Inter" w:eastAsiaTheme="majorEastAsia" w:hAnsi="Inter" w:cstheme="majorBidi"/>
          <w:iCs/>
        </w:rPr>
        <w:t xml:space="preserve"> real use-case me apply </w:t>
      </w:r>
      <w:proofErr w:type="spellStart"/>
      <w:r w:rsidRPr="00FE204F">
        <w:rPr>
          <w:rFonts w:ascii="Inter" w:eastAsiaTheme="majorEastAsia" w:hAnsi="Inter" w:cstheme="majorBidi"/>
          <w:iCs/>
        </w:rPr>
        <w:t>kiya</w:t>
      </w:r>
      <w:proofErr w:type="spellEnd"/>
      <w:r w:rsidRPr="00FE204F">
        <w:rPr>
          <w:rFonts w:ascii="Inter" w:eastAsiaTheme="majorEastAsia" w:hAnsi="Inter" w:cstheme="majorBidi"/>
          <w:iCs/>
        </w:rPr>
        <w:t>:</w:t>
      </w:r>
    </w:p>
    <w:p w14:paraId="5A358910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>open → true/false</w:t>
      </w:r>
    </w:p>
    <w:p w14:paraId="52D81EE0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UI instantly </w:t>
      </w:r>
      <w:proofErr w:type="gramStart"/>
      <w:r w:rsidRPr="00FE204F">
        <w:rPr>
          <w:rFonts w:ascii="Inter" w:eastAsiaTheme="majorEastAsia" w:hAnsi="Inter" w:cstheme="majorBidi"/>
          <w:iCs/>
        </w:rPr>
        <w:t>change</w:t>
      </w:r>
      <w:proofErr w:type="gramEnd"/>
    </w:p>
    <w:p w14:paraId="48255F13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This is </w:t>
      </w:r>
      <w:r w:rsidRPr="00FE204F">
        <w:rPr>
          <w:rFonts w:ascii="Inter" w:eastAsiaTheme="majorEastAsia" w:hAnsi="Inter" w:cstheme="majorBidi"/>
          <w:b/>
          <w:bCs/>
          <w:iCs/>
        </w:rPr>
        <w:t>component interaction &amp; state logic</w:t>
      </w:r>
      <w:r w:rsidRPr="00FE204F">
        <w:rPr>
          <w:rFonts w:ascii="Inter" w:eastAsiaTheme="majorEastAsia" w:hAnsi="Inter" w:cstheme="majorBidi"/>
          <w:iCs/>
        </w:rPr>
        <w:t>.</w:t>
      </w:r>
    </w:p>
    <w:p w14:paraId="5CBD44BA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pict w14:anchorId="5A1DA375">
          <v:rect id="_x0000_i1187" style="width:0;height:1.5pt" o:hralign="center" o:hrstd="t" o:hr="t" fillcolor="#a0a0a0" stroked="f"/>
        </w:pict>
      </w:r>
    </w:p>
    <w:p w14:paraId="640271D4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Segoe UI Emoji" w:eastAsiaTheme="majorEastAsia" w:hAnsi="Segoe UI Emoji" w:cs="Segoe UI Emoji"/>
          <w:b/>
          <w:bCs/>
          <w:iCs/>
        </w:rPr>
        <w:t>✅</w:t>
      </w:r>
      <w:r w:rsidRPr="00FE204F">
        <w:rPr>
          <w:rFonts w:ascii="Inter" w:eastAsiaTheme="majorEastAsia" w:hAnsi="Inter" w:cstheme="majorBidi"/>
          <w:b/>
          <w:bCs/>
          <w:iCs/>
        </w:rPr>
        <w:t xml:space="preserve"> 3.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AppRouter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 xml:space="preserve"> se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kya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seekha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>?</w:t>
      </w:r>
    </w:p>
    <w:p w14:paraId="4CD5BF30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proofErr w:type="spellStart"/>
      <w:r w:rsidRPr="00FE204F">
        <w:rPr>
          <w:rFonts w:ascii="Inter" w:eastAsiaTheme="majorEastAsia" w:hAnsi="Inter" w:cstheme="majorBidi"/>
          <w:iCs/>
        </w:rPr>
        <w:t>AppRouter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= </w:t>
      </w:r>
      <w:proofErr w:type="spellStart"/>
      <w:r w:rsidRPr="00FE204F">
        <w:rPr>
          <w:rFonts w:ascii="Inter" w:eastAsiaTheme="majorEastAsia" w:hAnsi="Inter" w:cstheme="majorBidi"/>
          <w:iCs/>
        </w:rPr>
        <w:t>tumhari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poori app ka </w:t>
      </w:r>
      <w:r w:rsidRPr="00FE204F">
        <w:rPr>
          <w:rFonts w:ascii="Inter" w:eastAsiaTheme="majorEastAsia" w:hAnsi="Inter" w:cstheme="majorBidi"/>
          <w:b/>
          <w:bCs/>
          <w:iCs/>
        </w:rPr>
        <w:t>brain</w:t>
      </w:r>
      <w:r w:rsidRPr="00FE204F">
        <w:rPr>
          <w:rFonts w:ascii="Inter" w:eastAsiaTheme="majorEastAsia" w:hAnsi="Inter" w:cstheme="majorBidi"/>
          <w:iCs/>
        </w:rPr>
        <w:t>.</w:t>
      </w:r>
    </w:p>
    <w:p w14:paraId="3F1460DD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Segoe UI Emoji" w:eastAsiaTheme="majorEastAsia" w:hAnsi="Segoe UI Emoji" w:cs="Segoe UI Emoji"/>
          <w:b/>
          <w:bCs/>
          <w:iCs/>
        </w:rPr>
        <w:t>🔵</w:t>
      </w:r>
      <w:r w:rsidRPr="00FE204F">
        <w:rPr>
          <w:rFonts w:ascii="Inter" w:eastAsiaTheme="majorEastAsia" w:hAnsi="Inter" w:cstheme="majorBidi"/>
          <w:b/>
          <w:bCs/>
          <w:iCs/>
        </w:rPr>
        <w:t xml:space="preserve"> Skills Learned </w:t>
      </w:r>
      <w:proofErr w:type="gramStart"/>
      <w:r w:rsidRPr="00FE204F">
        <w:rPr>
          <w:rFonts w:ascii="Inter" w:eastAsiaTheme="majorEastAsia" w:hAnsi="Inter" w:cstheme="majorBidi"/>
          <w:b/>
          <w:bCs/>
          <w:iCs/>
        </w:rPr>
        <w:t>From</w:t>
      </w:r>
      <w:proofErr w:type="gramEnd"/>
      <w:r w:rsidRPr="00FE204F">
        <w:rPr>
          <w:rFonts w:ascii="Inter" w:eastAsiaTheme="majorEastAsia" w:hAnsi="Inter" w:cstheme="majorBidi"/>
          <w:b/>
          <w:bCs/>
          <w:iCs/>
        </w:rPr>
        <w:t xml:space="preserve"> Router</w:t>
      </w:r>
    </w:p>
    <w:p w14:paraId="0BD4E29E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Inter" w:eastAsiaTheme="majorEastAsia" w:hAnsi="Inter" w:cstheme="majorBidi"/>
          <w:b/>
          <w:bCs/>
          <w:iCs/>
        </w:rPr>
        <w:t>(1) Page Flow Design</w:t>
      </w:r>
    </w:p>
    <w:p w14:paraId="01068332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proofErr w:type="spellStart"/>
      <w:r w:rsidRPr="00FE204F">
        <w:rPr>
          <w:rFonts w:ascii="Inter" w:eastAsiaTheme="majorEastAsia" w:hAnsi="Inter" w:cstheme="majorBidi"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differentiate </w:t>
      </w:r>
      <w:proofErr w:type="spellStart"/>
      <w:r w:rsidRPr="00FE204F">
        <w:rPr>
          <w:rFonts w:ascii="Inter" w:eastAsiaTheme="majorEastAsia" w:hAnsi="Inter" w:cstheme="majorBidi"/>
          <w:iCs/>
        </w:rPr>
        <w:t>kiya</w:t>
      </w:r>
      <w:proofErr w:type="spellEnd"/>
      <w:r w:rsidRPr="00FE204F">
        <w:rPr>
          <w:rFonts w:ascii="Inter" w:eastAsiaTheme="majorEastAsia" w:hAnsi="Inter" w:cstheme="majorBidi"/>
          <w:iCs/>
        </w:rPr>
        <w:t>:</w:t>
      </w:r>
    </w:p>
    <w:p w14:paraId="71E3C6B0" w14:textId="77777777" w:rsidR="00FE204F" w:rsidRPr="00FE204F" w:rsidRDefault="00FE204F" w:rsidP="00FE204F">
      <w:pPr>
        <w:numPr>
          <w:ilvl w:val="0"/>
          <w:numId w:val="266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>Public Routes → Home, About</w:t>
      </w:r>
    </w:p>
    <w:p w14:paraId="4A4A509D" w14:textId="77777777" w:rsidR="00FE204F" w:rsidRPr="00FE204F" w:rsidRDefault="00FE204F" w:rsidP="00FE204F">
      <w:pPr>
        <w:numPr>
          <w:ilvl w:val="0"/>
          <w:numId w:val="266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>Auth Routes → Login, Signup</w:t>
      </w:r>
    </w:p>
    <w:p w14:paraId="20037406" w14:textId="77777777" w:rsidR="00FE204F" w:rsidRPr="00FE204F" w:rsidRDefault="00FE204F" w:rsidP="00FE204F">
      <w:pPr>
        <w:numPr>
          <w:ilvl w:val="0"/>
          <w:numId w:val="266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>Protected Routes → Dashboard</w:t>
      </w:r>
    </w:p>
    <w:p w14:paraId="3F86CD9E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Yeh professional SaaS architecture </w:t>
      </w:r>
      <w:proofErr w:type="spellStart"/>
      <w:r w:rsidRPr="00FE204F">
        <w:rPr>
          <w:rFonts w:ascii="Inter" w:eastAsiaTheme="majorEastAsia" w:hAnsi="Inter" w:cstheme="majorBidi"/>
          <w:iCs/>
        </w:rPr>
        <w:t>hota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hai</w:t>
      </w:r>
      <w:proofErr w:type="spellEnd"/>
      <w:r w:rsidRPr="00FE204F">
        <w:rPr>
          <w:rFonts w:ascii="Inter" w:eastAsiaTheme="majorEastAsia" w:hAnsi="Inter" w:cstheme="majorBidi"/>
          <w:iCs/>
        </w:rPr>
        <w:t>.</w:t>
      </w:r>
    </w:p>
    <w:p w14:paraId="318AEC28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pict w14:anchorId="3E14A448">
          <v:rect id="_x0000_i1188" style="width:0;height:1.5pt" o:hralign="center" o:hrstd="t" o:hr="t" fillcolor="#a0a0a0" stroked="f"/>
        </w:pict>
      </w:r>
    </w:p>
    <w:p w14:paraId="3992987E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Inter" w:eastAsiaTheme="majorEastAsia" w:hAnsi="Inter" w:cstheme="majorBidi"/>
          <w:b/>
          <w:bCs/>
          <w:iCs/>
        </w:rPr>
        <w:t xml:space="preserve">(2)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ProtectedRoute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 xml:space="preserve"> ka concept</w:t>
      </w:r>
    </w:p>
    <w:p w14:paraId="47F0EB12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proofErr w:type="spellStart"/>
      <w:r w:rsidRPr="00FE204F">
        <w:rPr>
          <w:rFonts w:ascii="Inter" w:eastAsiaTheme="majorEastAsia" w:hAnsi="Inter" w:cstheme="majorBidi"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seekha</w:t>
      </w:r>
      <w:proofErr w:type="spellEnd"/>
      <w:r w:rsidRPr="00FE204F">
        <w:rPr>
          <w:rFonts w:ascii="Inter" w:eastAsiaTheme="majorEastAsia" w:hAnsi="Inter" w:cstheme="majorBidi"/>
          <w:iCs/>
        </w:rPr>
        <w:t>:</w:t>
      </w:r>
    </w:p>
    <w:p w14:paraId="0076EE74" w14:textId="77777777" w:rsidR="00FE204F" w:rsidRPr="00FE204F" w:rsidRDefault="00FE204F" w:rsidP="00FE204F">
      <w:pPr>
        <w:numPr>
          <w:ilvl w:val="0"/>
          <w:numId w:val="267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Kaise route ko secure </w:t>
      </w:r>
      <w:proofErr w:type="spellStart"/>
      <w:r w:rsidRPr="00FE204F">
        <w:rPr>
          <w:rFonts w:ascii="Inter" w:eastAsiaTheme="majorEastAsia" w:hAnsi="Inter" w:cstheme="majorBidi"/>
          <w:iCs/>
        </w:rPr>
        <w:t>karte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hain</w:t>
      </w:r>
      <w:proofErr w:type="spellEnd"/>
    </w:p>
    <w:p w14:paraId="6DA6949B" w14:textId="77777777" w:rsidR="00FE204F" w:rsidRPr="00FE204F" w:rsidRDefault="00FE204F" w:rsidP="00FE204F">
      <w:pPr>
        <w:numPr>
          <w:ilvl w:val="0"/>
          <w:numId w:val="267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User login </w:t>
      </w:r>
      <w:proofErr w:type="gramStart"/>
      <w:r w:rsidRPr="00FE204F">
        <w:rPr>
          <w:rFonts w:ascii="Inter" w:eastAsiaTheme="majorEastAsia" w:hAnsi="Inter" w:cstheme="majorBidi"/>
          <w:iCs/>
        </w:rPr>
        <w:t>check</w:t>
      </w:r>
      <w:proofErr w:type="gram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kaise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karte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hain</w:t>
      </w:r>
      <w:proofErr w:type="spellEnd"/>
    </w:p>
    <w:p w14:paraId="2A9FEE8E" w14:textId="77777777" w:rsidR="00FE204F" w:rsidRPr="00FE204F" w:rsidRDefault="00FE204F" w:rsidP="00FE204F">
      <w:pPr>
        <w:numPr>
          <w:ilvl w:val="0"/>
          <w:numId w:val="267"/>
        </w:num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Unauthorized users ko redirect </w:t>
      </w:r>
      <w:proofErr w:type="spellStart"/>
      <w:r w:rsidRPr="00FE204F">
        <w:rPr>
          <w:rFonts w:ascii="Inter" w:eastAsiaTheme="majorEastAsia" w:hAnsi="Inter" w:cstheme="majorBidi"/>
          <w:iCs/>
        </w:rPr>
        <w:t>kaise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karna</w:t>
      </w:r>
      <w:proofErr w:type="spellEnd"/>
    </w:p>
    <w:p w14:paraId="548F8059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Ye </w:t>
      </w:r>
      <w:proofErr w:type="spellStart"/>
      <w:r w:rsidRPr="00FE204F">
        <w:rPr>
          <w:rFonts w:ascii="Inter" w:eastAsiaTheme="majorEastAsia" w:hAnsi="Inter" w:cstheme="majorBidi"/>
          <w:iCs/>
        </w:rPr>
        <w:t>har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production app me </w:t>
      </w:r>
      <w:proofErr w:type="spellStart"/>
      <w:r w:rsidRPr="00FE204F">
        <w:rPr>
          <w:rFonts w:ascii="Inter" w:eastAsiaTheme="majorEastAsia" w:hAnsi="Inter" w:cstheme="majorBidi"/>
          <w:iCs/>
        </w:rPr>
        <w:t>hota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hai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(Instagram, Facebook, SaaS companies).</w:t>
      </w:r>
    </w:p>
    <w:p w14:paraId="203BAA1B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pict w14:anchorId="38EF43C3">
          <v:rect id="_x0000_i1189" style="width:0;height:1.5pt" o:hralign="center" o:hrstd="t" o:hr="t" fillcolor="#a0a0a0" stroked="f"/>
        </w:pict>
      </w:r>
    </w:p>
    <w:p w14:paraId="2BF98422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Inter" w:eastAsiaTheme="majorEastAsia" w:hAnsi="Inter" w:cstheme="majorBidi"/>
          <w:b/>
          <w:bCs/>
          <w:iCs/>
        </w:rPr>
        <w:t>(3) Nested Routing with Layouts</w:t>
      </w:r>
    </w:p>
    <w:p w14:paraId="1E4EDA48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proofErr w:type="spellStart"/>
      <w:r w:rsidRPr="00FE204F">
        <w:rPr>
          <w:rFonts w:ascii="Inter" w:eastAsiaTheme="majorEastAsia" w:hAnsi="Inter" w:cstheme="majorBidi"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ek hi route me do layouts ka flow </w:t>
      </w:r>
      <w:proofErr w:type="spellStart"/>
      <w:r w:rsidRPr="00FE204F">
        <w:rPr>
          <w:rFonts w:ascii="Inter" w:eastAsiaTheme="majorEastAsia" w:hAnsi="Inter" w:cstheme="majorBidi"/>
          <w:iCs/>
        </w:rPr>
        <w:t>samjha</w:t>
      </w:r>
      <w:proofErr w:type="spellEnd"/>
      <w:r w:rsidRPr="00FE204F">
        <w:rPr>
          <w:rFonts w:ascii="Inter" w:eastAsiaTheme="majorEastAsia" w:hAnsi="Inter" w:cstheme="majorBidi"/>
          <w:iCs/>
        </w:rPr>
        <w:t>:</w:t>
      </w:r>
    </w:p>
    <w:p w14:paraId="5218AC09" w14:textId="77777777" w:rsidR="00FE204F" w:rsidRPr="00FE204F" w:rsidRDefault="00FE204F" w:rsidP="00FE204F">
      <w:pPr>
        <w:numPr>
          <w:ilvl w:val="0"/>
          <w:numId w:val="268"/>
        </w:numPr>
        <w:rPr>
          <w:rFonts w:ascii="Inter" w:eastAsiaTheme="majorEastAsia" w:hAnsi="Inter" w:cstheme="majorBidi"/>
          <w:iCs/>
        </w:rPr>
      </w:pPr>
      <w:proofErr w:type="spellStart"/>
      <w:r w:rsidRPr="00FE204F">
        <w:rPr>
          <w:rFonts w:ascii="Inter" w:eastAsiaTheme="majorEastAsia" w:hAnsi="Inter" w:cstheme="majorBidi"/>
          <w:iCs/>
        </w:rPr>
        <w:t>MainLayout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→ Website</w:t>
      </w:r>
    </w:p>
    <w:p w14:paraId="178CB1BC" w14:textId="77777777" w:rsidR="00FE204F" w:rsidRPr="00FE204F" w:rsidRDefault="00FE204F" w:rsidP="00FE204F">
      <w:pPr>
        <w:numPr>
          <w:ilvl w:val="0"/>
          <w:numId w:val="268"/>
        </w:numPr>
        <w:rPr>
          <w:rFonts w:ascii="Inter" w:eastAsiaTheme="majorEastAsia" w:hAnsi="Inter" w:cstheme="majorBidi"/>
          <w:iCs/>
        </w:rPr>
      </w:pPr>
      <w:proofErr w:type="spellStart"/>
      <w:r w:rsidRPr="00FE204F">
        <w:rPr>
          <w:rFonts w:ascii="Inter" w:eastAsiaTheme="majorEastAsia" w:hAnsi="Inter" w:cstheme="majorBidi"/>
          <w:iCs/>
        </w:rPr>
        <w:t>DashboardLayout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→ SaaS panel</w:t>
      </w:r>
    </w:p>
    <w:p w14:paraId="0B8B3252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t xml:space="preserve">This is </w:t>
      </w:r>
      <w:r w:rsidRPr="00FE204F">
        <w:rPr>
          <w:rFonts w:ascii="Inter" w:eastAsiaTheme="majorEastAsia" w:hAnsi="Inter" w:cstheme="majorBidi"/>
          <w:b/>
          <w:bCs/>
          <w:iCs/>
        </w:rPr>
        <w:t>advanced React patterns</w:t>
      </w:r>
      <w:r w:rsidRPr="00FE204F">
        <w:rPr>
          <w:rFonts w:ascii="Inter" w:eastAsiaTheme="majorEastAsia" w:hAnsi="Inter" w:cstheme="majorBidi"/>
          <w:iCs/>
        </w:rPr>
        <w:t>.</w:t>
      </w:r>
    </w:p>
    <w:p w14:paraId="76163007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pict w14:anchorId="4E074F01">
          <v:rect id="_x0000_i1190" style="width:0;height:1.5pt" o:hralign="center" o:hrstd="t" o:hr="t" fillcolor="#a0a0a0" stroked="f"/>
        </w:pict>
      </w:r>
    </w:p>
    <w:p w14:paraId="4C3D7E3E" w14:textId="77777777" w:rsidR="00FE204F" w:rsidRPr="00FE204F" w:rsidRDefault="00FE204F" w:rsidP="00FE204F">
      <w:pPr>
        <w:rPr>
          <w:rFonts w:ascii="Inter" w:eastAsiaTheme="majorEastAsia" w:hAnsi="Inter" w:cstheme="majorBidi"/>
          <w:b/>
          <w:bCs/>
          <w:iCs/>
        </w:rPr>
      </w:pPr>
      <w:r w:rsidRPr="00FE204F">
        <w:rPr>
          <w:rFonts w:ascii="Segoe UI Emoji" w:eastAsiaTheme="majorEastAsia" w:hAnsi="Segoe UI Emoji" w:cs="Segoe UI Emoji"/>
          <w:b/>
          <w:bCs/>
          <w:iCs/>
        </w:rPr>
        <w:t>🎯</w:t>
      </w:r>
      <w:r w:rsidRPr="00FE204F">
        <w:rPr>
          <w:rFonts w:ascii="Inter" w:eastAsiaTheme="majorEastAsia" w:hAnsi="Inter" w:cstheme="majorBidi"/>
          <w:b/>
          <w:bCs/>
          <w:iCs/>
        </w:rPr>
        <w:t xml:space="preserve"> One-line Summary: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kya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b/>
          <w:bCs/>
          <w:iCs/>
        </w:rPr>
        <w:t>seekha</w:t>
      </w:r>
      <w:proofErr w:type="spellEnd"/>
      <w:r w:rsidRPr="00FE204F">
        <w:rPr>
          <w:rFonts w:ascii="Inter" w:eastAsiaTheme="majorEastAsia" w:hAnsi="Inter" w:cstheme="majorBidi"/>
          <w:b/>
          <w:bCs/>
          <w:iCs/>
        </w:rPr>
        <w:t>?</w:t>
      </w:r>
    </w:p>
    <w:p w14:paraId="6E20FA8B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Segoe UI Emoji" w:eastAsiaTheme="majorEastAsia" w:hAnsi="Segoe UI Emoji" w:cs="Segoe UI Emoji"/>
          <w:iCs/>
        </w:rPr>
        <w:t>👉</w:t>
      </w:r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beginner </w:t>
      </w:r>
      <w:proofErr w:type="spellStart"/>
      <w:r w:rsidRPr="00FE204F">
        <w:rPr>
          <w:rFonts w:ascii="Inter" w:eastAsiaTheme="majorEastAsia" w:hAnsi="Inter" w:cstheme="majorBidi"/>
          <w:iCs/>
        </w:rPr>
        <w:t>nahi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, </w:t>
      </w:r>
      <w:r w:rsidRPr="00FE204F">
        <w:rPr>
          <w:rFonts w:ascii="Inter" w:eastAsiaTheme="majorEastAsia" w:hAnsi="Inter" w:cstheme="majorBidi"/>
          <w:b/>
          <w:bCs/>
          <w:iCs/>
        </w:rPr>
        <w:t>professional React developer level structure</w:t>
      </w:r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bana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liya</w:t>
      </w:r>
      <w:proofErr w:type="spellEnd"/>
      <w:r w:rsidRPr="00FE204F">
        <w:rPr>
          <w:rFonts w:ascii="Inter" w:eastAsiaTheme="majorEastAsia" w:hAnsi="Inter" w:cstheme="majorBidi"/>
          <w:iCs/>
        </w:rPr>
        <w:t>.</w:t>
      </w:r>
      <w:r w:rsidRPr="00FE204F">
        <w:rPr>
          <w:rFonts w:ascii="Inter" w:eastAsiaTheme="majorEastAsia" w:hAnsi="Inter" w:cstheme="majorBidi"/>
          <w:iCs/>
        </w:rPr>
        <w:br/>
      </w:r>
      <w:r w:rsidRPr="00FE204F">
        <w:rPr>
          <w:rFonts w:ascii="Segoe UI Emoji" w:eastAsiaTheme="majorEastAsia" w:hAnsi="Segoe UI Emoji" w:cs="Segoe UI Emoji"/>
          <w:iCs/>
        </w:rPr>
        <w:t>👉</w:t>
      </w:r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Tumne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r w:rsidRPr="00FE204F">
        <w:rPr>
          <w:rFonts w:ascii="Inter" w:eastAsiaTheme="majorEastAsia" w:hAnsi="Inter" w:cstheme="majorBidi"/>
          <w:i/>
          <w:iCs/>
        </w:rPr>
        <w:t>page flow</w:t>
      </w:r>
      <w:r w:rsidRPr="00FE204F">
        <w:rPr>
          <w:rFonts w:ascii="Inter" w:eastAsiaTheme="majorEastAsia" w:hAnsi="Inter" w:cstheme="majorBidi"/>
          <w:iCs/>
        </w:rPr>
        <w:t xml:space="preserve">, </w:t>
      </w:r>
      <w:r w:rsidRPr="00FE204F">
        <w:rPr>
          <w:rFonts w:ascii="Inter" w:eastAsiaTheme="majorEastAsia" w:hAnsi="Inter" w:cstheme="majorBidi"/>
          <w:i/>
          <w:iCs/>
        </w:rPr>
        <w:t>routing logic</w:t>
      </w:r>
      <w:r w:rsidRPr="00FE204F">
        <w:rPr>
          <w:rFonts w:ascii="Inter" w:eastAsiaTheme="majorEastAsia" w:hAnsi="Inter" w:cstheme="majorBidi"/>
          <w:iCs/>
        </w:rPr>
        <w:t xml:space="preserve">, </w:t>
      </w:r>
      <w:r w:rsidRPr="00FE204F">
        <w:rPr>
          <w:rFonts w:ascii="Inter" w:eastAsiaTheme="majorEastAsia" w:hAnsi="Inter" w:cstheme="majorBidi"/>
          <w:i/>
          <w:iCs/>
        </w:rPr>
        <w:t>layouts</w:t>
      </w:r>
      <w:r w:rsidRPr="00FE204F">
        <w:rPr>
          <w:rFonts w:ascii="Inter" w:eastAsiaTheme="majorEastAsia" w:hAnsi="Inter" w:cstheme="majorBidi"/>
          <w:iCs/>
        </w:rPr>
        <w:t xml:space="preserve">, </w:t>
      </w:r>
      <w:r w:rsidRPr="00FE204F">
        <w:rPr>
          <w:rFonts w:ascii="Inter" w:eastAsiaTheme="majorEastAsia" w:hAnsi="Inter" w:cstheme="majorBidi"/>
          <w:i/>
          <w:iCs/>
        </w:rPr>
        <w:t>state</w:t>
      </w:r>
      <w:r w:rsidRPr="00FE204F">
        <w:rPr>
          <w:rFonts w:ascii="Inter" w:eastAsiaTheme="majorEastAsia" w:hAnsi="Inter" w:cstheme="majorBidi"/>
          <w:iCs/>
        </w:rPr>
        <w:t xml:space="preserve">, </w:t>
      </w:r>
      <w:r w:rsidRPr="00FE204F">
        <w:rPr>
          <w:rFonts w:ascii="Inter" w:eastAsiaTheme="majorEastAsia" w:hAnsi="Inter" w:cstheme="majorBidi"/>
          <w:i/>
          <w:iCs/>
        </w:rPr>
        <w:t>navigation</w:t>
      </w:r>
      <w:r w:rsidRPr="00FE204F">
        <w:rPr>
          <w:rFonts w:ascii="Inter" w:eastAsiaTheme="majorEastAsia" w:hAnsi="Inter" w:cstheme="majorBidi"/>
          <w:iCs/>
        </w:rPr>
        <w:t xml:space="preserve">, </w:t>
      </w:r>
      <w:r w:rsidRPr="00FE204F">
        <w:rPr>
          <w:rFonts w:ascii="Inter" w:eastAsiaTheme="majorEastAsia" w:hAnsi="Inter" w:cstheme="majorBidi"/>
          <w:i/>
          <w:iCs/>
        </w:rPr>
        <w:t>protected system</w:t>
      </w:r>
      <w:r w:rsidRPr="00FE204F">
        <w:rPr>
          <w:rFonts w:ascii="Inter" w:eastAsiaTheme="majorEastAsia" w:hAnsi="Inter" w:cstheme="majorBidi"/>
          <w:iCs/>
        </w:rPr>
        <w:t xml:space="preserve"> sab seekh </w:t>
      </w:r>
      <w:proofErr w:type="spellStart"/>
      <w:r w:rsidRPr="00FE204F">
        <w:rPr>
          <w:rFonts w:ascii="Inter" w:eastAsiaTheme="majorEastAsia" w:hAnsi="Inter" w:cstheme="majorBidi"/>
          <w:iCs/>
        </w:rPr>
        <w:t>liya</w:t>
      </w:r>
      <w:proofErr w:type="spellEnd"/>
      <w:r w:rsidRPr="00FE204F">
        <w:rPr>
          <w:rFonts w:ascii="Inter" w:eastAsiaTheme="majorEastAsia" w:hAnsi="Inter" w:cstheme="majorBidi"/>
          <w:iCs/>
        </w:rPr>
        <w:t>.</w:t>
      </w:r>
      <w:r w:rsidRPr="00FE204F">
        <w:rPr>
          <w:rFonts w:ascii="Inter" w:eastAsiaTheme="majorEastAsia" w:hAnsi="Inter" w:cstheme="majorBidi"/>
          <w:iCs/>
        </w:rPr>
        <w:br/>
      </w:r>
      <w:r w:rsidRPr="00FE204F">
        <w:rPr>
          <w:rFonts w:ascii="Segoe UI Emoji" w:eastAsiaTheme="majorEastAsia" w:hAnsi="Segoe UI Emoji" w:cs="Segoe UI Emoji"/>
          <w:iCs/>
        </w:rPr>
        <w:t>👉</w:t>
      </w:r>
      <w:r w:rsidRPr="00FE204F">
        <w:rPr>
          <w:rFonts w:ascii="Inter" w:eastAsiaTheme="majorEastAsia" w:hAnsi="Inter" w:cstheme="majorBidi"/>
          <w:iCs/>
        </w:rPr>
        <w:t xml:space="preserve"> Tum ab AI feature add </w:t>
      </w:r>
      <w:proofErr w:type="spellStart"/>
      <w:r w:rsidRPr="00FE204F">
        <w:rPr>
          <w:rFonts w:ascii="Inter" w:eastAsiaTheme="majorEastAsia" w:hAnsi="Inter" w:cstheme="majorBidi"/>
          <w:iCs/>
        </w:rPr>
        <w:t>karne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ke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</w:t>
      </w:r>
      <w:proofErr w:type="spellStart"/>
      <w:r w:rsidRPr="00FE204F">
        <w:rPr>
          <w:rFonts w:ascii="Inter" w:eastAsiaTheme="majorEastAsia" w:hAnsi="Inter" w:cstheme="majorBidi"/>
          <w:iCs/>
        </w:rPr>
        <w:t>liye</w:t>
      </w:r>
      <w:proofErr w:type="spellEnd"/>
      <w:r w:rsidRPr="00FE204F">
        <w:rPr>
          <w:rFonts w:ascii="Inter" w:eastAsiaTheme="majorEastAsia" w:hAnsi="Inter" w:cstheme="majorBidi"/>
          <w:iCs/>
        </w:rPr>
        <w:t xml:space="preserve"> fully ready ho.</w:t>
      </w:r>
    </w:p>
    <w:p w14:paraId="0238A787" w14:textId="77777777" w:rsidR="00FE204F" w:rsidRPr="00FE204F" w:rsidRDefault="00FE204F" w:rsidP="00FE204F">
      <w:pPr>
        <w:rPr>
          <w:rFonts w:ascii="Inter" w:eastAsiaTheme="majorEastAsia" w:hAnsi="Inter" w:cstheme="majorBidi"/>
          <w:iCs/>
        </w:rPr>
      </w:pPr>
      <w:r w:rsidRPr="00FE204F">
        <w:rPr>
          <w:rFonts w:ascii="Inter" w:eastAsiaTheme="majorEastAsia" w:hAnsi="Inter" w:cstheme="majorBidi"/>
          <w:iCs/>
        </w:rPr>
        <w:pict w14:anchorId="096EB7ED">
          <v:rect id="_x0000_i1191" style="width:0;height:1.5pt" o:hralign="center" o:hrstd="t" o:hr="t" fillcolor="#a0a0a0" stroked="f"/>
        </w:pict>
      </w:r>
    </w:p>
    <w:p w14:paraId="65F84895" w14:textId="77777777" w:rsidR="00961713" w:rsidRPr="00FE204F" w:rsidRDefault="00961713" w:rsidP="00FE204F"/>
    <w:sectPr w:rsidR="00961713" w:rsidRPr="00FE204F" w:rsidSect="008C03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40" w:right="720" w:bottom="63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8A724" w14:textId="77777777" w:rsidR="006B7F84" w:rsidRDefault="006B7F84" w:rsidP="00B7366E">
      <w:pPr>
        <w:spacing w:after="0" w:line="240" w:lineRule="auto"/>
      </w:pPr>
      <w:r>
        <w:separator/>
      </w:r>
    </w:p>
  </w:endnote>
  <w:endnote w:type="continuationSeparator" w:id="0">
    <w:p w14:paraId="2496FAC6" w14:textId="77777777" w:rsidR="006B7F84" w:rsidRDefault="006B7F84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ter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11F1" w14:textId="77777777" w:rsidR="002762B4" w:rsidRDefault="002762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8577" w14:textId="49CB0194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69EB2" w14:textId="77777777" w:rsidR="002762B4" w:rsidRDefault="002762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EB7B6" w14:textId="77777777" w:rsidR="006B7F84" w:rsidRDefault="006B7F84" w:rsidP="00B7366E">
      <w:pPr>
        <w:spacing w:after="0" w:line="240" w:lineRule="auto"/>
      </w:pPr>
      <w:r>
        <w:separator/>
      </w:r>
    </w:p>
  </w:footnote>
  <w:footnote w:type="continuationSeparator" w:id="0">
    <w:p w14:paraId="759D259C" w14:textId="77777777" w:rsidR="006B7F84" w:rsidRDefault="006B7F84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4CFE270" w:rsidR="00CD5DCC" w:rsidRDefault="00000000">
    <w:pPr>
      <w:pStyle w:val="Header"/>
    </w:pPr>
    <w:r>
      <w:rPr>
        <w:noProof/>
      </w:rPr>
      <w:pict w14:anchorId="662ED3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9" o:spid="_x0000_s1028" type="#_x0000_t75" style="position:absolute;margin-left:0;margin-top:0;width:539.35pt;height:539.3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58A6D" w14:textId="610115CA" w:rsidR="00B7366E" w:rsidRPr="00FE2DAE" w:rsidRDefault="00000000" w:rsidP="00FE2DAE">
    <w:pPr>
      <w:pStyle w:val="Header"/>
      <w:rPr>
        <w:rFonts w:ascii="Inter Regular" w:hAnsi="Inter Regular"/>
      </w:rPr>
    </w:pPr>
    <w:r>
      <w:rPr>
        <w:rFonts w:ascii="Inter Regular" w:hAnsi="Inter Regular"/>
        <w:noProof/>
        <w:sz w:val="20"/>
        <w:szCs w:val="20"/>
      </w:rPr>
      <w:pict w14:anchorId="0639BE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20" o:spid="_x0000_s1029" type="#_x0000_t75" style="position:absolute;margin-left:0;margin-top:0;width:539.35pt;height:539.3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69A02BAB" w:rsidR="00CD5DCC" w:rsidRDefault="00000000">
    <w:pPr>
      <w:pStyle w:val="Header"/>
    </w:pPr>
    <w:r>
      <w:rPr>
        <w:noProof/>
      </w:rPr>
      <w:pict w14:anchorId="40B82E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8" o:spid="_x0000_s1027" type="#_x0000_t75" style="position:absolute;margin-left:0;margin-top:0;width:539.35pt;height:539.3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23553"/>
    <w:multiLevelType w:val="multilevel"/>
    <w:tmpl w:val="E9D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353AAA"/>
    <w:multiLevelType w:val="multilevel"/>
    <w:tmpl w:val="82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982797"/>
    <w:multiLevelType w:val="multilevel"/>
    <w:tmpl w:val="2454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4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7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19E561D"/>
    <w:multiLevelType w:val="hybridMultilevel"/>
    <w:tmpl w:val="C2A827A4"/>
    <w:lvl w:ilvl="0" w:tplc="2632C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A082CEF"/>
    <w:multiLevelType w:val="multilevel"/>
    <w:tmpl w:val="13B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E84FB4"/>
    <w:multiLevelType w:val="multilevel"/>
    <w:tmpl w:val="F65E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9384E7F"/>
    <w:multiLevelType w:val="multilevel"/>
    <w:tmpl w:val="459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8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61252A"/>
    <w:multiLevelType w:val="multilevel"/>
    <w:tmpl w:val="DF26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0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0A14AE"/>
    <w:multiLevelType w:val="multilevel"/>
    <w:tmpl w:val="23C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34E532C"/>
    <w:multiLevelType w:val="multilevel"/>
    <w:tmpl w:val="0B3E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BB2E83"/>
    <w:multiLevelType w:val="multilevel"/>
    <w:tmpl w:val="27A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4019DA"/>
    <w:multiLevelType w:val="multilevel"/>
    <w:tmpl w:val="C9AE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1E4675D"/>
    <w:multiLevelType w:val="multilevel"/>
    <w:tmpl w:val="6B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9CD4441"/>
    <w:multiLevelType w:val="multilevel"/>
    <w:tmpl w:val="69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CFF7405"/>
    <w:multiLevelType w:val="multilevel"/>
    <w:tmpl w:val="5460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0D05218"/>
    <w:multiLevelType w:val="multilevel"/>
    <w:tmpl w:val="423C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3F440D4"/>
    <w:multiLevelType w:val="multilevel"/>
    <w:tmpl w:val="B1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9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F393B10"/>
    <w:multiLevelType w:val="multilevel"/>
    <w:tmpl w:val="13E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6D23B2A"/>
    <w:multiLevelType w:val="multilevel"/>
    <w:tmpl w:val="F6DC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7775508"/>
    <w:multiLevelType w:val="multilevel"/>
    <w:tmpl w:val="D67A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61"/>
  </w:num>
  <w:num w:numId="2" w16cid:durableId="710807472">
    <w:abstractNumId w:val="143"/>
  </w:num>
  <w:num w:numId="3" w16cid:durableId="1115174668">
    <w:abstractNumId w:val="33"/>
  </w:num>
  <w:num w:numId="4" w16cid:durableId="1874466060">
    <w:abstractNumId w:val="253"/>
  </w:num>
  <w:num w:numId="5" w16cid:durableId="1565413595">
    <w:abstractNumId w:val="76"/>
  </w:num>
  <w:num w:numId="6" w16cid:durableId="711539113">
    <w:abstractNumId w:val="89"/>
  </w:num>
  <w:num w:numId="7" w16cid:durableId="458034891">
    <w:abstractNumId w:val="170"/>
  </w:num>
  <w:num w:numId="8" w16cid:durableId="1184856579">
    <w:abstractNumId w:val="95"/>
  </w:num>
  <w:num w:numId="9" w16cid:durableId="2039505148">
    <w:abstractNumId w:val="14"/>
  </w:num>
  <w:num w:numId="10" w16cid:durableId="1584873242">
    <w:abstractNumId w:val="214"/>
  </w:num>
  <w:num w:numId="11" w16cid:durableId="986201174">
    <w:abstractNumId w:val="27"/>
  </w:num>
  <w:num w:numId="12" w16cid:durableId="999651062">
    <w:abstractNumId w:val="254"/>
  </w:num>
  <w:num w:numId="13" w16cid:durableId="939876200">
    <w:abstractNumId w:val="152"/>
  </w:num>
  <w:num w:numId="14" w16cid:durableId="448860295">
    <w:abstractNumId w:val="203"/>
  </w:num>
  <w:num w:numId="15" w16cid:durableId="977301120">
    <w:abstractNumId w:val="169"/>
  </w:num>
  <w:num w:numId="16" w16cid:durableId="1069620943">
    <w:abstractNumId w:val="257"/>
  </w:num>
  <w:num w:numId="17" w16cid:durableId="1097866177">
    <w:abstractNumId w:val="31"/>
  </w:num>
  <w:num w:numId="18" w16cid:durableId="1876623499">
    <w:abstractNumId w:val="225"/>
  </w:num>
  <w:num w:numId="19" w16cid:durableId="2048094084">
    <w:abstractNumId w:val="263"/>
  </w:num>
  <w:num w:numId="20" w16cid:durableId="1420058346">
    <w:abstractNumId w:val="252"/>
  </w:num>
  <w:num w:numId="21" w16cid:durableId="1971476075">
    <w:abstractNumId w:val="244"/>
  </w:num>
  <w:num w:numId="22" w16cid:durableId="842745526">
    <w:abstractNumId w:val="49"/>
  </w:num>
  <w:num w:numId="23" w16cid:durableId="1713529593">
    <w:abstractNumId w:val="212"/>
  </w:num>
  <w:num w:numId="24" w16cid:durableId="1511069493">
    <w:abstractNumId w:val="110"/>
  </w:num>
  <w:num w:numId="25" w16cid:durableId="598222500">
    <w:abstractNumId w:val="228"/>
  </w:num>
  <w:num w:numId="26" w16cid:durableId="1772243113">
    <w:abstractNumId w:val="83"/>
  </w:num>
  <w:num w:numId="27" w16cid:durableId="145631038">
    <w:abstractNumId w:val="158"/>
  </w:num>
  <w:num w:numId="28" w16cid:durableId="358970666">
    <w:abstractNumId w:val="126"/>
  </w:num>
  <w:num w:numId="29" w16cid:durableId="799107657">
    <w:abstractNumId w:val="62"/>
  </w:num>
  <w:num w:numId="30" w16cid:durableId="1778482636">
    <w:abstractNumId w:val="130"/>
  </w:num>
  <w:num w:numId="31" w16cid:durableId="1864321118">
    <w:abstractNumId w:val="160"/>
  </w:num>
  <w:num w:numId="32" w16cid:durableId="1824736994">
    <w:abstractNumId w:val="21"/>
  </w:num>
  <w:num w:numId="33" w16cid:durableId="1922064828">
    <w:abstractNumId w:val="28"/>
  </w:num>
  <w:num w:numId="34" w16cid:durableId="451442857">
    <w:abstractNumId w:val="91"/>
  </w:num>
  <w:num w:numId="35" w16cid:durableId="494037086">
    <w:abstractNumId w:val="8"/>
  </w:num>
  <w:num w:numId="36" w16cid:durableId="1316953550">
    <w:abstractNumId w:val="92"/>
  </w:num>
  <w:num w:numId="37" w16cid:durableId="316150304">
    <w:abstractNumId w:val="186"/>
  </w:num>
  <w:num w:numId="38" w16cid:durableId="1883397278">
    <w:abstractNumId w:val="37"/>
  </w:num>
  <w:num w:numId="39" w16cid:durableId="1901747970">
    <w:abstractNumId w:val="196"/>
  </w:num>
  <w:num w:numId="40" w16cid:durableId="1987051931">
    <w:abstractNumId w:val="77"/>
  </w:num>
  <w:num w:numId="41" w16cid:durableId="2102220681">
    <w:abstractNumId w:val="51"/>
  </w:num>
  <w:num w:numId="42" w16cid:durableId="1624385323">
    <w:abstractNumId w:val="248"/>
  </w:num>
  <w:num w:numId="43" w16cid:durableId="1462503826">
    <w:abstractNumId w:val="149"/>
  </w:num>
  <w:num w:numId="44" w16cid:durableId="622422154">
    <w:abstractNumId w:val="179"/>
  </w:num>
  <w:num w:numId="45" w16cid:durableId="1030106701">
    <w:abstractNumId w:val="184"/>
  </w:num>
  <w:num w:numId="46" w16cid:durableId="747338750">
    <w:abstractNumId w:val="200"/>
  </w:num>
  <w:num w:numId="47" w16cid:durableId="1439446968">
    <w:abstractNumId w:val="201"/>
  </w:num>
  <w:num w:numId="48" w16cid:durableId="1174611442">
    <w:abstractNumId w:val="0"/>
  </w:num>
  <w:num w:numId="49" w16cid:durableId="735586091">
    <w:abstractNumId w:val="237"/>
  </w:num>
  <w:num w:numId="50" w16cid:durableId="1497306072">
    <w:abstractNumId w:val="159"/>
  </w:num>
  <w:num w:numId="51" w16cid:durableId="1194273235">
    <w:abstractNumId w:val="249"/>
  </w:num>
  <w:num w:numId="52" w16cid:durableId="1274819830">
    <w:abstractNumId w:val="241"/>
  </w:num>
  <w:num w:numId="53" w16cid:durableId="474882169">
    <w:abstractNumId w:val="151"/>
  </w:num>
  <w:num w:numId="54" w16cid:durableId="765076663">
    <w:abstractNumId w:val="262"/>
  </w:num>
  <w:num w:numId="55" w16cid:durableId="1703749540">
    <w:abstractNumId w:val="135"/>
  </w:num>
  <w:num w:numId="56" w16cid:durableId="1063603146">
    <w:abstractNumId w:val="26"/>
  </w:num>
  <w:num w:numId="57" w16cid:durableId="1063454729">
    <w:abstractNumId w:val="47"/>
  </w:num>
  <w:num w:numId="58" w16cid:durableId="2138334540">
    <w:abstractNumId w:val="247"/>
  </w:num>
  <w:num w:numId="59" w16cid:durableId="585305191">
    <w:abstractNumId w:val="211"/>
  </w:num>
  <w:num w:numId="60" w16cid:durableId="481191130">
    <w:abstractNumId w:val="5"/>
  </w:num>
  <w:num w:numId="61" w16cid:durableId="1860780514">
    <w:abstractNumId w:val="202"/>
  </w:num>
  <w:num w:numId="62" w16cid:durableId="1274900628">
    <w:abstractNumId w:val="194"/>
  </w:num>
  <w:num w:numId="63" w16cid:durableId="1331712016">
    <w:abstractNumId w:val="115"/>
  </w:num>
  <w:num w:numId="64" w16cid:durableId="629439659">
    <w:abstractNumId w:val="78"/>
  </w:num>
  <w:num w:numId="65" w16cid:durableId="1858614162">
    <w:abstractNumId w:val="233"/>
  </w:num>
  <w:num w:numId="66" w16cid:durableId="1688210742">
    <w:abstractNumId w:val="222"/>
  </w:num>
  <w:num w:numId="67" w16cid:durableId="1030574672">
    <w:abstractNumId w:val="242"/>
  </w:num>
  <w:num w:numId="68" w16cid:durableId="1680084310">
    <w:abstractNumId w:val="79"/>
  </w:num>
  <w:num w:numId="69" w16cid:durableId="1067534241">
    <w:abstractNumId w:val="142"/>
  </w:num>
  <w:num w:numId="70" w16cid:durableId="42606628">
    <w:abstractNumId w:val="234"/>
  </w:num>
  <w:num w:numId="71" w16cid:durableId="153684319">
    <w:abstractNumId w:val="81"/>
  </w:num>
  <w:num w:numId="72" w16cid:durableId="1627394508">
    <w:abstractNumId w:val="58"/>
  </w:num>
  <w:num w:numId="73" w16cid:durableId="291131247">
    <w:abstractNumId w:val="231"/>
  </w:num>
  <w:num w:numId="74" w16cid:durableId="1727410542">
    <w:abstractNumId w:val="32"/>
  </w:num>
  <w:num w:numId="75" w16cid:durableId="1140532641">
    <w:abstractNumId w:val="50"/>
  </w:num>
  <w:num w:numId="76" w16cid:durableId="1646544119">
    <w:abstractNumId w:val="167"/>
  </w:num>
  <w:num w:numId="77" w16cid:durableId="1985039344">
    <w:abstractNumId w:val="6"/>
  </w:num>
  <w:num w:numId="78" w16cid:durableId="1725569283">
    <w:abstractNumId w:val="82"/>
  </w:num>
  <w:num w:numId="79" w16cid:durableId="350036327">
    <w:abstractNumId w:val="88"/>
  </w:num>
  <w:num w:numId="80" w16cid:durableId="1298680799">
    <w:abstractNumId w:val="65"/>
  </w:num>
  <w:num w:numId="81" w16cid:durableId="173811567">
    <w:abstractNumId w:val="174"/>
  </w:num>
  <w:num w:numId="82" w16cid:durableId="35855524">
    <w:abstractNumId w:val="24"/>
  </w:num>
  <w:num w:numId="83" w16cid:durableId="1798913280">
    <w:abstractNumId w:val="106"/>
  </w:num>
  <w:num w:numId="84" w16cid:durableId="175120390">
    <w:abstractNumId w:val="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5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2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34"/>
  </w:num>
  <w:num w:numId="88" w16cid:durableId="2138059686">
    <w:abstractNumId w:val="43"/>
  </w:num>
  <w:num w:numId="89" w16cid:durableId="2133789257">
    <w:abstractNumId w:val="208"/>
  </w:num>
  <w:num w:numId="90" w16cid:durableId="951352734">
    <w:abstractNumId w:val="182"/>
  </w:num>
  <w:num w:numId="91" w16cid:durableId="1741295691">
    <w:abstractNumId w:val="40"/>
  </w:num>
  <w:num w:numId="92" w16cid:durableId="892693181">
    <w:abstractNumId w:val="166"/>
  </w:num>
  <w:num w:numId="93" w16cid:durableId="1830974666">
    <w:abstractNumId w:val="173"/>
  </w:num>
  <w:num w:numId="94" w16cid:durableId="791553777">
    <w:abstractNumId w:val="85"/>
  </w:num>
  <w:num w:numId="95" w16cid:durableId="903031418">
    <w:abstractNumId w:val="226"/>
  </w:num>
  <w:num w:numId="96" w16cid:durableId="1879269848">
    <w:abstractNumId w:val="100"/>
  </w:num>
  <w:num w:numId="97" w16cid:durableId="688218540">
    <w:abstractNumId w:val="197"/>
  </w:num>
  <w:num w:numId="98" w16cid:durableId="1731491569">
    <w:abstractNumId w:val="176"/>
  </w:num>
  <w:num w:numId="99" w16cid:durableId="658462790">
    <w:abstractNumId w:val="157"/>
  </w:num>
  <w:num w:numId="100" w16cid:durableId="1159226327">
    <w:abstractNumId w:val="118"/>
  </w:num>
  <w:num w:numId="101" w16cid:durableId="366413457">
    <w:abstractNumId w:val="139"/>
  </w:num>
  <w:num w:numId="102" w16cid:durableId="1649017955">
    <w:abstractNumId w:val="17"/>
  </w:num>
  <w:num w:numId="103" w16cid:durableId="1578590882">
    <w:abstractNumId w:val="107"/>
  </w:num>
  <w:num w:numId="104" w16cid:durableId="1171987869">
    <w:abstractNumId w:val="187"/>
  </w:num>
  <w:num w:numId="105" w16cid:durableId="1520507445">
    <w:abstractNumId w:val="104"/>
  </w:num>
  <w:num w:numId="106" w16cid:durableId="2117434895">
    <w:abstractNumId w:val="46"/>
  </w:num>
  <w:num w:numId="107" w16cid:durableId="1975672198">
    <w:abstractNumId w:val="128"/>
  </w:num>
  <w:num w:numId="108" w16cid:durableId="166095535">
    <w:abstractNumId w:val="73"/>
  </w:num>
  <w:num w:numId="109" w16cid:durableId="267280608">
    <w:abstractNumId w:val="20"/>
  </w:num>
  <w:num w:numId="110" w16cid:durableId="1387682701">
    <w:abstractNumId w:val="230"/>
  </w:num>
  <w:num w:numId="111" w16cid:durableId="347409078">
    <w:abstractNumId w:val="243"/>
  </w:num>
  <w:num w:numId="112" w16cid:durableId="910694490">
    <w:abstractNumId w:val="25"/>
  </w:num>
  <w:num w:numId="113" w16cid:durableId="1942519181">
    <w:abstractNumId w:val="216"/>
  </w:num>
  <w:num w:numId="114" w16cid:durableId="1563372117">
    <w:abstractNumId w:val="191"/>
  </w:num>
  <w:num w:numId="115" w16cid:durableId="597058661">
    <w:abstractNumId w:val="71"/>
  </w:num>
  <w:num w:numId="116" w16cid:durableId="515971673">
    <w:abstractNumId w:val="153"/>
  </w:num>
  <w:num w:numId="117" w16cid:durableId="1694115596">
    <w:abstractNumId w:val="256"/>
  </w:num>
  <w:num w:numId="118" w16cid:durableId="1524711099">
    <w:abstractNumId w:val="80"/>
  </w:num>
  <w:num w:numId="119" w16cid:durableId="1299653271">
    <w:abstractNumId w:val="124"/>
  </w:num>
  <w:num w:numId="120" w16cid:durableId="1826628388">
    <w:abstractNumId w:val="59"/>
  </w:num>
  <w:num w:numId="121" w16cid:durableId="996222970">
    <w:abstractNumId w:val="207"/>
  </w:num>
  <w:num w:numId="122" w16cid:durableId="707024650">
    <w:abstractNumId w:val="204"/>
  </w:num>
  <w:num w:numId="123" w16cid:durableId="350033338">
    <w:abstractNumId w:val="240"/>
  </w:num>
  <w:num w:numId="124" w16cid:durableId="916088058">
    <w:abstractNumId w:val="93"/>
  </w:num>
  <w:num w:numId="125" w16cid:durableId="1217081943">
    <w:abstractNumId w:val="44"/>
  </w:num>
  <w:num w:numId="126" w16cid:durableId="185407634">
    <w:abstractNumId w:val="90"/>
  </w:num>
  <w:num w:numId="127" w16cid:durableId="1091127341">
    <w:abstractNumId w:val="148"/>
  </w:num>
  <w:num w:numId="128" w16cid:durableId="1658192599">
    <w:abstractNumId w:val="111"/>
  </w:num>
  <w:num w:numId="129" w16cid:durableId="1073046152">
    <w:abstractNumId w:val="97"/>
  </w:num>
  <w:num w:numId="130" w16cid:durableId="440271078">
    <w:abstractNumId w:val="250"/>
  </w:num>
  <w:num w:numId="131" w16cid:durableId="648091476">
    <w:abstractNumId w:val="98"/>
  </w:num>
  <w:num w:numId="132" w16cid:durableId="1015225490">
    <w:abstractNumId w:val="53"/>
  </w:num>
  <w:num w:numId="133" w16cid:durableId="1620069979">
    <w:abstractNumId w:val="180"/>
  </w:num>
  <w:num w:numId="134" w16cid:durableId="656107254">
    <w:abstractNumId w:val="96"/>
  </w:num>
  <w:num w:numId="135" w16cid:durableId="553659222">
    <w:abstractNumId w:val="146"/>
  </w:num>
  <w:num w:numId="136" w16cid:durableId="304749085">
    <w:abstractNumId w:val="131"/>
  </w:num>
  <w:num w:numId="137" w16cid:durableId="995449239">
    <w:abstractNumId w:val="224"/>
  </w:num>
  <w:num w:numId="138" w16cid:durableId="1188836020">
    <w:abstractNumId w:val="125"/>
  </w:num>
  <w:num w:numId="139" w16cid:durableId="881790897">
    <w:abstractNumId w:val="232"/>
  </w:num>
  <w:num w:numId="140" w16cid:durableId="569734748">
    <w:abstractNumId w:val="29"/>
  </w:num>
  <w:num w:numId="141" w16cid:durableId="840240896">
    <w:abstractNumId w:val="261"/>
  </w:num>
  <w:num w:numId="142" w16cid:durableId="317538255">
    <w:abstractNumId w:val="70"/>
  </w:num>
  <w:num w:numId="143" w16cid:durableId="1518960514">
    <w:abstractNumId w:val="63"/>
  </w:num>
  <w:num w:numId="144" w16cid:durableId="904680068">
    <w:abstractNumId w:val="11"/>
  </w:num>
  <w:num w:numId="145" w16cid:durableId="1648361753">
    <w:abstractNumId w:val="165"/>
  </w:num>
  <w:num w:numId="146" w16cid:durableId="135879568">
    <w:abstractNumId w:val="120"/>
  </w:num>
  <w:num w:numId="147" w16cid:durableId="575940888">
    <w:abstractNumId w:val="150"/>
  </w:num>
  <w:num w:numId="148" w16cid:durableId="60056407">
    <w:abstractNumId w:val="86"/>
  </w:num>
  <w:num w:numId="149" w16cid:durableId="1527674632">
    <w:abstractNumId w:val="183"/>
  </w:num>
  <w:num w:numId="150" w16cid:durableId="1262951319">
    <w:abstractNumId w:val="105"/>
  </w:num>
  <w:num w:numId="151" w16cid:durableId="104497061">
    <w:abstractNumId w:val="84"/>
  </w:num>
  <w:num w:numId="152" w16cid:durableId="509175222">
    <w:abstractNumId w:val="114"/>
  </w:num>
  <w:num w:numId="153" w16cid:durableId="356583889">
    <w:abstractNumId w:val="123"/>
  </w:num>
  <w:num w:numId="154" w16cid:durableId="2125339779">
    <w:abstractNumId w:val="181"/>
  </w:num>
  <w:num w:numId="155" w16cid:durableId="1455827918">
    <w:abstractNumId w:val="265"/>
  </w:num>
  <w:num w:numId="156" w16cid:durableId="1662805658">
    <w:abstractNumId w:val="66"/>
  </w:num>
  <w:num w:numId="157" w16cid:durableId="421686161">
    <w:abstractNumId w:val="1"/>
  </w:num>
  <w:num w:numId="158" w16cid:durableId="864289641">
    <w:abstractNumId w:val="239"/>
  </w:num>
  <w:num w:numId="159" w16cid:durableId="2102950339">
    <w:abstractNumId w:val="23"/>
  </w:num>
  <w:num w:numId="160" w16cid:durableId="2027361177">
    <w:abstractNumId w:val="103"/>
  </w:num>
  <w:num w:numId="161" w16cid:durableId="457334210">
    <w:abstractNumId w:val="259"/>
  </w:num>
  <w:num w:numId="162" w16cid:durableId="701319089">
    <w:abstractNumId w:val="57"/>
  </w:num>
  <w:num w:numId="163" w16cid:durableId="1848641106">
    <w:abstractNumId w:val="68"/>
  </w:num>
  <w:num w:numId="164" w16cid:durableId="447549034">
    <w:abstractNumId w:val="42"/>
  </w:num>
  <w:num w:numId="165" w16cid:durableId="1221016250">
    <w:abstractNumId w:val="67"/>
  </w:num>
  <w:num w:numId="166" w16cid:durableId="1045059207">
    <w:abstractNumId w:val="101"/>
  </w:num>
  <w:num w:numId="167" w16cid:durableId="1775125005">
    <w:abstractNumId w:val="141"/>
  </w:num>
  <w:num w:numId="168" w16cid:durableId="1123767997">
    <w:abstractNumId w:val="72"/>
  </w:num>
  <w:num w:numId="169" w16cid:durableId="809446180">
    <w:abstractNumId w:val="155"/>
  </w:num>
  <w:num w:numId="170" w16cid:durableId="255093842">
    <w:abstractNumId w:val="144"/>
  </w:num>
  <w:num w:numId="171" w16cid:durableId="1147161235">
    <w:abstractNumId w:val="132"/>
  </w:num>
  <w:num w:numId="172" w16cid:durableId="556666540">
    <w:abstractNumId w:val="109"/>
  </w:num>
  <w:num w:numId="173" w16cid:durableId="972515373">
    <w:abstractNumId w:val="22"/>
  </w:num>
  <w:num w:numId="174" w16cid:durableId="720901165">
    <w:abstractNumId w:val="172"/>
  </w:num>
  <w:num w:numId="175" w16cid:durableId="1242985838">
    <w:abstractNumId w:val="217"/>
  </w:num>
  <w:num w:numId="176" w16cid:durableId="778529738">
    <w:abstractNumId w:val="138"/>
  </w:num>
  <w:num w:numId="177" w16cid:durableId="804279487">
    <w:abstractNumId w:val="10"/>
  </w:num>
  <w:num w:numId="178" w16cid:durableId="676269985">
    <w:abstractNumId w:val="258"/>
  </w:num>
  <w:num w:numId="179" w16cid:durableId="205260685">
    <w:abstractNumId w:val="156"/>
  </w:num>
  <w:num w:numId="180" w16cid:durableId="1483690028">
    <w:abstractNumId w:val="199"/>
  </w:num>
  <w:num w:numId="181" w16cid:durableId="1901865911">
    <w:abstractNumId w:val="210"/>
  </w:num>
  <w:num w:numId="182" w16cid:durableId="109472159">
    <w:abstractNumId w:val="168"/>
  </w:num>
  <w:num w:numId="183" w16cid:durableId="1412660298">
    <w:abstractNumId w:val="189"/>
  </w:num>
  <w:num w:numId="184" w16cid:durableId="587277424">
    <w:abstractNumId w:val="219"/>
  </w:num>
  <w:num w:numId="185" w16cid:durableId="1097793981">
    <w:abstractNumId w:val="3"/>
  </w:num>
  <w:num w:numId="186" w16cid:durableId="761101316">
    <w:abstractNumId w:val="218"/>
  </w:num>
  <w:num w:numId="187" w16cid:durableId="790246560">
    <w:abstractNumId w:val="18"/>
  </w:num>
  <w:num w:numId="188" w16cid:durableId="1020592625">
    <w:abstractNumId w:val="55"/>
  </w:num>
  <w:num w:numId="189" w16cid:durableId="1018699438">
    <w:abstractNumId w:val="41"/>
  </w:num>
  <w:num w:numId="190" w16cid:durableId="1165826121">
    <w:abstractNumId w:val="102"/>
  </w:num>
  <w:num w:numId="191" w16cid:durableId="1511333336">
    <w:abstractNumId w:val="163"/>
  </w:num>
  <w:num w:numId="192" w16cid:durableId="754477265">
    <w:abstractNumId w:val="108"/>
  </w:num>
  <w:num w:numId="193" w16cid:durableId="1730838287">
    <w:abstractNumId w:val="177"/>
  </w:num>
  <w:num w:numId="194" w16cid:durableId="1875078724">
    <w:abstractNumId w:val="140"/>
  </w:num>
  <w:num w:numId="195" w16cid:durableId="1108235467">
    <w:abstractNumId w:val="238"/>
  </w:num>
  <w:num w:numId="196" w16cid:durableId="176967622">
    <w:abstractNumId w:val="122"/>
  </w:num>
  <w:num w:numId="197" w16cid:durableId="1986935537">
    <w:abstractNumId w:val="94"/>
  </w:num>
  <w:num w:numId="198" w16cid:durableId="331570849">
    <w:abstractNumId w:val="221"/>
  </w:num>
  <w:num w:numId="199" w16cid:durableId="1736272104">
    <w:abstractNumId w:val="64"/>
  </w:num>
  <w:num w:numId="200" w16cid:durableId="1983466885">
    <w:abstractNumId w:val="133"/>
  </w:num>
  <w:num w:numId="201" w16cid:durableId="1889610488">
    <w:abstractNumId w:val="75"/>
  </w:num>
  <w:num w:numId="202" w16cid:durableId="279841889">
    <w:abstractNumId w:val="54"/>
  </w:num>
  <w:num w:numId="203" w16cid:durableId="1063482474">
    <w:abstractNumId w:val="52"/>
  </w:num>
  <w:num w:numId="204" w16cid:durableId="355468599">
    <w:abstractNumId w:val="205"/>
  </w:num>
  <w:num w:numId="205" w16cid:durableId="784614103">
    <w:abstractNumId w:val="190"/>
  </w:num>
  <w:num w:numId="206" w16cid:durableId="2043431454">
    <w:abstractNumId w:val="264"/>
  </w:num>
  <w:num w:numId="207" w16cid:durableId="194083348">
    <w:abstractNumId w:val="99"/>
  </w:num>
  <w:num w:numId="208" w16cid:durableId="4747207">
    <w:abstractNumId w:val="45"/>
  </w:num>
  <w:num w:numId="209" w16cid:durableId="1973292763">
    <w:abstractNumId w:val="209"/>
  </w:num>
  <w:num w:numId="210" w16cid:durableId="1025979416">
    <w:abstractNumId w:val="36"/>
  </w:num>
  <w:num w:numId="211" w16cid:durableId="1602644758">
    <w:abstractNumId w:val="69"/>
  </w:num>
  <w:num w:numId="212" w16cid:durableId="1572885681">
    <w:abstractNumId w:val="12"/>
  </w:num>
  <w:num w:numId="213" w16cid:durableId="1315599719">
    <w:abstractNumId w:val="162"/>
  </w:num>
  <w:num w:numId="214" w16cid:durableId="886646781">
    <w:abstractNumId w:val="127"/>
  </w:num>
  <w:num w:numId="215" w16cid:durableId="1195388840">
    <w:abstractNumId w:val="193"/>
  </w:num>
  <w:num w:numId="216" w16cid:durableId="1794328483">
    <w:abstractNumId w:val="9"/>
  </w:num>
  <w:num w:numId="217" w16cid:durableId="351490171">
    <w:abstractNumId w:val="7"/>
  </w:num>
  <w:num w:numId="218" w16cid:durableId="2129741456">
    <w:abstractNumId w:val="2"/>
  </w:num>
  <w:num w:numId="219" w16cid:durableId="123937860">
    <w:abstractNumId w:val="175"/>
  </w:num>
  <w:num w:numId="220" w16cid:durableId="534080998">
    <w:abstractNumId w:val="13"/>
  </w:num>
  <w:num w:numId="221" w16cid:durableId="691764006">
    <w:abstractNumId w:val="229"/>
  </w:num>
  <w:num w:numId="222" w16cid:durableId="140854482">
    <w:abstractNumId w:val="121"/>
  </w:num>
  <w:num w:numId="223" w16cid:durableId="2125801392">
    <w:abstractNumId w:val="60"/>
  </w:num>
  <w:num w:numId="224" w16cid:durableId="1249147609">
    <w:abstractNumId w:val="134"/>
  </w:num>
  <w:num w:numId="225" w16cid:durableId="1071464526">
    <w:abstractNumId w:val="48"/>
  </w:num>
  <w:num w:numId="226" w16cid:durableId="280691110">
    <w:abstractNumId w:val="220"/>
  </w:num>
  <w:num w:numId="227" w16cid:durableId="15275977">
    <w:abstractNumId w:val="16"/>
  </w:num>
  <w:num w:numId="228" w16cid:durableId="877202799">
    <w:abstractNumId w:val="267"/>
  </w:num>
  <w:num w:numId="229" w16cid:durableId="1026980188">
    <w:abstractNumId w:val="185"/>
  </w:num>
  <w:num w:numId="230" w16cid:durableId="1820881491">
    <w:abstractNumId w:val="38"/>
  </w:num>
  <w:num w:numId="231" w16cid:durableId="2094426133">
    <w:abstractNumId w:val="116"/>
  </w:num>
  <w:num w:numId="232" w16cid:durableId="512108395">
    <w:abstractNumId w:val="195"/>
  </w:num>
  <w:num w:numId="233" w16cid:durableId="1605533276">
    <w:abstractNumId w:val="255"/>
  </w:num>
  <w:num w:numId="234" w16cid:durableId="72358946">
    <w:abstractNumId w:val="235"/>
  </w:num>
  <w:num w:numId="235" w16cid:durableId="837502628">
    <w:abstractNumId w:val="215"/>
  </w:num>
  <w:num w:numId="236" w16cid:durableId="1552184218">
    <w:abstractNumId w:val="154"/>
  </w:num>
  <w:num w:numId="237" w16cid:durableId="1173952392">
    <w:abstractNumId w:val="112"/>
  </w:num>
  <w:num w:numId="238" w16cid:durableId="1744453238">
    <w:abstractNumId w:val="251"/>
  </w:num>
  <w:num w:numId="239" w16cid:durableId="1252471518">
    <w:abstractNumId w:val="266"/>
  </w:num>
  <w:num w:numId="240" w16cid:durableId="312292319">
    <w:abstractNumId w:val="178"/>
  </w:num>
  <w:num w:numId="241" w16cid:durableId="368721560">
    <w:abstractNumId w:val="35"/>
  </w:num>
  <w:num w:numId="242" w16cid:durableId="1338189559">
    <w:abstractNumId w:val="15"/>
  </w:num>
  <w:num w:numId="243" w16cid:durableId="1974864588">
    <w:abstractNumId w:val="223"/>
  </w:num>
  <w:num w:numId="244" w16cid:durableId="144050486">
    <w:abstractNumId w:val="39"/>
  </w:num>
  <w:num w:numId="245" w16cid:durableId="1358507841">
    <w:abstractNumId w:val="236"/>
  </w:num>
  <w:num w:numId="246" w16cid:durableId="1729187509">
    <w:abstractNumId w:val="260"/>
  </w:num>
  <w:num w:numId="247" w16cid:durableId="789934950">
    <w:abstractNumId w:val="147"/>
  </w:num>
  <w:num w:numId="248" w16cid:durableId="302467042">
    <w:abstractNumId w:val="213"/>
  </w:num>
  <w:num w:numId="249" w16cid:durableId="1880899631">
    <w:abstractNumId w:val="61"/>
  </w:num>
  <w:num w:numId="250" w16cid:durableId="1167748063">
    <w:abstractNumId w:val="145"/>
  </w:num>
  <w:num w:numId="251" w16cid:durableId="1313487096">
    <w:abstractNumId w:val="74"/>
  </w:num>
  <w:num w:numId="252" w16cid:durableId="1955941293">
    <w:abstractNumId w:val="113"/>
  </w:num>
  <w:num w:numId="253" w16cid:durableId="1165127879">
    <w:abstractNumId w:val="227"/>
  </w:num>
  <w:num w:numId="254" w16cid:durableId="1228611569">
    <w:abstractNumId w:val="171"/>
  </w:num>
  <w:num w:numId="255" w16cid:durableId="1621184002">
    <w:abstractNumId w:val="19"/>
  </w:num>
  <w:num w:numId="256" w16cid:durableId="609045387">
    <w:abstractNumId w:val="206"/>
  </w:num>
  <w:num w:numId="257" w16cid:durableId="761875182">
    <w:abstractNumId w:val="188"/>
  </w:num>
  <w:num w:numId="258" w16cid:durableId="445082246">
    <w:abstractNumId w:val="136"/>
  </w:num>
  <w:num w:numId="259" w16cid:durableId="1958443215">
    <w:abstractNumId w:val="246"/>
  </w:num>
  <w:num w:numId="260" w16cid:durableId="912548187">
    <w:abstractNumId w:val="198"/>
  </w:num>
  <w:num w:numId="261" w16cid:durableId="201946730">
    <w:abstractNumId w:val="119"/>
  </w:num>
  <w:num w:numId="262" w16cid:durableId="14623230">
    <w:abstractNumId w:val="137"/>
  </w:num>
  <w:num w:numId="263" w16cid:durableId="1265066954">
    <w:abstractNumId w:val="164"/>
  </w:num>
  <w:num w:numId="264" w16cid:durableId="496071254">
    <w:abstractNumId w:val="4"/>
  </w:num>
  <w:num w:numId="265" w16cid:durableId="1919560078">
    <w:abstractNumId w:val="87"/>
  </w:num>
  <w:num w:numId="266" w16cid:durableId="311980575">
    <w:abstractNumId w:val="245"/>
  </w:num>
  <w:num w:numId="267" w16cid:durableId="692876923">
    <w:abstractNumId w:val="192"/>
  </w:num>
  <w:num w:numId="268" w16cid:durableId="203838799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21F96"/>
    <w:rsid w:val="00024071"/>
    <w:rsid w:val="0003359B"/>
    <w:rsid w:val="00044863"/>
    <w:rsid w:val="0007278A"/>
    <w:rsid w:val="00073AA7"/>
    <w:rsid w:val="000819C1"/>
    <w:rsid w:val="000B53C3"/>
    <w:rsid w:val="000D139B"/>
    <w:rsid w:val="000D47D4"/>
    <w:rsid w:val="001255BE"/>
    <w:rsid w:val="00132894"/>
    <w:rsid w:val="0016393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14F33"/>
    <w:rsid w:val="00241506"/>
    <w:rsid w:val="00262510"/>
    <w:rsid w:val="00265957"/>
    <w:rsid w:val="002674F4"/>
    <w:rsid w:val="00270527"/>
    <w:rsid w:val="002738A1"/>
    <w:rsid w:val="002762B4"/>
    <w:rsid w:val="002822A0"/>
    <w:rsid w:val="002924AD"/>
    <w:rsid w:val="002A5AEB"/>
    <w:rsid w:val="002F2A53"/>
    <w:rsid w:val="003061D3"/>
    <w:rsid w:val="00333A1D"/>
    <w:rsid w:val="00342791"/>
    <w:rsid w:val="00383DB7"/>
    <w:rsid w:val="00396D1B"/>
    <w:rsid w:val="003977FB"/>
    <w:rsid w:val="003A56AB"/>
    <w:rsid w:val="003C55BF"/>
    <w:rsid w:val="003E6086"/>
    <w:rsid w:val="00400E9E"/>
    <w:rsid w:val="004214D3"/>
    <w:rsid w:val="00442C9A"/>
    <w:rsid w:val="00452C99"/>
    <w:rsid w:val="00456BB6"/>
    <w:rsid w:val="00466CAA"/>
    <w:rsid w:val="004724F0"/>
    <w:rsid w:val="004A220A"/>
    <w:rsid w:val="004B4616"/>
    <w:rsid w:val="004B56F5"/>
    <w:rsid w:val="004E3556"/>
    <w:rsid w:val="004F7981"/>
    <w:rsid w:val="005366A7"/>
    <w:rsid w:val="00537F9F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681F"/>
    <w:rsid w:val="00627244"/>
    <w:rsid w:val="006302C8"/>
    <w:rsid w:val="006519B4"/>
    <w:rsid w:val="00692729"/>
    <w:rsid w:val="006A6DEB"/>
    <w:rsid w:val="006B7F84"/>
    <w:rsid w:val="006C7C46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81020"/>
    <w:rsid w:val="00786FBF"/>
    <w:rsid w:val="007C1480"/>
    <w:rsid w:val="007F78E6"/>
    <w:rsid w:val="00801162"/>
    <w:rsid w:val="008507DB"/>
    <w:rsid w:val="0085522A"/>
    <w:rsid w:val="00862A6D"/>
    <w:rsid w:val="008715DF"/>
    <w:rsid w:val="00873DAA"/>
    <w:rsid w:val="008765B8"/>
    <w:rsid w:val="00876C00"/>
    <w:rsid w:val="00891494"/>
    <w:rsid w:val="00894622"/>
    <w:rsid w:val="008A0707"/>
    <w:rsid w:val="008B1690"/>
    <w:rsid w:val="008B31FD"/>
    <w:rsid w:val="008C036C"/>
    <w:rsid w:val="008D42A6"/>
    <w:rsid w:val="008D6A0A"/>
    <w:rsid w:val="008E5C9B"/>
    <w:rsid w:val="00940DA5"/>
    <w:rsid w:val="00952134"/>
    <w:rsid w:val="0095244E"/>
    <w:rsid w:val="00961713"/>
    <w:rsid w:val="009720F2"/>
    <w:rsid w:val="00990874"/>
    <w:rsid w:val="009F7763"/>
    <w:rsid w:val="00A04D8A"/>
    <w:rsid w:val="00A145B5"/>
    <w:rsid w:val="00A2225C"/>
    <w:rsid w:val="00A67364"/>
    <w:rsid w:val="00A92F3F"/>
    <w:rsid w:val="00AB34AB"/>
    <w:rsid w:val="00AE463E"/>
    <w:rsid w:val="00B00FE0"/>
    <w:rsid w:val="00B01BB8"/>
    <w:rsid w:val="00B04D25"/>
    <w:rsid w:val="00B62E62"/>
    <w:rsid w:val="00B71A9E"/>
    <w:rsid w:val="00B7366E"/>
    <w:rsid w:val="00B74D7D"/>
    <w:rsid w:val="00B8488D"/>
    <w:rsid w:val="00B97D1C"/>
    <w:rsid w:val="00BB1AFE"/>
    <w:rsid w:val="00BB5F00"/>
    <w:rsid w:val="00BC26C6"/>
    <w:rsid w:val="00BC3C96"/>
    <w:rsid w:val="00BC7CCC"/>
    <w:rsid w:val="00BD3F08"/>
    <w:rsid w:val="00BE34E2"/>
    <w:rsid w:val="00BF142F"/>
    <w:rsid w:val="00BF68B5"/>
    <w:rsid w:val="00BF6EAE"/>
    <w:rsid w:val="00C0610F"/>
    <w:rsid w:val="00C10B48"/>
    <w:rsid w:val="00C35BAE"/>
    <w:rsid w:val="00C47974"/>
    <w:rsid w:val="00C57DBF"/>
    <w:rsid w:val="00CB6FB7"/>
    <w:rsid w:val="00CC1633"/>
    <w:rsid w:val="00CD5DCC"/>
    <w:rsid w:val="00CF61A7"/>
    <w:rsid w:val="00CF7072"/>
    <w:rsid w:val="00D01121"/>
    <w:rsid w:val="00D02A0E"/>
    <w:rsid w:val="00D03363"/>
    <w:rsid w:val="00D10D43"/>
    <w:rsid w:val="00D163DB"/>
    <w:rsid w:val="00D6055A"/>
    <w:rsid w:val="00D63892"/>
    <w:rsid w:val="00D973BB"/>
    <w:rsid w:val="00DB2297"/>
    <w:rsid w:val="00DD1CCD"/>
    <w:rsid w:val="00E3621F"/>
    <w:rsid w:val="00E95DC3"/>
    <w:rsid w:val="00E96558"/>
    <w:rsid w:val="00EA4B3A"/>
    <w:rsid w:val="00EA5138"/>
    <w:rsid w:val="00EB7095"/>
    <w:rsid w:val="00ED12C5"/>
    <w:rsid w:val="00F133A4"/>
    <w:rsid w:val="00F20C8A"/>
    <w:rsid w:val="00F31BEE"/>
    <w:rsid w:val="00F32751"/>
    <w:rsid w:val="00F70539"/>
    <w:rsid w:val="00F760B7"/>
    <w:rsid w:val="00FA1EE2"/>
    <w:rsid w:val="00FA48B3"/>
    <w:rsid w:val="00FB24B5"/>
    <w:rsid w:val="00FB7D86"/>
    <w:rsid w:val="00FD1E0A"/>
    <w:rsid w:val="00FE0290"/>
    <w:rsid w:val="00FE204F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0ABD461F-8FD1-4E93-99B4-287EE1E0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qFormat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2C9A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2C9A"/>
    <w:rPr>
      <w:rFonts w:ascii="Inter" w:eastAsiaTheme="majorEastAsia" w:hAnsi="Inter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3_Learning_From_Layout_Route_Nested</Template>
  <TotalTime>5</TotalTime>
  <Pages>1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/>
  <dc:description/>
  <cp:lastModifiedBy>IT Modem Solution</cp:lastModifiedBy>
  <cp:revision>2</cp:revision>
  <cp:lastPrinted>2025-10-18T06:12:00Z</cp:lastPrinted>
  <dcterms:created xsi:type="dcterms:W3CDTF">2026-03-22T06:12:00Z</dcterms:created>
  <dcterms:modified xsi:type="dcterms:W3CDTF">2026-03-22T06:12:00Z</dcterms:modified>
</cp:coreProperties>
</file>