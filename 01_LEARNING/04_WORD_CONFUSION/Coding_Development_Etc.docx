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3740" w14:textId="332C6965" w:rsidR="00DD6F6B" w:rsidRPr="00DD6F6B" w:rsidRDefault="00DD6F6B" w:rsidP="00DD6F6B">
      <w:pPr>
        <w:pStyle w:val="Heading1"/>
      </w:pPr>
      <w:r>
        <w:t>Word Confusion</w:t>
      </w:r>
    </w:p>
    <w:p w14:paraId="7C786CAC" w14:textId="77777777" w:rsidR="00DD6F6B" w:rsidRPr="00DD6F6B" w:rsidRDefault="00DD6F6B" w:rsidP="00DD6F6B">
      <w:pPr>
        <w:pStyle w:val="Heading4"/>
      </w:pPr>
      <w:r w:rsidRPr="00DD6F6B">
        <w:pict w14:anchorId="5AD68F6E">
          <v:rect id="_x0000_i1073" style="width:0;height:1.5pt" o:hralign="center" o:hrstd="t" o:hr="t" fillcolor="#a0a0a0" stroked="f"/>
        </w:pict>
      </w:r>
    </w:p>
    <w:p w14:paraId="32EE0AA1" w14:textId="77777777" w:rsidR="00DD6F6B" w:rsidRPr="00DD6F6B" w:rsidRDefault="00DD6F6B" w:rsidP="00DD6F6B">
      <w:pPr>
        <w:pStyle w:val="Heading4"/>
        <w:rPr>
          <w:b/>
          <w:bCs/>
        </w:rPr>
      </w:pPr>
      <w:r w:rsidRPr="00DD6F6B">
        <w:rPr>
          <w:rFonts w:ascii="Segoe UI Emoji" w:hAnsi="Segoe UI Emoji" w:cs="Segoe UI Emoji"/>
          <w:b/>
          <w:bCs/>
        </w:rPr>
        <w:t>✅</w:t>
      </w:r>
      <w:r w:rsidRPr="00DD6F6B">
        <w:rPr>
          <w:b/>
          <w:bCs/>
        </w:rPr>
        <w:t xml:space="preserve"> 1. Coding — (Only Writing Code)</w:t>
      </w:r>
    </w:p>
    <w:p w14:paraId="711A9DF9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t xml:space="preserve">Coding = </w:t>
      </w:r>
      <w:proofErr w:type="spellStart"/>
      <w:r w:rsidRPr="00DD6F6B">
        <w:rPr>
          <w:b/>
          <w:bCs/>
        </w:rPr>
        <w:t>Sirf</w:t>
      </w:r>
      <w:proofErr w:type="spellEnd"/>
      <w:r w:rsidRPr="00DD6F6B">
        <w:rPr>
          <w:b/>
          <w:bCs/>
        </w:rPr>
        <w:t xml:space="preserve"> code </w:t>
      </w:r>
      <w:proofErr w:type="spellStart"/>
      <w:r w:rsidRPr="00DD6F6B">
        <w:rPr>
          <w:b/>
          <w:bCs/>
        </w:rPr>
        <w:t>likhna</w:t>
      </w:r>
      <w:proofErr w:type="spellEnd"/>
      <w:r w:rsidRPr="00DD6F6B">
        <w:rPr>
          <w:b/>
          <w:bCs/>
        </w:rPr>
        <w:t>.</w:t>
      </w:r>
    </w:p>
    <w:p w14:paraId="252B5158" w14:textId="77777777" w:rsidR="00DD6F6B" w:rsidRPr="00DD6F6B" w:rsidRDefault="00DD6F6B" w:rsidP="00DD6F6B">
      <w:pPr>
        <w:pStyle w:val="Heading4"/>
      </w:pPr>
      <w:r w:rsidRPr="00DD6F6B">
        <w:t xml:space="preserve">Isme </w:t>
      </w:r>
      <w:proofErr w:type="spellStart"/>
      <w:r w:rsidRPr="00DD6F6B">
        <w:t>aap</w:t>
      </w:r>
      <w:proofErr w:type="spellEnd"/>
      <w:r w:rsidRPr="00DD6F6B">
        <w:t xml:space="preserve"> bas file </w:t>
      </w:r>
      <w:proofErr w:type="spellStart"/>
      <w:r w:rsidRPr="00DD6F6B">
        <w:t>khol</w:t>
      </w:r>
      <w:proofErr w:type="spellEnd"/>
      <w:r w:rsidRPr="00DD6F6B">
        <w:t xml:space="preserve"> </w:t>
      </w:r>
      <w:proofErr w:type="spellStart"/>
      <w:r w:rsidRPr="00DD6F6B">
        <w:t>kar</w:t>
      </w:r>
      <w:proofErr w:type="spellEnd"/>
      <w:r w:rsidRPr="00DD6F6B">
        <w:t xml:space="preserve"> JavaScript, HTML, CSS, React, Node.js, jo </w:t>
      </w:r>
      <w:proofErr w:type="spellStart"/>
      <w:r w:rsidRPr="00DD6F6B">
        <w:t>bhi</w:t>
      </w:r>
      <w:proofErr w:type="spellEnd"/>
      <w:r w:rsidRPr="00DD6F6B">
        <w:t xml:space="preserve"> language ho — </w:t>
      </w:r>
      <w:proofErr w:type="spellStart"/>
      <w:r w:rsidRPr="00DD6F6B">
        <w:t>likh</w:t>
      </w:r>
      <w:proofErr w:type="spellEnd"/>
      <w:r w:rsidRPr="00DD6F6B">
        <w:t xml:space="preserve"> </w:t>
      </w:r>
      <w:proofErr w:type="spellStart"/>
      <w:r w:rsidRPr="00DD6F6B">
        <w:t>rahe</w:t>
      </w:r>
      <w:proofErr w:type="spellEnd"/>
      <w:r w:rsidRPr="00DD6F6B">
        <w:t xml:space="preserve"> ho.</w:t>
      </w:r>
    </w:p>
    <w:p w14:paraId="09DC686D" w14:textId="77777777" w:rsidR="00DD6F6B" w:rsidRPr="00DD6F6B" w:rsidRDefault="00DD6F6B" w:rsidP="00DD6F6B">
      <w:pPr>
        <w:pStyle w:val="Heading4"/>
      </w:pPr>
      <w:r w:rsidRPr="00DD6F6B">
        <w:rPr>
          <w:rFonts w:ascii="Segoe UI Emoji" w:hAnsi="Segoe UI Emoji" w:cs="Segoe UI Emoji"/>
        </w:rPr>
        <w:t>👉</w:t>
      </w:r>
      <w:r w:rsidRPr="00DD6F6B">
        <w:t xml:space="preserve"> </w:t>
      </w:r>
      <w:r w:rsidRPr="00DD6F6B">
        <w:rPr>
          <w:i/>
        </w:rPr>
        <w:t>Coding is a small part of everything.</w:t>
      </w:r>
    </w:p>
    <w:p w14:paraId="679ECDB3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t>Example:</w:t>
      </w:r>
    </w:p>
    <w:p w14:paraId="52463D65" w14:textId="77777777" w:rsidR="00DD6F6B" w:rsidRPr="00DD6F6B" w:rsidRDefault="00DD6F6B" w:rsidP="00DD6F6B">
      <w:pPr>
        <w:pStyle w:val="Heading4"/>
        <w:numPr>
          <w:ilvl w:val="0"/>
          <w:numId w:val="259"/>
        </w:numPr>
      </w:pPr>
      <w:r w:rsidRPr="00DD6F6B">
        <w:t xml:space="preserve">Button </w:t>
      </w:r>
      <w:proofErr w:type="spellStart"/>
      <w:r w:rsidRPr="00DD6F6B">
        <w:t>banaya</w:t>
      </w:r>
      <w:proofErr w:type="spellEnd"/>
    </w:p>
    <w:p w14:paraId="6BAE1EB6" w14:textId="77777777" w:rsidR="00DD6F6B" w:rsidRPr="00DD6F6B" w:rsidRDefault="00DD6F6B" w:rsidP="00DD6F6B">
      <w:pPr>
        <w:pStyle w:val="Heading4"/>
        <w:numPr>
          <w:ilvl w:val="0"/>
          <w:numId w:val="259"/>
        </w:numPr>
      </w:pPr>
      <w:r w:rsidRPr="00DD6F6B">
        <w:t xml:space="preserve">Function </w:t>
      </w:r>
      <w:proofErr w:type="spellStart"/>
      <w:r w:rsidRPr="00DD6F6B">
        <w:t>likha</w:t>
      </w:r>
      <w:proofErr w:type="spellEnd"/>
    </w:p>
    <w:p w14:paraId="11DD0FDA" w14:textId="77777777" w:rsidR="00DD6F6B" w:rsidRPr="00DD6F6B" w:rsidRDefault="00DD6F6B" w:rsidP="00DD6F6B">
      <w:pPr>
        <w:pStyle w:val="Heading4"/>
        <w:numPr>
          <w:ilvl w:val="0"/>
          <w:numId w:val="259"/>
        </w:numPr>
      </w:pPr>
      <w:r w:rsidRPr="00DD6F6B">
        <w:t xml:space="preserve">API call </w:t>
      </w:r>
      <w:proofErr w:type="spellStart"/>
      <w:r w:rsidRPr="00DD6F6B">
        <w:t>likha</w:t>
      </w:r>
      <w:proofErr w:type="spellEnd"/>
    </w:p>
    <w:p w14:paraId="68B5C8AD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t>Coding ≠ Full website</w:t>
      </w:r>
      <w:r w:rsidRPr="00DD6F6B">
        <w:br/>
        <w:t>Coding = Website ka ek part.</w:t>
      </w:r>
    </w:p>
    <w:p w14:paraId="20E094AD" w14:textId="77777777" w:rsidR="00DD6F6B" w:rsidRPr="00DD6F6B" w:rsidRDefault="00DD6F6B" w:rsidP="00DD6F6B">
      <w:pPr>
        <w:pStyle w:val="Heading4"/>
      </w:pPr>
      <w:r w:rsidRPr="00DD6F6B">
        <w:pict w14:anchorId="74494F17">
          <v:rect id="_x0000_i1074" style="width:0;height:1.5pt" o:hralign="center" o:hrstd="t" o:hr="t" fillcolor="#a0a0a0" stroked="f"/>
        </w:pict>
      </w:r>
    </w:p>
    <w:p w14:paraId="62B4860A" w14:textId="77777777" w:rsidR="00DD6F6B" w:rsidRPr="00DD6F6B" w:rsidRDefault="00DD6F6B" w:rsidP="00DD6F6B">
      <w:pPr>
        <w:pStyle w:val="Heading4"/>
        <w:rPr>
          <w:b/>
          <w:bCs/>
        </w:rPr>
      </w:pPr>
      <w:r w:rsidRPr="00DD6F6B">
        <w:rPr>
          <w:rFonts w:ascii="Segoe UI Emoji" w:hAnsi="Segoe UI Emoji" w:cs="Segoe UI Emoji"/>
          <w:b/>
          <w:bCs/>
        </w:rPr>
        <w:t>✅</w:t>
      </w:r>
      <w:r w:rsidRPr="00DD6F6B">
        <w:rPr>
          <w:b/>
          <w:bCs/>
        </w:rPr>
        <w:t xml:space="preserve"> 2. Website Development — (Complete Website Banana)</w:t>
      </w:r>
    </w:p>
    <w:p w14:paraId="42871BA1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t xml:space="preserve">Website Development = Website ko beginning se end </w:t>
      </w:r>
      <w:proofErr w:type="spellStart"/>
      <w:r w:rsidRPr="00DD6F6B">
        <w:rPr>
          <w:b/>
          <w:bCs/>
        </w:rPr>
        <w:t>tak</w:t>
      </w:r>
      <w:proofErr w:type="spellEnd"/>
      <w:r w:rsidRPr="00DD6F6B">
        <w:rPr>
          <w:b/>
          <w:bCs/>
        </w:rPr>
        <w:t xml:space="preserve"> banana.</w:t>
      </w:r>
    </w:p>
    <w:p w14:paraId="543BBBD7" w14:textId="77777777" w:rsidR="00DD6F6B" w:rsidRPr="00DD6F6B" w:rsidRDefault="00DD6F6B" w:rsidP="00DD6F6B">
      <w:pPr>
        <w:pStyle w:val="Heading4"/>
      </w:pPr>
      <w:r w:rsidRPr="00DD6F6B">
        <w:t xml:space="preserve">Isme coding </w:t>
      </w:r>
      <w:proofErr w:type="spellStart"/>
      <w:r w:rsidRPr="00DD6F6B">
        <w:t>ke</w:t>
      </w:r>
      <w:proofErr w:type="spellEnd"/>
      <w:r w:rsidRPr="00DD6F6B">
        <w:t xml:space="preserve"> </w:t>
      </w:r>
      <w:proofErr w:type="spellStart"/>
      <w:r w:rsidRPr="00DD6F6B">
        <w:t>alawa</w:t>
      </w:r>
      <w:proofErr w:type="spellEnd"/>
      <w:r w:rsidRPr="00DD6F6B">
        <w:t xml:space="preserve"> yeh sab </w:t>
      </w:r>
      <w:proofErr w:type="spellStart"/>
      <w:r w:rsidRPr="00DD6F6B">
        <w:t>hota</w:t>
      </w:r>
      <w:proofErr w:type="spellEnd"/>
      <w:r w:rsidRPr="00DD6F6B">
        <w:t xml:space="preserve"> </w:t>
      </w:r>
      <w:proofErr w:type="spellStart"/>
      <w:r w:rsidRPr="00DD6F6B">
        <w:t>hai</w:t>
      </w:r>
      <w:proofErr w:type="spellEnd"/>
      <w:r w:rsidRPr="00DD6F6B">
        <w:t>:</w:t>
      </w:r>
    </w:p>
    <w:p w14:paraId="12A20478" w14:textId="77777777" w:rsidR="00DD6F6B" w:rsidRPr="00DD6F6B" w:rsidRDefault="00DD6F6B" w:rsidP="00DD6F6B">
      <w:pPr>
        <w:pStyle w:val="Heading4"/>
        <w:numPr>
          <w:ilvl w:val="0"/>
          <w:numId w:val="260"/>
        </w:numPr>
      </w:pPr>
      <w:r w:rsidRPr="00DD6F6B">
        <w:t>Planning</w:t>
      </w:r>
    </w:p>
    <w:p w14:paraId="6C922F81" w14:textId="77777777" w:rsidR="00DD6F6B" w:rsidRPr="00DD6F6B" w:rsidRDefault="00DD6F6B" w:rsidP="00DD6F6B">
      <w:pPr>
        <w:pStyle w:val="Heading4"/>
        <w:numPr>
          <w:ilvl w:val="0"/>
          <w:numId w:val="260"/>
        </w:numPr>
      </w:pPr>
      <w:r w:rsidRPr="00DD6F6B">
        <w:t>Designing</w:t>
      </w:r>
    </w:p>
    <w:p w14:paraId="3F3565BE" w14:textId="77777777" w:rsidR="00DD6F6B" w:rsidRPr="00DD6F6B" w:rsidRDefault="00DD6F6B" w:rsidP="00DD6F6B">
      <w:pPr>
        <w:pStyle w:val="Heading4"/>
        <w:numPr>
          <w:ilvl w:val="0"/>
          <w:numId w:val="260"/>
        </w:numPr>
      </w:pPr>
      <w:r w:rsidRPr="00DD6F6B">
        <w:t>Coding</w:t>
      </w:r>
    </w:p>
    <w:p w14:paraId="7E8D09DA" w14:textId="77777777" w:rsidR="00DD6F6B" w:rsidRPr="00DD6F6B" w:rsidRDefault="00DD6F6B" w:rsidP="00DD6F6B">
      <w:pPr>
        <w:pStyle w:val="Heading4"/>
        <w:numPr>
          <w:ilvl w:val="0"/>
          <w:numId w:val="260"/>
        </w:numPr>
      </w:pPr>
      <w:r w:rsidRPr="00DD6F6B">
        <w:t>Database (agar required)</w:t>
      </w:r>
    </w:p>
    <w:p w14:paraId="03BFFC9D" w14:textId="77777777" w:rsidR="00DD6F6B" w:rsidRPr="00DD6F6B" w:rsidRDefault="00DD6F6B" w:rsidP="00DD6F6B">
      <w:pPr>
        <w:pStyle w:val="Heading4"/>
        <w:numPr>
          <w:ilvl w:val="0"/>
          <w:numId w:val="260"/>
        </w:numPr>
      </w:pPr>
      <w:r w:rsidRPr="00DD6F6B">
        <w:t>Testing</w:t>
      </w:r>
    </w:p>
    <w:p w14:paraId="774AD5CB" w14:textId="77777777" w:rsidR="00DD6F6B" w:rsidRPr="00DD6F6B" w:rsidRDefault="00DD6F6B" w:rsidP="00DD6F6B">
      <w:pPr>
        <w:pStyle w:val="Heading4"/>
        <w:numPr>
          <w:ilvl w:val="0"/>
          <w:numId w:val="260"/>
        </w:numPr>
      </w:pPr>
      <w:r w:rsidRPr="00DD6F6B">
        <w:t>Hosting</w:t>
      </w:r>
    </w:p>
    <w:p w14:paraId="0CF8C6E2" w14:textId="77777777" w:rsidR="00DD6F6B" w:rsidRPr="00DD6F6B" w:rsidRDefault="00DD6F6B" w:rsidP="00DD6F6B">
      <w:pPr>
        <w:pStyle w:val="Heading4"/>
        <w:numPr>
          <w:ilvl w:val="0"/>
          <w:numId w:val="260"/>
        </w:numPr>
      </w:pPr>
      <w:r w:rsidRPr="00DD6F6B">
        <w:t>Deployment</w:t>
      </w:r>
    </w:p>
    <w:p w14:paraId="3EF28293" w14:textId="77777777" w:rsidR="00DD6F6B" w:rsidRPr="00DD6F6B" w:rsidRDefault="00DD6F6B" w:rsidP="00DD6F6B">
      <w:pPr>
        <w:pStyle w:val="Heading4"/>
      </w:pPr>
      <w:r w:rsidRPr="00DD6F6B">
        <w:rPr>
          <w:rFonts w:ascii="Segoe UI Emoji" w:hAnsi="Segoe UI Emoji" w:cs="Segoe UI Emoji"/>
        </w:rPr>
        <w:t>👉</w:t>
      </w:r>
      <w:r w:rsidRPr="00DD6F6B">
        <w:t xml:space="preserve"> </w:t>
      </w:r>
      <w:r w:rsidRPr="00DD6F6B">
        <w:rPr>
          <w:i/>
        </w:rPr>
        <w:t>Website development = coding + planning + designing + setup.</w:t>
      </w:r>
    </w:p>
    <w:p w14:paraId="78881D43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lastRenderedPageBreak/>
        <w:t>Example:</w:t>
      </w:r>
      <w:r w:rsidRPr="00DD6F6B">
        <w:br/>
      </w:r>
      <w:proofErr w:type="spellStart"/>
      <w:r w:rsidRPr="00DD6F6B">
        <w:t>Aap</w:t>
      </w:r>
      <w:proofErr w:type="spellEnd"/>
      <w:r w:rsidRPr="00DD6F6B">
        <w:t xml:space="preserve"> ek real estate website poori </w:t>
      </w:r>
      <w:proofErr w:type="spellStart"/>
      <w:r w:rsidRPr="00DD6F6B">
        <w:t>bana</w:t>
      </w:r>
      <w:proofErr w:type="spellEnd"/>
      <w:r w:rsidRPr="00DD6F6B">
        <w:t xml:space="preserve"> </w:t>
      </w:r>
      <w:proofErr w:type="spellStart"/>
      <w:r w:rsidRPr="00DD6F6B">
        <w:t>rahe</w:t>
      </w:r>
      <w:proofErr w:type="spellEnd"/>
      <w:r w:rsidRPr="00DD6F6B">
        <w:t xml:space="preserve"> ho — Home, About, Contact, Admin panel, login, hosting.</w:t>
      </w:r>
    </w:p>
    <w:p w14:paraId="18D787B5" w14:textId="77777777" w:rsidR="00DD6F6B" w:rsidRPr="00DD6F6B" w:rsidRDefault="00DD6F6B" w:rsidP="00DD6F6B">
      <w:pPr>
        <w:pStyle w:val="Heading4"/>
      </w:pPr>
      <w:r w:rsidRPr="00DD6F6B">
        <w:pict w14:anchorId="3B6C2748">
          <v:rect id="_x0000_i1075" style="width:0;height:1.5pt" o:hralign="center" o:hrstd="t" o:hr="t" fillcolor="#a0a0a0" stroked="f"/>
        </w:pict>
      </w:r>
    </w:p>
    <w:p w14:paraId="1F7DE1AE" w14:textId="77777777" w:rsidR="00DD6F6B" w:rsidRPr="00DD6F6B" w:rsidRDefault="00DD6F6B" w:rsidP="00DD6F6B">
      <w:pPr>
        <w:pStyle w:val="Heading4"/>
        <w:rPr>
          <w:b/>
          <w:bCs/>
        </w:rPr>
      </w:pPr>
      <w:r w:rsidRPr="00DD6F6B">
        <w:rPr>
          <w:rFonts w:ascii="Segoe UI Emoji" w:hAnsi="Segoe UI Emoji" w:cs="Segoe UI Emoji"/>
          <w:b/>
          <w:bCs/>
        </w:rPr>
        <w:t>✅</w:t>
      </w:r>
      <w:r w:rsidRPr="00DD6F6B">
        <w:rPr>
          <w:b/>
          <w:bCs/>
        </w:rPr>
        <w:t xml:space="preserve"> 3. Product Development — (Full System / Full Software Banana)</w:t>
      </w:r>
    </w:p>
    <w:p w14:paraId="3B478928" w14:textId="77777777" w:rsidR="00DD6F6B" w:rsidRPr="00DD6F6B" w:rsidRDefault="00DD6F6B" w:rsidP="00DD6F6B">
      <w:pPr>
        <w:pStyle w:val="Heading4"/>
      </w:pPr>
      <w:r w:rsidRPr="00DD6F6B">
        <w:t xml:space="preserve">Yeh </w:t>
      </w:r>
      <w:proofErr w:type="spellStart"/>
      <w:r w:rsidRPr="00DD6F6B">
        <w:t>sabse</w:t>
      </w:r>
      <w:proofErr w:type="spellEnd"/>
      <w:r w:rsidRPr="00DD6F6B">
        <w:t xml:space="preserve"> </w:t>
      </w:r>
      <w:proofErr w:type="spellStart"/>
      <w:r w:rsidRPr="00DD6F6B">
        <w:t>bada</w:t>
      </w:r>
      <w:proofErr w:type="spellEnd"/>
      <w:r w:rsidRPr="00DD6F6B">
        <w:t xml:space="preserve"> word </w:t>
      </w:r>
      <w:proofErr w:type="spellStart"/>
      <w:r w:rsidRPr="00DD6F6B">
        <w:t>hai</w:t>
      </w:r>
      <w:proofErr w:type="spellEnd"/>
      <w:r w:rsidRPr="00DD6F6B">
        <w:t>.</w:t>
      </w:r>
    </w:p>
    <w:p w14:paraId="42659F2B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t>Product Development = Poore business system ko banana.</w:t>
      </w:r>
      <w:r w:rsidRPr="00DD6F6B">
        <w:br/>
      </w:r>
      <w:proofErr w:type="spellStart"/>
      <w:r w:rsidRPr="00DD6F6B">
        <w:t>Sirf</w:t>
      </w:r>
      <w:proofErr w:type="spellEnd"/>
      <w:r w:rsidRPr="00DD6F6B">
        <w:t xml:space="preserve"> website </w:t>
      </w:r>
      <w:proofErr w:type="spellStart"/>
      <w:r w:rsidRPr="00DD6F6B">
        <w:t>nahi</w:t>
      </w:r>
      <w:proofErr w:type="spellEnd"/>
      <w:r w:rsidRPr="00DD6F6B">
        <w:t>.</w:t>
      </w:r>
      <w:r w:rsidRPr="00DD6F6B">
        <w:br/>
      </w:r>
      <w:proofErr w:type="spellStart"/>
      <w:r w:rsidRPr="00DD6F6B">
        <w:t>Sirf</w:t>
      </w:r>
      <w:proofErr w:type="spellEnd"/>
      <w:r w:rsidRPr="00DD6F6B">
        <w:t xml:space="preserve"> coding </w:t>
      </w:r>
      <w:proofErr w:type="spellStart"/>
      <w:r w:rsidRPr="00DD6F6B">
        <w:t>nahi</w:t>
      </w:r>
      <w:proofErr w:type="spellEnd"/>
      <w:r w:rsidRPr="00DD6F6B">
        <w:t>.</w:t>
      </w:r>
      <w:r w:rsidRPr="00DD6F6B">
        <w:br/>
      </w:r>
      <w:proofErr w:type="spellStart"/>
      <w:r w:rsidRPr="00DD6F6B">
        <w:t>Poora</w:t>
      </w:r>
      <w:proofErr w:type="spellEnd"/>
      <w:r w:rsidRPr="00DD6F6B">
        <w:t xml:space="preserve"> ecosystem banana.</w:t>
      </w:r>
    </w:p>
    <w:p w14:paraId="4F981414" w14:textId="77777777" w:rsidR="00DD6F6B" w:rsidRPr="00DD6F6B" w:rsidRDefault="00DD6F6B" w:rsidP="00DD6F6B">
      <w:pPr>
        <w:pStyle w:val="Heading4"/>
      </w:pPr>
      <w:r w:rsidRPr="00DD6F6B">
        <w:t xml:space="preserve">Isme </w:t>
      </w:r>
      <w:proofErr w:type="spellStart"/>
      <w:r w:rsidRPr="00DD6F6B">
        <w:t>hota</w:t>
      </w:r>
      <w:proofErr w:type="spellEnd"/>
      <w:r w:rsidRPr="00DD6F6B">
        <w:t xml:space="preserve"> </w:t>
      </w:r>
      <w:proofErr w:type="spellStart"/>
      <w:r w:rsidRPr="00DD6F6B">
        <w:t>hai</w:t>
      </w:r>
      <w:proofErr w:type="spellEnd"/>
      <w:r w:rsidRPr="00DD6F6B">
        <w:t>:</w:t>
      </w:r>
    </w:p>
    <w:p w14:paraId="18472CD8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Product Idea</w:t>
      </w:r>
    </w:p>
    <w:p w14:paraId="7D900B52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Market Research</w:t>
      </w:r>
    </w:p>
    <w:p w14:paraId="1A0F331D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UX/UI Design</w:t>
      </w:r>
    </w:p>
    <w:p w14:paraId="5428AFC8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Full Backend</w:t>
      </w:r>
    </w:p>
    <w:p w14:paraId="37EC7A1A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Full Frontend</w:t>
      </w:r>
    </w:p>
    <w:p w14:paraId="0615073F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Database + Authentication</w:t>
      </w:r>
    </w:p>
    <w:p w14:paraId="6FC3C085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Payment Gateway</w:t>
      </w:r>
    </w:p>
    <w:p w14:paraId="43BD96D7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Admin Dashboard</w:t>
      </w:r>
    </w:p>
    <w:p w14:paraId="5B509EEE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Launch</w:t>
      </w:r>
    </w:p>
    <w:p w14:paraId="3EEDEEB9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Tracking</w:t>
      </w:r>
    </w:p>
    <w:p w14:paraId="48EBF604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Updates</w:t>
      </w:r>
    </w:p>
    <w:p w14:paraId="1F49C3E2" w14:textId="77777777" w:rsidR="00DD6F6B" w:rsidRPr="00DD6F6B" w:rsidRDefault="00DD6F6B" w:rsidP="00DD6F6B">
      <w:pPr>
        <w:pStyle w:val="Heading4"/>
        <w:numPr>
          <w:ilvl w:val="0"/>
          <w:numId w:val="261"/>
        </w:numPr>
      </w:pPr>
      <w:r w:rsidRPr="00DD6F6B">
        <w:t>Customer Support</w:t>
      </w:r>
    </w:p>
    <w:p w14:paraId="6BEC7311" w14:textId="77777777" w:rsidR="00DD6F6B" w:rsidRPr="00DD6F6B" w:rsidRDefault="00DD6F6B" w:rsidP="00DD6F6B">
      <w:pPr>
        <w:pStyle w:val="Heading4"/>
      </w:pPr>
      <w:r w:rsidRPr="00DD6F6B">
        <w:rPr>
          <w:rFonts w:ascii="Segoe UI Emoji" w:hAnsi="Segoe UI Emoji" w:cs="Segoe UI Emoji"/>
        </w:rPr>
        <w:t>👉</w:t>
      </w:r>
      <w:r w:rsidRPr="00DD6F6B">
        <w:t xml:space="preserve"> </w:t>
      </w:r>
      <w:r w:rsidRPr="00DD6F6B">
        <w:rPr>
          <w:i/>
        </w:rPr>
        <w:t>Micro SaaS = Product Development</w:t>
      </w:r>
    </w:p>
    <w:p w14:paraId="69073554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t>Example:</w:t>
      </w:r>
      <w:r w:rsidRPr="00DD6F6B">
        <w:br/>
      </w:r>
      <w:proofErr w:type="spellStart"/>
      <w:r w:rsidRPr="00DD6F6B">
        <w:t>Aap</w:t>
      </w:r>
      <w:proofErr w:type="spellEnd"/>
      <w:r w:rsidRPr="00DD6F6B">
        <w:t xml:space="preserve"> ek appointment-booking SaaS </w:t>
      </w:r>
      <w:proofErr w:type="spellStart"/>
      <w:r w:rsidRPr="00DD6F6B">
        <w:t>bana</w:t>
      </w:r>
      <w:proofErr w:type="spellEnd"/>
      <w:r w:rsidRPr="00DD6F6B">
        <w:t xml:space="preserve"> </w:t>
      </w:r>
      <w:proofErr w:type="spellStart"/>
      <w:r w:rsidRPr="00DD6F6B">
        <w:t>rahe</w:t>
      </w:r>
      <w:proofErr w:type="spellEnd"/>
      <w:r w:rsidRPr="00DD6F6B">
        <w:t xml:space="preserve"> ho </w:t>
      </w:r>
      <w:proofErr w:type="spellStart"/>
      <w:r w:rsidRPr="00DD6F6B">
        <w:t>jisme</w:t>
      </w:r>
      <w:proofErr w:type="spellEnd"/>
      <w:r w:rsidRPr="00DD6F6B">
        <w:t>:</w:t>
      </w:r>
    </w:p>
    <w:p w14:paraId="5495D5EB" w14:textId="77777777" w:rsidR="00DD6F6B" w:rsidRPr="00DD6F6B" w:rsidRDefault="00DD6F6B" w:rsidP="00DD6F6B">
      <w:pPr>
        <w:pStyle w:val="Heading4"/>
        <w:numPr>
          <w:ilvl w:val="0"/>
          <w:numId w:val="262"/>
        </w:numPr>
      </w:pPr>
      <w:r w:rsidRPr="00DD6F6B">
        <w:t>Doctor login</w:t>
      </w:r>
    </w:p>
    <w:p w14:paraId="133C829F" w14:textId="77777777" w:rsidR="00DD6F6B" w:rsidRPr="00DD6F6B" w:rsidRDefault="00DD6F6B" w:rsidP="00DD6F6B">
      <w:pPr>
        <w:pStyle w:val="Heading4"/>
        <w:numPr>
          <w:ilvl w:val="0"/>
          <w:numId w:val="262"/>
        </w:numPr>
      </w:pPr>
      <w:r w:rsidRPr="00DD6F6B">
        <w:t>Patient booking</w:t>
      </w:r>
    </w:p>
    <w:p w14:paraId="136BD6F8" w14:textId="77777777" w:rsidR="00DD6F6B" w:rsidRPr="00DD6F6B" w:rsidRDefault="00DD6F6B" w:rsidP="00DD6F6B">
      <w:pPr>
        <w:pStyle w:val="Heading4"/>
        <w:numPr>
          <w:ilvl w:val="0"/>
          <w:numId w:val="262"/>
        </w:numPr>
      </w:pPr>
      <w:r w:rsidRPr="00DD6F6B">
        <w:t>Payment</w:t>
      </w:r>
    </w:p>
    <w:p w14:paraId="2B22AD54" w14:textId="77777777" w:rsidR="00DD6F6B" w:rsidRPr="00DD6F6B" w:rsidRDefault="00DD6F6B" w:rsidP="00DD6F6B">
      <w:pPr>
        <w:pStyle w:val="Heading4"/>
        <w:numPr>
          <w:ilvl w:val="0"/>
          <w:numId w:val="262"/>
        </w:numPr>
      </w:pPr>
      <w:r w:rsidRPr="00DD6F6B">
        <w:t>Notifications</w:t>
      </w:r>
    </w:p>
    <w:p w14:paraId="6C60430F" w14:textId="77777777" w:rsidR="00DD6F6B" w:rsidRPr="00DD6F6B" w:rsidRDefault="00DD6F6B" w:rsidP="00DD6F6B">
      <w:pPr>
        <w:pStyle w:val="Heading4"/>
        <w:numPr>
          <w:ilvl w:val="0"/>
          <w:numId w:val="262"/>
        </w:numPr>
      </w:pPr>
      <w:r w:rsidRPr="00DD6F6B">
        <w:t>Admin panel</w:t>
      </w:r>
    </w:p>
    <w:p w14:paraId="43F98498" w14:textId="77777777" w:rsidR="00DD6F6B" w:rsidRPr="00DD6F6B" w:rsidRDefault="00DD6F6B" w:rsidP="00DD6F6B">
      <w:pPr>
        <w:pStyle w:val="Heading4"/>
        <w:numPr>
          <w:ilvl w:val="0"/>
          <w:numId w:val="262"/>
        </w:numPr>
      </w:pPr>
      <w:r w:rsidRPr="00DD6F6B">
        <w:t>Analytics</w:t>
      </w:r>
    </w:p>
    <w:p w14:paraId="566095A8" w14:textId="77777777" w:rsidR="00DD6F6B" w:rsidRPr="00DD6F6B" w:rsidRDefault="00DD6F6B" w:rsidP="00DD6F6B">
      <w:pPr>
        <w:pStyle w:val="Heading4"/>
        <w:numPr>
          <w:ilvl w:val="0"/>
          <w:numId w:val="262"/>
        </w:numPr>
      </w:pPr>
      <w:r w:rsidRPr="00DD6F6B">
        <w:t>Subscription</w:t>
      </w:r>
    </w:p>
    <w:p w14:paraId="525A3116" w14:textId="77777777" w:rsidR="00DD6F6B" w:rsidRPr="00DD6F6B" w:rsidRDefault="00DD6F6B" w:rsidP="00DD6F6B">
      <w:pPr>
        <w:pStyle w:val="Heading4"/>
      </w:pPr>
      <w:r w:rsidRPr="00DD6F6B">
        <w:t xml:space="preserve">Yeh Website Development se </w:t>
      </w:r>
      <w:proofErr w:type="spellStart"/>
      <w:r w:rsidRPr="00DD6F6B">
        <w:rPr>
          <w:b/>
          <w:bCs/>
        </w:rPr>
        <w:t>bada</w:t>
      </w:r>
      <w:proofErr w:type="spellEnd"/>
      <w:r w:rsidRPr="00DD6F6B">
        <w:t xml:space="preserve"> </w:t>
      </w:r>
      <w:proofErr w:type="spellStart"/>
      <w:r w:rsidRPr="00DD6F6B">
        <w:t>hai</w:t>
      </w:r>
      <w:proofErr w:type="spellEnd"/>
      <w:r w:rsidRPr="00DD6F6B">
        <w:t>.</w:t>
      </w:r>
    </w:p>
    <w:p w14:paraId="6919F7C6" w14:textId="77777777" w:rsidR="00DD6F6B" w:rsidRPr="00DD6F6B" w:rsidRDefault="00DD6F6B" w:rsidP="00DD6F6B">
      <w:pPr>
        <w:pStyle w:val="Heading4"/>
      </w:pPr>
      <w:r w:rsidRPr="00DD6F6B">
        <w:pict w14:anchorId="3F2BCDCC">
          <v:rect id="_x0000_i1076" style="width:0;height:1.5pt" o:hralign="center" o:hrstd="t" o:hr="t" fillcolor="#a0a0a0" stroked="f"/>
        </w:pict>
      </w:r>
    </w:p>
    <w:p w14:paraId="24435E84" w14:textId="77777777" w:rsidR="00DD6F6B" w:rsidRPr="00DD6F6B" w:rsidRDefault="00DD6F6B" w:rsidP="00DD6F6B">
      <w:pPr>
        <w:pStyle w:val="Heading4"/>
        <w:rPr>
          <w:b/>
          <w:bCs/>
        </w:rPr>
      </w:pPr>
      <w:r w:rsidRPr="00DD6F6B">
        <w:rPr>
          <w:rFonts w:ascii="Segoe UI Emoji" w:hAnsi="Segoe UI Emoji" w:cs="Segoe UI Emoji"/>
          <w:b/>
          <w:bCs/>
        </w:rPr>
        <w:t>✅</w:t>
      </w:r>
      <w:r w:rsidRPr="00DD6F6B">
        <w:rPr>
          <w:b/>
          <w:bCs/>
        </w:rPr>
        <w:t xml:space="preserve"> 4. Build — (Software/Website ko Compile </w:t>
      </w:r>
      <w:proofErr w:type="spellStart"/>
      <w:r w:rsidRPr="00DD6F6B">
        <w:rPr>
          <w:b/>
          <w:bCs/>
        </w:rPr>
        <w:t>karke</w:t>
      </w:r>
      <w:proofErr w:type="spellEnd"/>
      <w:r w:rsidRPr="00DD6F6B">
        <w:rPr>
          <w:b/>
          <w:bCs/>
        </w:rPr>
        <w:t xml:space="preserve"> Optimized Version Banana)</w:t>
      </w:r>
    </w:p>
    <w:p w14:paraId="478DC3E5" w14:textId="77777777" w:rsidR="00DD6F6B" w:rsidRPr="00DD6F6B" w:rsidRDefault="00DD6F6B" w:rsidP="00DD6F6B">
      <w:pPr>
        <w:pStyle w:val="Heading4"/>
      </w:pPr>
      <w:r w:rsidRPr="00DD6F6B">
        <w:t xml:space="preserve">Developer </w:t>
      </w:r>
      <w:proofErr w:type="spellStart"/>
      <w:r w:rsidRPr="00DD6F6B">
        <w:t>ke</w:t>
      </w:r>
      <w:proofErr w:type="spellEnd"/>
      <w:r w:rsidRPr="00DD6F6B">
        <w:t xml:space="preserve"> terms </w:t>
      </w:r>
      <w:proofErr w:type="spellStart"/>
      <w:r w:rsidRPr="00DD6F6B">
        <w:t>mein</w:t>
      </w:r>
      <w:proofErr w:type="spellEnd"/>
      <w:r w:rsidRPr="00DD6F6B">
        <w:t>:</w:t>
      </w:r>
    </w:p>
    <w:p w14:paraId="24A10F25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t>Build = Developer code → Production-ready output.</w:t>
      </w:r>
      <w:r w:rsidRPr="00DD6F6B">
        <w:br/>
        <w:t xml:space="preserve">Jaise React </w:t>
      </w:r>
      <w:proofErr w:type="spellStart"/>
      <w:r w:rsidRPr="00DD6F6B">
        <w:t>mein</w:t>
      </w:r>
      <w:proofErr w:type="spellEnd"/>
      <w:r w:rsidRPr="00DD6F6B">
        <w:t>:</w:t>
      </w:r>
    </w:p>
    <w:p w14:paraId="51CEC7F2" w14:textId="77777777" w:rsidR="00DD6F6B" w:rsidRPr="00DD6F6B" w:rsidRDefault="00DD6F6B" w:rsidP="00DD6F6B">
      <w:pPr>
        <w:pStyle w:val="Heading4"/>
      </w:pPr>
      <w:proofErr w:type="spellStart"/>
      <w:r w:rsidRPr="00DD6F6B">
        <w:t>npm</w:t>
      </w:r>
      <w:proofErr w:type="spellEnd"/>
      <w:r w:rsidRPr="00DD6F6B">
        <w:t xml:space="preserve"> run build</w:t>
      </w:r>
    </w:p>
    <w:p w14:paraId="04D97006" w14:textId="77777777" w:rsidR="00DD6F6B" w:rsidRPr="00DD6F6B" w:rsidRDefault="00DD6F6B" w:rsidP="00DD6F6B">
      <w:pPr>
        <w:pStyle w:val="Heading4"/>
      </w:pPr>
      <w:r w:rsidRPr="00DD6F6B">
        <w:t>Iska meaning:</w:t>
      </w:r>
    </w:p>
    <w:p w14:paraId="24AB593E" w14:textId="77777777" w:rsidR="00DD6F6B" w:rsidRPr="00DD6F6B" w:rsidRDefault="00DD6F6B" w:rsidP="00DD6F6B">
      <w:pPr>
        <w:pStyle w:val="Heading4"/>
        <w:numPr>
          <w:ilvl w:val="0"/>
          <w:numId w:val="263"/>
        </w:numPr>
      </w:pPr>
      <w:r w:rsidRPr="00DD6F6B">
        <w:t xml:space="preserve">Code optimize </w:t>
      </w:r>
      <w:proofErr w:type="spellStart"/>
      <w:r w:rsidRPr="00DD6F6B">
        <w:t>hota</w:t>
      </w:r>
      <w:proofErr w:type="spellEnd"/>
      <w:r w:rsidRPr="00DD6F6B">
        <w:t xml:space="preserve"> </w:t>
      </w:r>
      <w:proofErr w:type="spellStart"/>
      <w:r w:rsidRPr="00DD6F6B">
        <w:t>hai</w:t>
      </w:r>
      <w:proofErr w:type="spellEnd"/>
    </w:p>
    <w:p w14:paraId="5C8B68CD" w14:textId="77777777" w:rsidR="00DD6F6B" w:rsidRPr="00DD6F6B" w:rsidRDefault="00DD6F6B" w:rsidP="00DD6F6B">
      <w:pPr>
        <w:pStyle w:val="Heading4"/>
        <w:numPr>
          <w:ilvl w:val="0"/>
          <w:numId w:val="263"/>
        </w:numPr>
      </w:pPr>
      <w:r w:rsidRPr="00DD6F6B">
        <w:t xml:space="preserve">Files compress </w:t>
      </w:r>
      <w:proofErr w:type="spellStart"/>
      <w:r w:rsidRPr="00DD6F6B">
        <w:t>hoti</w:t>
      </w:r>
      <w:proofErr w:type="spellEnd"/>
      <w:r w:rsidRPr="00DD6F6B">
        <w:t xml:space="preserve"> </w:t>
      </w:r>
      <w:proofErr w:type="spellStart"/>
      <w:r w:rsidRPr="00DD6F6B">
        <w:t>hain</w:t>
      </w:r>
      <w:proofErr w:type="spellEnd"/>
    </w:p>
    <w:p w14:paraId="6B407309" w14:textId="77777777" w:rsidR="00DD6F6B" w:rsidRPr="00DD6F6B" w:rsidRDefault="00DD6F6B" w:rsidP="00DD6F6B">
      <w:pPr>
        <w:pStyle w:val="Heading4"/>
        <w:numPr>
          <w:ilvl w:val="0"/>
          <w:numId w:val="263"/>
        </w:numPr>
      </w:pPr>
      <w:r w:rsidRPr="00DD6F6B">
        <w:t xml:space="preserve">Debug code </w:t>
      </w:r>
      <w:proofErr w:type="gramStart"/>
      <w:r w:rsidRPr="00DD6F6B">
        <w:t>remove</w:t>
      </w:r>
      <w:proofErr w:type="gramEnd"/>
      <w:r w:rsidRPr="00DD6F6B">
        <w:t xml:space="preserve"> </w:t>
      </w:r>
      <w:proofErr w:type="spellStart"/>
      <w:r w:rsidRPr="00DD6F6B">
        <w:t>hota</w:t>
      </w:r>
      <w:proofErr w:type="spellEnd"/>
      <w:r w:rsidRPr="00DD6F6B">
        <w:t xml:space="preserve"> </w:t>
      </w:r>
      <w:proofErr w:type="spellStart"/>
      <w:r w:rsidRPr="00DD6F6B">
        <w:t>hai</w:t>
      </w:r>
      <w:proofErr w:type="spellEnd"/>
    </w:p>
    <w:p w14:paraId="228A160F" w14:textId="77777777" w:rsidR="00DD6F6B" w:rsidRPr="00DD6F6B" w:rsidRDefault="00DD6F6B" w:rsidP="00DD6F6B">
      <w:pPr>
        <w:pStyle w:val="Heading4"/>
        <w:numPr>
          <w:ilvl w:val="0"/>
          <w:numId w:val="263"/>
        </w:numPr>
      </w:pPr>
      <w:r w:rsidRPr="00DD6F6B">
        <w:t xml:space="preserve">Website fast ban jati </w:t>
      </w:r>
      <w:proofErr w:type="spellStart"/>
      <w:r w:rsidRPr="00DD6F6B">
        <w:t>hai</w:t>
      </w:r>
      <w:proofErr w:type="spellEnd"/>
    </w:p>
    <w:p w14:paraId="267D059B" w14:textId="77777777" w:rsidR="00DD6F6B" w:rsidRPr="00DD6F6B" w:rsidRDefault="00DD6F6B" w:rsidP="00DD6F6B">
      <w:pPr>
        <w:pStyle w:val="Heading4"/>
        <w:numPr>
          <w:ilvl w:val="0"/>
          <w:numId w:val="263"/>
        </w:numPr>
      </w:pPr>
      <w:r w:rsidRPr="00DD6F6B">
        <w:t xml:space="preserve">Deployable folder “build” </w:t>
      </w:r>
      <w:proofErr w:type="gramStart"/>
      <w:r w:rsidRPr="00DD6F6B">
        <w:t>generate</w:t>
      </w:r>
      <w:proofErr w:type="gramEnd"/>
      <w:r w:rsidRPr="00DD6F6B">
        <w:t xml:space="preserve"> </w:t>
      </w:r>
      <w:proofErr w:type="spellStart"/>
      <w:r w:rsidRPr="00DD6F6B">
        <w:t>hota</w:t>
      </w:r>
      <w:proofErr w:type="spellEnd"/>
      <w:r w:rsidRPr="00DD6F6B">
        <w:t xml:space="preserve"> </w:t>
      </w:r>
      <w:proofErr w:type="spellStart"/>
      <w:r w:rsidRPr="00DD6F6B">
        <w:t>hai</w:t>
      </w:r>
      <w:proofErr w:type="spellEnd"/>
    </w:p>
    <w:p w14:paraId="254CE214" w14:textId="77777777" w:rsidR="00DD6F6B" w:rsidRPr="00DD6F6B" w:rsidRDefault="00DD6F6B" w:rsidP="00DD6F6B">
      <w:pPr>
        <w:pStyle w:val="Heading4"/>
      </w:pPr>
      <w:r w:rsidRPr="00DD6F6B">
        <w:rPr>
          <w:rFonts w:ascii="Segoe UI Emoji" w:hAnsi="Segoe UI Emoji" w:cs="Segoe UI Emoji"/>
        </w:rPr>
        <w:t>👉</w:t>
      </w:r>
      <w:r w:rsidRPr="00DD6F6B">
        <w:t xml:space="preserve"> </w:t>
      </w:r>
      <w:r w:rsidRPr="00DD6F6B">
        <w:rPr>
          <w:i/>
        </w:rPr>
        <w:t>Build = ready-to-host output.</w:t>
      </w:r>
    </w:p>
    <w:p w14:paraId="1189D9C8" w14:textId="77777777" w:rsidR="00DD6F6B" w:rsidRPr="00DD6F6B" w:rsidRDefault="00DD6F6B" w:rsidP="00DD6F6B">
      <w:pPr>
        <w:pStyle w:val="Heading4"/>
      </w:pPr>
      <w:r w:rsidRPr="00DD6F6B">
        <w:pict w14:anchorId="0E82E062">
          <v:rect id="_x0000_i1077" style="width:0;height:1.5pt" o:hralign="center" o:hrstd="t" o:hr="t" fillcolor="#a0a0a0" stroked="f"/>
        </w:pict>
      </w:r>
    </w:p>
    <w:p w14:paraId="70749031" w14:textId="77777777" w:rsidR="00DD6F6B" w:rsidRPr="00DD6F6B" w:rsidRDefault="00DD6F6B" w:rsidP="00DD6F6B">
      <w:pPr>
        <w:pStyle w:val="Heading4"/>
        <w:rPr>
          <w:b/>
          <w:bCs/>
        </w:rPr>
      </w:pPr>
      <w:r w:rsidRPr="00DD6F6B">
        <w:rPr>
          <w:rFonts w:ascii="Segoe UI Emoji" w:hAnsi="Segoe UI Emoji" w:cs="Segoe UI Emoji"/>
          <w:b/>
          <w:bCs/>
        </w:rPr>
        <w:t>✅</w:t>
      </w:r>
      <w:r w:rsidRPr="00DD6F6B">
        <w:rPr>
          <w:b/>
          <w:bCs/>
        </w:rPr>
        <w:t xml:space="preserve"> 5. Build Website — (</w:t>
      </w:r>
      <w:proofErr w:type="spellStart"/>
      <w:r w:rsidRPr="00DD6F6B">
        <w:rPr>
          <w:b/>
          <w:bCs/>
        </w:rPr>
        <w:t>Poora</w:t>
      </w:r>
      <w:proofErr w:type="spellEnd"/>
      <w:r w:rsidRPr="00DD6F6B">
        <w:rPr>
          <w:b/>
          <w:bCs/>
        </w:rPr>
        <w:t xml:space="preserve"> Website Banana + Deploy Karna)</w:t>
      </w:r>
    </w:p>
    <w:p w14:paraId="42CC8D07" w14:textId="77777777" w:rsidR="00DD6F6B" w:rsidRPr="00DD6F6B" w:rsidRDefault="00DD6F6B" w:rsidP="00DD6F6B">
      <w:pPr>
        <w:pStyle w:val="Heading4"/>
      </w:pPr>
      <w:r w:rsidRPr="00DD6F6B">
        <w:t xml:space="preserve">Build Website ka simple </w:t>
      </w:r>
      <w:proofErr w:type="spellStart"/>
      <w:r w:rsidRPr="00DD6F6B">
        <w:t>Matlab</w:t>
      </w:r>
      <w:proofErr w:type="spellEnd"/>
      <w:r w:rsidRPr="00DD6F6B">
        <w:t>:</w:t>
      </w:r>
    </w:p>
    <w:p w14:paraId="3C4B2EAB" w14:textId="77777777" w:rsidR="00DD6F6B" w:rsidRPr="00DD6F6B" w:rsidRDefault="00DD6F6B" w:rsidP="00DD6F6B">
      <w:pPr>
        <w:pStyle w:val="Heading4"/>
      </w:pPr>
      <w:r w:rsidRPr="00DD6F6B">
        <w:rPr>
          <w:b/>
          <w:bCs/>
        </w:rPr>
        <w:t xml:space="preserve">A to Z website ready </w:t>
      </w:r>
      <w:proofErr w:type="spellStart"/>
      <w:r w:rsidRPr="00DD6F6B">
        <w:rPr>
          <w:b/>
          <w:bCs/>
        </w:rPr>
        <w:t>karke</w:t>
      </w:r>
      <w:proofErr w:type="spellEnd"/>
      <w:r w:rsidRPr="00DD6F6B">
        <w:rPr>
          <w:b/>
          <w:bCs/>
        </w:rPr>
        <w:t xml:space="preserve"> live </w:t>
      </w:r>
      <w:proofErr w:type="spellStart"/>
      <w:r w:rsidRPr="00DD6F6B">
        <w:rPr>
          <w:b/>
          <w:bCs/>
        </w:rPr>
        <w:t>karna</w:t>
      </w:r>
      <w:proofErr w:type="spellEnd"/>
      <w:r w:rsidRPr="00DD6F6B">
        <w:rPr>
          <w:b/>
          <w:bCs/>
        </w:rPr>
        <w:t>.</w:t>
      </w:r>
    </w:p>
    <w:p w14:paraId="2B4A29E4" w14:textId="77777777" w:rsidR="00DD6F6B" w:rsidRPr="00DD6F6B" w:rsidRDefault="00DD6F6B" w:rsidP="00DD6F6B">
      <w:pPr>
        <w:pStyle w:val="Heading4"/>
      </w:pPr>
      <w:r w:rsidRPr="00DD6F6B">
        <w:t>Steps:</w:t>
      </w:r>
    </w:p>
    <w:p w14:paraId="5735EC83" w14:textId="77777777" w:rsidR="00DD6F6B" w:rsidRPr="00DD6F6B" w:rsidRDefault="00DD6F6B" w:rsidP="00DD6F6B">
      <w:pPr>
        <w:pStyle w:val="Heading4"/>
        <w:numPr>
          <w:ilvl w:val="0"/>
          <w:numId w:val="264"/>
        </w:numPr>
      </w:pPr>
      <w:r w:rsidRPr="00DD6F6B">
        <w:t>Requirements lo</w:t>
      </w:r>
    </w:p>
    <w:p w14:paraId="4ABF51E1" w14:textId="77777777" w:rsidR="00DD6F6B" w:rsidRPr="00DD6F6B" w:rsidRDefault="00DD6F6B" w:rsidP="00DD6F6B">
      <w:pPr>
        <w:pStyle w:val="Heading4"/>
        <w:numPr>
          <w:ilvl w:val="0"/>
          <w:numId w:val="264"/>
        </w:numPr>
      </w:pPr>
      <w:r w:rsidRPr="00DD6F6B">
        <w:t xml:space="preserve">Design </w:t>
      </w:r>
      <w:proofErr w:type="spellStart"/>
      <w:r w:rsidRPr="00DD6F6B">
        <w:t>banao</w:t>
      </w:r>
      <w:proofErr w:type="spellEnd"/>
    </w:p>
    <w:p w14:paraId="28B4FAFC" w14:textId="77777777" w:rsidR="00DD6F6B" w:rsidRPr="00DD6F6B" w:rsidRDefault="00DD6F6B" w:rsidP="00DD6F6B">
      <w:pPr>
        <w:pStyle w:val="Heading4"/>
        <w:numPr>
          <w:ilvl w:val="0"/>
          <w:numId w:val="264"/>
        </w:numPr>
      </w:pPr>
      <w:r w:rsidRPr="00DD6F6B">
        <w:t>Coding karo</w:t>
      </w:r>
    </w:p>
    <w:p w14:paraId="420D4BA5" w14:textId="77777777" w:rsidR="00DD6F6B" w:rsidRPr="00DD6F6B" w:rsidRDefault="00DD6F6B" w:rsidP="00DD6F6B">
      <w:pPr>
        <w:pStyle w:val="Heading4"/>
        <w:numPr>
          <w:ilvl w:val="0"/>
          <w:numId w:val="264"/>
        </w:numPr>
      </w:pPr>
      <w:r w:rsidRPr="00DD6F6B">
        <w:t>Testing</w:t>
      </w:r>
    </w:p>
    <w:p w14:paraId="131BD854" w14:textId="77777777" w:rsidR="00DD6F6B" w:rsidRPr="00DD6F6B" w:rsidRDefault="00DD6F6B" w:rsidP="00DD6F6B">
      <w:pPr>
        <w:pStyle w:val="Heading4"/>
        <w:numPr>
          <w:ilvl w:val="0"/>
          <w:numId w:val="264"/>
        </w:numPr>
      </w:pPr>
      <w:proofErr w:type="spellStart"/>
      <w:r w:rsidRPr="00DD6F6B">
        <w:t>npm</w:t>
      </w:r>
      <w:proofErr w:type="spellEnd"/>
      <w:r w:rsidRPr="00DD6F6B">
        <w:t xml:space="preserve"> run build</w:t>
      </w:r>
    </w:p>
    <w:p w14:paraId="2E46CAC2" w14:textId="77777777" w:rsidR="00DD6F6B" w:rsidRPr="00DD6F6B" w:rsidRDefault="00DD6F6B" w:rsidP="00DD6F6B">
      <w:pPr>
        <w:pStyle w:val="Heading4"/>
        <w:numPr>
          <w:ilvl w:val="0"/>
          <w:numId w:val="264"/>
        </w:numPr>
      </w:pPr>
      <w:r w:rsidRPr="00DD6F6B">
        <w:t>Hosting</w:t>
      </w:r>
    </w:p>
    <w:p w14:paraId="6CDD4FD0" w14:textId="77777777" w:rsidR="00DD6F6B" w:rsidRPr="00DD6F6B" w:rsidRDefault="00DD6F6B" w:rsidP="00DD6F6B">
      <w:pPr>
        <w:pStyle w:val="Heading4"/>
        <w:numPr>
          <w:ilvl w:val="0"/>
          <w:numId w:val="264"/>
        </w:numPr>
      </w:pPr>
      <w:r w:rsidRPr="00DD6F6B">
        <w:t>DNS setup</w:t>
      </w:r>
    </w:p>
    <w:p w14:paraId="014BC884" w14:textId="77777777" w:rsidR="00DD6F6B" w:rsidRPr="00DD6F6B" w:rsidRDefault="00DD6F6B" w:rsidP="00DD6F6B">
      <w:pPr>
        <w:pStyle w:val="Heading4"/>
        <w:numPr>
          <w:ilvl w:val="0"/>
          <w:numId w:val="264"/>
        </w:numPr>
      </w:pPr>
      <w:r w:rsidRPr="00DD6F6B">
        <w:t>Website live</w:t>
      </w:r>
    </w:p>
    <w:p w14:paraId="53581D6F" w14:textId="77777777" w:rsidR="00DD6F6B" w:rsidRPr="00DD6F6B" w:rsidRDefault="00DD6F6B" w:rsidP="00DD6F6B">
      <w:pPr>
        <w:pStyle w:val="Heading4"/>
      </w:pPr>
      <w:r w:rsidRPr="00DD6F6B">
        <w:pict w14:anchorId="4DE6B7D6">
          <v:rect id="_x0000_i1078" style="width:0;height:1.5pt" o:hralign="center" o:hrstd="t" o:hr="t" fillcolor="#a0a0a0" stroked="f"/>
        </w:pict>
      </w:r>
    </w:p>
    <w:p w14:paraId="766E0EFA" w14:textId="77777777" w:rsidR="00DD6F6B" w:rsidRPr="00DD6F6B" w:rsidRDefault="00DD6F6B" w:rsidP="00DD6F6B">
      <w:pPr>
        <w:pStyle w:val="Heading4"/>
        <w:rPr>
          <w:b/>
          <w:bCs/>
        </w:rPr>
      </w:pPr>
      <w:r w:rsidRPr="00DD6F6B">
        <w:rPr>
          <w:rFonts w:ascii="Segoe UI Emoji" w:hAnsi="Segoe UI Emoji" w:cs="Segoe UI Emoji"/>
          <w:b/>
          <w:bCs/>
        </w:rPr>
        <w:t>🎯</w:t>
      </w:r>
      <w:r w:rsidRPr="00DD6F6B">
        <w:rPr>
          <w:b/>
          <w:bCs/>
        </w:rPr>
        <w:t xml:space="preserve"> SUPER SIMPLE SUMMARY</w:t>
      </w:r>
    </w:p>
    <w:p w14:paraId="77418873" w14:textId="77777777" w:rsidR="00DD6F6B" w:rsidRPr="00DD6F6B" w:rsidRDefault="00DD6F6B" w:rsidP="00DD6F6B">
      <w:pPr>
        <w:pStyle w:val="Heading4"/>
      </w:pPr>
      <w:r w:rsidRPr="00DD6F6B">
        <w:t xml:space="preserve">Ek line </w:t>
      </w:r>
      <w:proofErr w:type="spellStart"/>
      <w:r w:rsidRPr="00DD6F6B">
        <w:t>mein</w:t>
      </w:r>
      <w:proofErr w:type="spellEnd"/>
      <w:r w:rsidRPr="00DD6F6B">
        <w:t xml:space="preserve"> sab: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5258"/>
      </w:tblGrid>
      <w:tr w:rsidR="00DD6F6B" w:rsidRPr="00DD6F6B" w14:paraId="77F44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C98E4" w14:textId="77777777" w:rsidR="00DD6F6B" w:rsidRPr="00DD6F6B" w:rsidRDefault="00DD6F6B" w:rsidP="00DD6F6B">
            <w:pPr>
              <w:pStyle w:val="Heading4"/>
              <w:rPr>
                <w:b/>
                <w:bCs/>
              </w:rPr>
            </w:pPr>
            <w:r w:rsidRPr="00DD6F6B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C223911" w14:textId="77777777" w:rsidR="00DD6F6B" w:rsidRPr="00DD6F6B" w:rsidRDefault="00DD6F6B" w:rsidP="00DD6F6B">
            <w:pPr>
              <w:pStyle w:val="Heading4"/>
              <w:rPr>
                <w:b/>
                <w:bCs/>
              </w:rPr>
            </w:pPr>
            <w:r w:rsidRPr="00DD6F6B">
              <w:rPr>
                <w:b/>
                <w:bCs/>
              </w:rPr>
              <w:t>Simple Meaning</w:t>
            </w:r>
          </w:p>
        </w:tc>
      </w:tr>
      <w:tr w:rsidR="00DD6F6B" w:rsidRPr="00DD6F6B" w14:paraId="3FF7F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9388" w14:textId="77777777" w:rsidR="00DD6F6B" w:rsidRPr="00DD6F6B" w:rsidRDefault="00DD6F6B" w:rsidP="00DD6F6B">
            <w:pPr>
              <w:pStyle w:val="Heading4"/>
            </w:pPr>
            <w:r w:rsidRPr="00DD6F6B">
              <w:t>Coding</w:t>
            </w:r>
          </w:p>
        </w:tc>
        <w:tc>
          <w:tcPr>
            <w:tcW w:w="0" w:type="auto"/>
            <w:vAlign w:val="center"/>
            <w:hideMark/>
          </w:tcPr>
          <w:p w14:paraId="18E5B907" w14:textId="77777777" w:rsidR="00DD6F6B" w:rsidRPr="00DD6F6B" w:rsidRDefault="00DD6F6B" w:rsidP="00DD6F6B">
            <w:pPr>
              <w:pStyle w:val="Heading4"/>
            </w:pPr>
            <w:r w:rsidRPr="00DD6F6B">
              <w:t xml:space="preserve">Code </w:t>
            </w:r>
            <w:proofErr w:type="spellStart"/>
            <w:r w:rsidRPr="00DD6F6B">
              <w:t>likhna</w:t>
            </w:r>
            <w:proofErr w:type="spellEnd"/>
          </w:p>
        </w:tc>
      </w:tr>
      <w:tr w:rsidR="00DD6F6B" w:rsidRPr="00DD6F6B" w14:paraId="09C12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11F9" w14:textId="77777777" w:rsidR="00DD6F6B" w:rsidRPr="00DD6F6B" w:rsidRDefault="00DD6F6B" w:rsidP="00DD6F6B">
            <w:pPr>
              <w:pStyle w:val="Heading4"/>
            </w:pPr>
            <w:r w:rsidRPr="00DD6F6B"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403D465D" w14:textId="77777777" w:rsidR="00DD6F6B" w:rsidRPr="00DD6F6B" w:rsidRDefault="00DD6F6B" w:rsidP="00DD6F6B">
            <w:pPr>
              <w:pStyle w:val="Heading4"/>
            </w:pPr>
            <w:r w:rsidRPr="00DD6F6B">
              <w:t>Puri website banana</w:t>
            </w:r>
          </w:p>
        </w:tc>
      </w:tr>
      <w:tr w:rsidR="00DD6F6B" w:rsidRPr="00DD6F6B" w14:paraId="160A0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B841" w14:textId="77777777" w:rsidR="00DD6F6B" w:rsidRPr="00DD6F6B" w:rsidRDefault="00DD6F6B" w:rsidP="00DD6F6B">
            <w:pPr>
              <w:pStyle w:val="Heading4"/>
            </w:pPr>
            <w:r w:rsidRPr="00DD6F6B"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1DD88243" w14:textId="77777777" w:rsidR="00DD6F6B" w:rsidRPr="00DD6F6B" w:rsidRDefault="00DD6F6B" w:rsidP="00DD6F6B">
            <w:pPr>
              <w:pStyle w:val="Heading4"/>
            </w:pPr>
            <w:r w:rsidRPr="00DD6F6B">
              <w:t>Business-level software/ system banana</w:t>
            </w:r>
          </w:p>
        </w:tc>
      </w:tr>
      <w:tr w:rsidR="00DD6F6B" w:rsidRPr="00DD6F6B" w14:paraId="1B12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8583" w14:textId="77777777" w:rsidR="00DD6F6B" w:rsidRPr="00DD6F6B" w:rsidRDefault="00DD6F6B" w:rsidP="00DD6F6B">
            <w:pPr>
              <w:pStyle w:val="Heading4"/>
            </w:pPr>
            <w:r w:rsidRPr="00DD6F6B">
              <w:t>Build</w:t>
            </w:r>
          </w:p>
        </w:tc>
        <w:tc>
          <w:tcPr>
            <w:tcW w:w="0" w:type="auto"/>
            <w:vAlign w:val="center"/>
            <w:hideMark/>
          </w:tcPr>
          <w:p w14:paraId="0AE8ABC4" w14:textId="77777777" w:rsidR="00DD6F6B" w:rsidRPr="00DD6F6B" w:rsidRDefault="00DD6F6B" w:rsidP="00DD6F6B">
            <w:pPr>
              <w:pStyle w:val="Heading4"/>
            </w:pPr>
            <w:r w:rsidRPr="00DD6F6B">
              <w:t>Optimized production output banana</w:t>
            </w:r>
          </w:p>
        </w:tc>
      </w:tr>
      <w:tr w:rsidR="00DD6F6B" w:rsidRPr="00DD6F6B" w14:paraId="7D74A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ECEA" w14:textId="77777777" w:rsidR="00DD6F6B" w:rsidRPr="00DD6F6B" w:rsidRDefault="00DD6F6B" w:rsidP="00DD6F6B">
            <w:pPr>
              <w:pStyle w:val="Heading4"/>
            </w:pPr>
            <w:r w:rsidRPr="00DD6F6B">
              <w:t>Build Website</w:t>
            </w:r>
          </w:p>
        </w:tc>
        <w:tc>
          <w:tcPr>
            <w:tcW w:w="0" w:type="auto"/>
            <w:vAlign w:val="center"/>
            <w:hideMark/>
          </w:tcPr>
          <w:p w14:paraId="75209157" w14:textId="77777777" w:rsidR="00DD6F6B" w:rsidRPr="00DD6F6B" w:rsidRDefault="00DD6F6B" w:rsidP="00DD6F6B">
            <w:pPr>
              <w:pStyle w:val="Heading4"/>
            </w:pPr>
            <w:r w:rsidRPr="00DD6F6B">
              <w:t xml:space="preserve">Website ko end-to-end ready </w:t>
            </w:r>
            <w:proofErr w:type="spellStart"/>
            <w:r w:rsidRPr="00DD6F6B">
              <w:t>karke</w:t>
            </w:r>
            <w:proofErr w:type="spellEnd"/>
            <w:r w:rsidRPr="00DD6F6B">
              <w:t xml:space="preserve"> live </w:t>
            </w:r>
            <w:proofErr w:type="spellStart"/>
            <w:r w:rsidRPr="00DD6F6B">
              <w:t>karna</w:t>
            </w:r>
            <w:proofErr w:type="spellEnd"/>
          </w:p>
        </w:tc>
      </w:tr>
    </w:tbl>
    <w:p w14:paraId="7F9C0BB4" w14:textId="77777777" w:rsidR="00DD6F6B" w:rsidRPr="00DD6F6B" w:rsidRDefault="00DD6F6B" w:rsidP="00DD6F6B">
      <w:pPr>
        <w:pStyle w:val="Heading4"/>
      </w:pPr>
      <w:r w:rsidRPr="00DD6F6B">
        <w:pict w14:anchorId="27277B57">
          <v:rect id="_x0000_i1079" style="width:0;height:1.5pt" o:hralign="center" o:hrstd="t" o:hr="t" fillcolor="#a0a0a0" stroked="f"/>
        </w:pict>
      </w:r>
    </w:p>
    <w:p w14:paraId="2079FB98" w14:textId="77777777" w:rsidR="00DD6F6B" w:rsidRPr="00DD6F6B" w:rsidRDefault="00DD6F6B" w:rsidP="00DD6F6B">
      <w:pPr>
        <w:pStyle w:val="Heading4"/>
        <w:rPr>
          <w:b/>
          <w:bCs/>
        </w:rPr>
      </w:pPr>
      <w:r w:rsidRPr="00DD6F6B">
        <w:rPr>
          <w:rFonts w:ascii="Segoe UI Emoji" w:hAnsi="Segoe UI Emoji" w:cs="Segoe UI Emoji"/>
          <w:b/>
          <w:bCs/>
        </w:rPr>
        <w:t>🧠</w:t>
      </w:r>
      <w:r w:rsidRPr="00DD6F6B">
        <w:rPr>
          <w:b/>
          <w:bCs/>
        </w:rPr>
        <w:t xml:space="preserve"> </w:t>
      </w:r>
      <w:proofErr w:type="spellStart"/>
      <w:r w:rsidRPr="00DD6F6B">
        <w:rPr>
          <w:b/>
          <w:bCs/>
        </w:rPr>
        <w:t>Aapke</w:t>
      </w:r>
      <w:proofErr w:type="spellEnd"/>
      <w:r w:rsidRPr="00DD6F6B">
        <w:rPr>
          <w:b/>
          <w:bCs/>
        </w:rPr>
        <w:t xml:space="preserve"> </w:t>
      </w:r>
      <w:proofErr w:type="spellStart"/>
      <w:r w:rsidRPr="00DD6F6B">
        <w:rPr>
          <w:b/>
          <w:bCs/>
        </w:rPr>
        <w:t>dimaag</w:t>
      </w:r>
      <w:proofErr w:type="spellEnd"/>
      <w:r w:rsidRPr="00DD6F6B">
        <w:rPr>
          <w:b/>
          <w:bCs/>
        </w:rPr>
        <w:t xml:space="preserve"> </w:t>
      </w:r>
      <w:proofErr w:type="spellStart"/>
      <w:r w:rsidRPr="00DD6F6B">
        <w:rPr>
          <w:b/>
          <w:bCs/>
        </w:rPr>
        <w:t>mein</w:t>
      </w:r>
      <w:proofErr w:type="spellEnd"/>
      <w:r w:rsidRPr="00DD6F6B">
        <w:rPr>
          <w:b/>
          <w:bCs/>
        </w:rPr>
        <w:t xml:space="preserve"> ek clear picture:</w:t>
      </w:r>
    </w:p>
    <w:p w14:paraId="02B5ABCC" w14:textId="77777777" w:rsidR="00DD6F6B" w:rsidRPr="00DD6F6B" w:rsidRDefault="00DD6F6B" w:rsidP="00DD6F6B">
      <w:pPr>
        <w:pStyle w:val="Heading4"/>
        <w:rPr>
          <w:b/>
          <w:bCs/>
        </w:rPr>
      </w:pPr>
      <w:r w:rsidRPr="00DD6F6B">
        <w:rPr>
          <w:b/>
          <w:bCs/>
        </w:rPr>
        <w:t>Coding</w:t>
      </w:r>
    </w:p>
    <w:p w14:paraId="0E8C5FB8" w14:textId="77777777" w:rsidR="00DD6F6B" w:rsidRPr="00DD6F6B" w:rsidRDefault="00DD6F6B" w:rsidP="00DD6F6B">
      <w:pPr>
        <w:pStyle w:val="Heading4"/>
      </w:pPr>
      <w:r w:rsidRPr="00DD6F6B">
        <w:rPr>
          <w:rFonts w:ascii="Segoe UI Emoji" w:hAnsi="Segoe UI Emoji" w:cs="Segoe UI Emoji"/>
        </w:rPr>
        <w:t>⬇️</w:t>
      </w:r>
      <w:r w:rsidRPr="00DD6F6B">
        <w:br/>
      </w:r>
      <w:r w:rsidRPr="00DD6F6B">
        <w:rPr>
          <w:b/>
          <w:bCs/>
        </w:rPr>
        <w:t>Website Development</w:t>
      </w:r>
      <w:r w:rsidRPr="00DD6F6B">
        <w:br/>
      </w:r>
      <w:r w:rsidRPr="00DD6F6B">
        <w:rPr>
          <w:rFonts w:ascii="Segoe UI Emoji" w:hAnsi="Segoe UI Emoji" w:cs="Segoe UI Emoji"/>
        </w:rPr>
        <w:t>⬇️</w:t>
      </w:r>
      <w:r w:rsidRPr="00DD6F6B">
        <w:br/>
      </w:r>
      <w:r w:rsidRPr="00DD6F6B">
        <w:rPr>
          <w:b/>
          <w:bCs/>
        </w:rPr>
        <w:t>Build</w:t>
      </w:r>
      <w:r w:rsidRPr="00DD6F6B">
        <w:br/>
      </w:r>
      <w:r w:rsidRPr="00DD6F6B">
        <w:rPr>
          <w:rFonts w:ascii="Segoe UI Emoji" w:hAnsi="Segoe UI Emoji" w:cs="Segoe UI Emoji"/>
        </w:rPr>
        <w:t>⬇️</w:t>
      </w:r>
      <w:r w:rsidRPr="00DD6F6B">
        <w:br/>
      </w:r>
      <w:r w:rsidRPr="00DD6F6B">
        <w:rPr>
          <w:b/>
          <w:bCs/>
        </w:rPr>
        <w:t>Build Website (Deploy)</w:t>
      </w:r>
      <w:r w:rsidRPr="00DD6F6B">
        <w:br/>
      </w:r>
      <w:r w:rsidRPr="00DD6F6B">
        <w:rPr>
          <w:rFonts w:ascii="Segoe UI Emoji" w:hAnsi="Segoe UI Emoji" w:cs="Segoe UI Emoji"/>
        </w:rPr>
        <w:t>⬇️</w:t>
      </w:r>
      <w:r w:rsidRPr="00DD6F6B">
        <w:br/>
      </w:r>
      <w:r w:rsidRPr="00DD6F6B">
        <w:rPr>
          <w:b/>
          <w:bCs/>
        </w:rPr>
        <w:t>Product Development (Big Complete System)</w:t>
      </w:r>
    </w:p>
    <w:p w14:paraId="3A40C893" w14:textId="77777777" w:rsidR="00DD6F6B" w:rsidRPr="00DD6F6B" w:rsidRDefault="00DD6F6B" w:rsidP="00DD6F6B">
      <w:pPr>
        <w:pStyle w:val="Heading4"/>
      </w:pPr>
      <w:r w:rsidRPr="00DD6F6B">
        <w:pict w14:anchorId="30B36FFB">
          <v:rect id="_x0000_i1080" style="width:0;height:1.5pt" o:hralign="center" o:hrstd="t" o:hr="t" fillcolor="#a0a0a0" stroked="f"/>
        </w:pict>
      </w:r>
    </w:p>
    <w:p w14:paraId="65F84895" w14:textId="77777777" w:rsidR="00961713" w:rsidRPr="00961713" w:rsidRDefault="00961713" w:rsidP="00961713">
      <w:pPr>
        <w:jc w:val="center"/>
      </w:pPr>
    </w:p>
    <w:sectPr w:rsidR="00961713" w:rsidRPr="00961713" w:rsidSect="008C03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720" w:bottom="63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AC912" w14:textId="77777777" w:rsidR="008A401E" w:rsidRDefault="008A401E" w:rsidP="00B7366E">
      <w:pPr>
        <w:spacing w:after="0" w:line="240" w:lineRule="auto"/>
      </w:pPr>
      <w:r>
        <w:separator/>
      </w:r>
    </w:p>
  </w:endnote>
  <w:endnote w:type="continuationSeparator" w:id="0">
    <w:p w14:paraId="5FB3F109" w14:textId="77777777" w:rsidR="008A401E" w:rsidRDefault="008A401E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11F1" w14:textId="77777777" w:rsidR="002762B4" w:rsidRDefault="002762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49CB0194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9EB2" w14:textId="77777777" w:rsidR="002762B4" w:rsidRDefault="00276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ABFF" w14:textId="77777777" w:rsidR="008A401E" w:rsidRDefault="008A401E" w:rsidP="00B7366E">
      <w:pPr>
        <w:spacing w:after="0" w:line="240" w:lineRule="auto"/>
      </w:pPr>
      <w:r>
        <w:separator/>
      </w:r>
    </w:p>
  </w:footnote>
  <w:footnote w:type="continuationSeparator" w:id="0">
    <w:p w14:paraId="274DEBE4" w14:textId="77777777" w:rsidR="008A401E" w:rsidRDefault="008A401E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4CFE270" w:rsidR="00CD5DCC" w:rsidRDefault="00000000">
    <w:pPr>
      <w:pStyle w:val="Header"/>
    </w:pPr>
    <w:r>
      <w:rPr>
        <w:noProof/>
      </w:rPr>
      <w:pict w14:anchorId="662ED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9" o:spid="_x0000_s1028" type="#_x0000_t75" style="position:absolute;margin-left:0;margin-top:0;width:539.35pt;height:539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8A6D" w14:textId="610115CA" w:rsidR="00B7366E" w:rsidRPr="00FE2DAE" w:rsidRDefault="00000000" w:rsidP="00FE2DAE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0639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9" type="#_x0000_t75" style="position:absolute;margin-left:0;margin-top:0;width:539.35pt;height:539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69A02BAB" w:rsidR="00CD5DCC" w:rsidRDefault="00000000">
    <w:pPr>
      <w:pStyle w:val="Header"/>
    </w:pPr>
    <w:r>
      <w:rPr>
        <w:noProof/>
      </w:rPr>
      <w:pict w14:anchorId="40B82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8" o:spid="_x0000_s1027" type="#_x0000_t75" style="position:absolute;margin-left:0;margin-top:0;width:539.35pt;height:539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5E12"/>
    <w:multiLevelType w:val="multilevel"/>
    <w:tmpl w:val="402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B4668"/>
    <w:multiLevelType w:val="multilevel"/>
    <w:tmpl w:val="86F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7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7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A0130E"/>
    <w:multiLevelType w:val="multilevel"/>
    <w:tmpl w:val="8B4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9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4E4C4E"/>
    <w:multiLevelType w:val="multilevel"/>
    <w:tmpl w:val="2E2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69A17C9"/>
    <w:multiLevelType w:val="multilevel"/>
    <w:tmpl w:val="4DAC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8AC0E52"/>
    <w:multiLevelType w:val="multilevel"/>
    <w:tmpl w:val="49B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7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59"/>
  </w:num>
  <w:num w:numId="2" w16cid:durableId="710807472">
    <w:abstractNumId w:val="141"/>
  </w:num>
  <w:num w:numId="3" w16cid:durableId="1115174668">
    <w:abstractNumId w:val="33"/>
  </w:num>
  <w:num w:numId="4" w16cid:durableId="1874466060">
    <w:abstractNumId w:val="249"/>
  </w:num>
  <w:num w:numId="5" w16cid:durableId="1565413595">
    <w:abstractNumId w:val="76"/>
  </w:num>
  <w:num w:numId="6" w16cid:durableId="711539113">
    <w:abstractNumId w:val="88"/>
  </w:num>
  <w:num w:numId="7" w16cid:durableId="458034891">
    <w:abstractNumId w:val="168"/>
  </w:num>
  <w:num w:numId="8" w16cid:durableId="1184856579">
    <w:abstractNumId w:val="94"/>
  </w:num>
  <w:num w:numId="9" w16cid:durableId="2039505148">
    <w:abstractNumId w:val="15"/>
  </w:num>
  <w:num w:numId="10" w16cid:durableId="1584873242">
    <w:abstractNumId w:val="212"/>
  </w:num>
  <w:num w:numId="11" w16cid:durableId="986201174">
    <w:abstractNumId w:val="28"/>
  </w:num>
  <w:num w:numId="12" w16cid:durableId="999651062">
    <w:abstractNumId w:val="250"/>
  </w:num>
  <w:num w:numId="13" w16cid:durableId="939876200">
    <w:abstractNumId w:val="150"/>
  </w:num>
  <w:num w:numId="14" w16cid:durableId="448860295">
    <w:abstractNumId w:val="201"/>
  </w:num>
  <w:num w:numId="15" w16cid:durableId="977301120">
    <w:abstractNumId w:val="167"/>
  </w:num>
  <w:num w:numId="16" w16cid:durableId="1069620943">
    <w:abstractNumId w:val="253"/>
  </w:num>
  <w:num w:numId="17" w16cid:durableId="1097866177">
    <w:abstractNumId w:val="31"/>
  </w:num>
  <w:num w:numId="18" w16cid:durableId="1876623499">
    <w:abstractNumId w:val="223"/>
  </w:num>
  <w:num w:numId="19" w16cid:durableId="2048094084">
    <w:abstractNumId w:val="259"/>
  </w:num>
  <w:num w:numId="20" w16cid:durableId="1420058346">
    <w:abstractNumId w:val="248"/>
  </w:num>
  <w:num w:numId="21" w16cid:durableId="1971476075">
    <w:abstractNumId w:val="242"/>
  </w:num>
  <w:num w:numId="22" w16cid:durableId="842745526">
    <w:abstractNumId w:val="49"/>
  </w:num>
  <w:num w:numId="23" w16cid:durableId="1713529593">
    <w:abstractNumId w:val="210"/>
  </w:num>
  <w:num w:numId="24" w16cid:durableId="1511069493">
    <w:abstractNumId w:val="109"/>
  </w:num>
  <w:num w:numId="25" w16cid:durableId="598222500">
    <w:abstractNumId w:val="226"/>
  </w:num>
  <w:num w:numId="26" w16cid:durableId="1772243113">
    <w:abstractNumId w:val="83"/>
  </w:num>
  <w:num w:numId="27" w16cid:durableId="145631038">
    <w:abstractNumId w:val="156"/>
  </w:num>
  <w:num w:numId="28" w16cid:durableId="358970666">
    <w:abstractNumId w:val="125"/>
  </w:num>
  <w:num w:numId="29" w16cid:durableId="799107657">
    <w:abstractNumId w:val="62"/>
  </w:num>
  <w:num w:numId="30" w16cid:durableId="1778482636">
    <w:abstractNumId w:val="129"/>
  </w:num>
  <w:num w:numId="31" w16cid:durableId="1864321118">
    <w:abstractNumId w:val="158"/>
  </w:num>
  <w:num w:numId="32" w16cid:durableId="1824736994">
    <w:abstractNumId w:val="22"/>
  </w:num>
  <w:num w:numId="33" w16cid:durableId="1922064828">
    <w:abstractNumId w:val="29"/>
  </w:num>
  <w:num w:numId="34" w16cid:durableId="451442857">
    <w:abstractNumId w:val="90"/>
  </w:num>
  <w:num w:numId="35" w16cid:durableId="494037086">
    <w:abstractNumId w:val="9"/>
  </w:num>
  <w:num w:numId="36" w16cid:durableId="1316953550">
    <w:abstractNumId w:val="91"/>
  </w:num>
  <w:num w:numId="37" w16cid:durableId="316150304">
    <w:abstractNumId w:val="185"/>
  </w:num>
  <w:num w:numId="38" w16cid:durableId="1883397278">
    <w:abstractNumId w:val="37"/>
  </w:num>
  <w:num w:numId="39" w16cid:durableId="1901747970">
    <w:abstractNumId w:val="195"/>
  </w:num>
  <w:num w:numId="40" w16cid:durableId="1987051931">
    <w:abstractNumId w:val="77"/>
  </w:num>
  <w:num w:numId="41" w16cid:durableId="2102220681">
    <w:abstractNumId w:val="51"/>
  </w:num>
  <w:num w:numId="42" w16cid:durableId="1624385323">
    <w:abstractNumId w:val="244"/>
  </w:num>
  <w:num w:numId="43" w16cid:durableId="1462503826">
    <w:abstractNumId w:val="147"/>
  </w:num>
  <w:num w:numId="44" w16cid:durableId="622422154">
    <w:abstractNumId w:val="177"/>
  </w:num>
  <w:num w:numId="45" w16cid:durableId="1030106701">
    <w:abstractNumId w:val="183"/>
  </w:num>
  <w:num w:numId="46" w16cid:durableId="747338750">
    <w:abstractNumId w:val="198"/>
  </w:num>
  <w:num w:numId="47" w16cid:durableId="1439446968">
    <w:abstractNumId w:val="199"/>
  </w:num>
  <w:num w:numId="48" w16cid:durableId="1174611442">
    <w:abstractNumId w:val="0"/>
  </w:num>
  <w:num w:numId="49" w16cid:durableId="735586091">
    <w:abstractNumId w:val="235"/>
  </w:num>
  <w:num w:numId="50" w16cid:durableId="1497306072">
    <w:abstractNumId w:val="157"/>
  </w:num>
  <w:num w:numId="51" w16cid:durableId="1194273235">
    <w:abstractNumId w:val="245"/>
  </w:num>
  <w:num w:numId="52" w16cid:durableId="1274819830">
    <w:abstractNumId w:val="239"/>
  </w:num>
  <w:num w:numId="53" w16cid:durableId="474882169">
    <w:abstractNumId w:val="149"/>
  </w:num>
  <w:num w:numId="54" w16cid:durableId="765076663">
    <w:abstractNumId w:val="258"/>
  </w:num>
  <w:num w:numId="55" w16cid:durableId="1703749540">
    <w:abstractNumId w:val="134"/>
  </w:num>
  <w:num w:numId="56" w16cid:durableId="1063603146">
    <w:abstractNumId w:val="27"/>
  </w:num>
  <w:num w:numId="57" w16cid:durableId="1063454729">
    <w:abstractNumId w:val="47"/>
  </w:num>
  <w:num w:numId="58" w16cid:durableId="2138334540">
    <w:abstractNumId w:val="243"/>
  </w:num>
  <w:num w:numId="59" w16cid:durableId="585305191">
    <w:abstractNumId w:val="209"/>
  </w:num>
  <w:num w:numId="60" w16cid:durableId="481191130">
    <w:abstractNumId w:val="6"/>
  </w:num>
  <w:num w:numId="61" w16cid:durableId="1860780514">
    <w:abstractNumId w:val="200"/>
  </w:num>
  <w:num w:numId="62" w16cid:durableId="1274900628">
    <w:abstractNumId w:val="193"/>
  </w:num>
  <w:num w:numId="63" w16cid:durableId="1331712016">
    <w:abstractNumId w:val="114"/>
  </w:num>
  <w:num w:numId="64" w16cid:durableId="629439659">
    <w:abstractNumId w:val="78"/>
  </w:num>
  <w:num w:numId="65" w16cid:durableId="1858614162">
    <w:abstractNumId w:val="231"/>
  </w:num>
  <w:num w:numId="66" w16cid:durableId="1688210742">
    <w:abstractNumId w:val="220"/>
  </w:num>
  <w:num w:numId="67" w16cid:durableId="1030574672">
    <w:abstractNumId w:val="240"/>
  </w:num>
  <w:num w:numId="68" w16cid:durableId="1680084310">
    <w:abstractNumId w:val="79"/>
  </w:num>
  <w:num w:numId="69" w16cid:durableId="1067534241">
    <w:abstractNumId w:val="140"/>
  </w:num>
  <w:num w:numId="70" w16cid:durableId="42606628">
    <w:abstractNumId w:val="232"/>
  </w:num>
  <w:num w:numId="71" w16cid:durableId="153684319">
    <w:abstractNumId w:val="81"/>
  </w:num>
  <w:num w:numId="72" w16cid:durableId="1627394508">
    <w:abstractNumId w:val="58"/>
  </w:num>
  <w:num w:numId="73" w16cid:durableId="291131247">
    <w:abstractNumId w:val="229"/>
  </w:num>
  <w:num w:numId="74" w16cid:durableId="1727410542">
    <w:abstractNumId w:val="32"/>
  </w:num>
  <w:num w:numId="75" w16cid:durableId="1140532641">
    <w:abstractNumId w:val="50"/>
  </w:num>
  <w:num w:numId="76" w16cid:durableId="1646544119">
    <w:abstractNumId w:val="165"/>
  </w:num>
  <w:num w:numId="77" w16cid:durableId="1985039344">
    <w:abstractNumId w:val="7"/>
  </w:num>
  <w:num w:numId="78" w16cid:durableId="1725569283">
    <w:abstractNumId w:val="82"/>
  </w:num>
  <w:num w:numId="79" w16cid:durableId="350036327">
    <w:abstractNumId w:val="87"/>
  </w:num>
  <w:num w:numId="80" w16cid:durableId="1298680799">
    <w:abstractNumId w:val="65"/>
  </w:num>
  <w:num w:numId="81" w16cid:durableId="173811567">
    <w:abstractNumId w:val="172"/>
  </w:num>
  <w:num w:numId="82" w16cid:durableId="35855524">
    <w:abstractNumId w:val="25"/>
  </w:num>
  <w:num w:numId="83" w16cid:durableId="1798913280">
    <w:abstractNumId w:val="105"/>
  </w:num>
  <w:num w:numId="84" w16cid:durableId="175120390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5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2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4"/>
  </w:num>
  <w:num w:numId="88" w16cid:durableId="2138059686">
    <w:abstractNumId w:val="43"/>
  </w:num>
  <w:num w:numId="89" w16cid:durableId="2133789257">
    <w:abstractNumId w:val="206"/>
  </w:num>
  <w:num w:numId="90" w16cid:durableId="951352734">
    <w:abstractNumId w:val="180"/>
  </w:num>
  <w:num w:numId="91" w16cid:durableId="1741295691">
    <w:abstractNumId w:val="40"/>
  </w:num>
  <w:num w:numId="92" w16cid:durableId="892693181">
    <w:abstractNumId w:val="164"/>
  </w:num>
  <w:num w:numId="93" w16cid:durableId="1830974666">
    <w:abstractNumId w:val="171"/>
  </w:num>
  <w:num w:numId="94" w16cid:durableId="791553777">
    <w:abstractNumId w:val="85"/>
  </w:num>
  <w:num w:numId="95" w16cid:durableId="903031418">
    <w:abstractNumId w:val="224"/>
  </w:num>
  <w:num w:numId="96" w16cid:durableId="1879269848">
    <w:abstractNumId w:val="99"/>
  </w:num>
  <w:num w:numId="97" w16cid:durableId="688218540">
    <w:abstractNumId w:val="196"/>
  </w:num>
  <w:num w:numId="98" w16cid:durableId="1731491569">
    <w:abstractNumId w:val="174"/>
  </w:num>
  <w:num w:numId="99" w16cid:durableId="658462790">
    <w:abstractNumId w:val="155"/>
  </w:num>
  <w:num w:numId="100" w16cid:durableId="1159226327">
    <w:abstractNumId w:val="117"/>
  </w:num>
  <w:num w:numId="101" w16cid:durableId="366413457">
    <w:abstractNumId w:val="137"/>
  </w:num>
  <w:num w:numId="102" w16cid:durableId="1649017955">
    <w:abstractNumId w:val="18"/>
  </w:num>
  <w:num w:numId="103" w16cid:durableId="1578590882">
    <w:abstractNumId w:val="106"/>
  </w:num>
  <w:num w:numId="104" w16cid:durableId="1171987869">
    <w:abstractNumId w:val="187"/>
  </w:num>
  <w:num w:numId="105" w16cid:durableId="1520507445">
    <w:abstractNumId w:val="103"/>
  </w:num>
  <w:num w:numId="106" w16cid:durableId="2117434895">
    <w:abstractNumId w:val="46"/>
  </w:num>
  <w:num w:numId="107" w16cid:durableId="1975672198">
    <w:abstractNumId w:val="127"/>
  </w:num>
  <w:num w:numId="108" w16cid:durableId="166095535">
    <w:abstractNumId w:val="73"/>
  </w:num>
  <w:num w:numId="109" w16cid:durableId="267280608">
    <w:abstractNumId w:val="21"/>
  </w:num>
  <w:num w:numId="110" w16cid:durableId="1387682701">
    <w:abstractNumId w:val="228"/>
  </w:num>
  <w:num w:numId="111" w16cid:durableId="347409078">
    <w:abstractNumId w:val="241"/>
  </w:num>
  <w:num w:numId="112" w16cid:durableId="910694490">
    <w:abstractNumId w:val="26"/>
  </w:num>
  <w:num w:numId="113" w16cid:durableId="1942519181">
    <w:abstractNumId w:val="214"/>
  </w:num>
  <w:num w:numId="114" w16cid:durableId="1563372117">
    <w:abstractNumId w:val="191"/>
  </w:num>
  <w:num w:numId="115" w16cid:durableId="597058661">
    <w:abstractNumId w:val="71"/>
  </w:num>
  <w:num w:numId="116" w16cid:durableId="515971673">
    <w:abstractNumId w:val="151"/>
  </w:num>
  <w:num w:numId="117" w16cid:durableId="1694115596">
    <w:abstractNumId w:val="252"/>
  </w:num>
  <w:num w:numId="118" w16cid:durableId="1524711099">
    <w:abstractNumId w:val="80"/>
  </w:num>
  <w:num w:numId="119" w16cid:durableId="1299653271">
    <w:abstractNumId w:val="123"/>
  </w:num>
  <w:num w:numId="120" w16cid:durableId="1826628388">
    <w:abstractNumId w:val="59"/>
  </w:num>
  <w:num w:numId="121" w16cid:durableId="996222970">
    <w:abstractNumId w:val="205"/>
  </w:num>
  <w:num w:numId="122" w16cid:durableId="707024650">
    <w:abstractNumId w:val="202"/>
  </w:num>
  <w:num w:numId="123" w16cid:durableId="350033338">
    <w:abstractNumId w:val="238"/>
  </w:num>
  <w:num w:numId="124" w16cid:durableId="916088058">
    <w:abstractNumId w:val="92"/>
  </w:num>
  <w:num w:numId="125" w16cid:durableId="1217081943">
    <w:abstractNumId w:val="44"/>
  </w:num>
  <w:num w:numId="126" w16cid:durableId="185407634">
    <w:abstractNumId w:val="89"/>
  </w:num>
  <w:num w:numId="127" w16cid:durableId="1091127341">
    <w:abstractNumId w:val="146"/>
  </w:num>
  <w:num w:numId="128" w16cid:durableId="1658192599">
    <w:abstractNumId w:val="110"/>
  </w:num>
  <w:num w:numId="129" w16cid:durableId="1073046152">
    <w:abstractNumId w:val="96"/>
  </w:num>
  <w:num w:numId="130" w16cid:durableId="440271078">
    <w:abstractNumId w:val="246"/>
  </w:num>
  <w:num w:numId="131" w16cid:durableId="648091476">
    <w:abstractNumId w:val="97"/>
  </w:num>
  <w:num w:numId="132" w16cid:durableId="1015225490">
    <w:abstractNumId w:val="53"/>
  </w:num>
  <w:num w:numId="133" w16cid:durableId="1620069979">
    <w:abstractNumId w:val="178"/>
  </w:num>
  <w:num w:numId="134" w16cid:durableId="656107254">
    <w:abstractNumId w:val="95"/>
  </w:num>
  <w:num w:numId="135" w16cid:durableId="553659222">
    <w:abstractNumId w:val="144"/>
  </w:num>
  <w:num w:numId="136" w16cid:durableId="304749085">
    <w:abstractNumId w:val="130"/>
  </w:num>
  <w:num w:numId="137" w16cid:durableId="995449239">
    <w:abstractNumId w:val="222"/>
  </w:num>
  <w:num w:numId="138" w16cid:durableId="1188836020">
    <w:abstractNumId w:val="124"/>
  </w:num>
  <w:num w:numId="139" w16cid:durableId="881790897">
    <w:abstractNumId w:val="230"/>
  </w:num>
  <w:num w:numId="140" w16cid:durableId="569734748">
    <w:abstractNumId w:val="30"/>
  </w:num>
  <w:num w:numId="141" w16cid:durableId="840240896">
    <w:abstractNumId w:val="257"/>
  </w:num>
  <w:num w:numId="142" w16cid:durableId="317538255">
    <w:abstractNumId w:val="70"/>
  </w:num>
  <w:num w:numId="143" w16cid:durableId="1518960514">
    <w:abstractNumId w:val="63"/>
  </w:num>
  <w:num w:numId="144" w16cid:durableId="904680068">
    <w:abstractNumId w:val="12"/>
  </w:num>
  <w:num w:numId="145" w16cid:durableId="1648361753">
    <w:abstractNumId w:val="163"/>
  </w:num>
  <w:num w:numId="146" w16cid:durableId="135879568">
    <w:abstractNumId w:val="118"/>
  </w:num>
  <w:num w:numId="147" w16cid:durableId="575940888">
    <w:abstractNumId w:val="148"/>
  </w:num>
  <w:num w:numId="148" w16cid:durableId="60056407">
    <w:abstractNumId w:val="86"/>
  </w:num>
  <w:num w:numId="149" w16cid:durableId="1527674632">
    <w:abstractNumId w:val="181"/>
  </w:num>
  <w:num w:numId="150" w16cid:durableId="1262951319">
    <w:abstractNumId w:val="104"/>
  </w:num>
  <w:num w:numId="151" w16cid:durableId="104497061">
    <w:abstractNumId w:val="84"/>
  </w:num>
  <w:num w:numId="152" w16cid:durableId="509175222">
    <w:abstractNumId w:val="113"/>
  </w:num>
  <w:num w:numId="153" w16cid:durableId="356583889">
    <w:abstractNumId w:val="122"/>
  </w:num>
  <w:num w:numId="154" w16cid:durableId="2125339779">
    <w:abstractNumId w:val="179"/>
  </w:num>
  <w:num w:numId="155" w16cid:durableId="1455827918">
    <w:abstractNumId w:val="261"/>
  </w:num>
  <w:num w:numId="156" w16cid:durableId="1662805658">
    <w:abstractNumId w:val="66"/>
  </w:num>
  <w:num w:numId="157" w16cid:durableId="421686161">
    <w:abstractNumId w:val="2"/>
  </w:num>
  <w:num w:numId="158" w16cid:durableId="864289641">
    <w:abstractNumId w:val="237"/>
  </w:num>
  <w:num w:numId="159" w16cid:durableId="2102950339">
    <w:abstractNumId w:val="24"/>
  </w:num>
  <w:num w:numId="160" w16cid:durableId="2027361177">
    <w:abstractNumId w:val="102"/>
  </w:num>
  <w:num w:numId="161" w16cid:durableId="457334210">
    <w:abstractNumId w:val="255"/>
  </w:num>
  <w:num w:numId="162" w16cid:durableId="701319089">
    <w:abstractNumId w:val="57"/>
  </w:num>
  <w:num w:numId="163" w16cid:durableId="1848641106">
    <w:abstractNumId w:val="68"/>
  </w:num>
  <w:num w:numId="164" w16cid:durableId="447549034">
    <w:abstractNumId w:val="42"/>
  </w:num>
  <w:num w:numId="165" w16cid:durableId="1221016250">
    <w:abstractNumId w:val="67"/>
  </w:num>
  <w:num w:numId="166" w16cid:durableId="1045059207">
    <w:abstractNumId w:val="100"/>
  </w:num>
  <w:num w:numId="167" w16cid:durableId="1775125005">
    <w:abstractNumId w:val="139"/>
  </w:num>
  <w:num w:numId="168" w16cid:durableId="1123767997">
    <w:abstractNumId w:val="72"/>
  </w:num>
  <w:num w:numId="169" w16cid:durableId="809446180">
    <w:abstractNumId w:val="153"/>
  </w:num>
  <w:num w:numId="170" w16cid:durableId="255093842">
    <w:abstractNumId w:val="142"/>
  </w:num>
  <w:num w:numId="171" w16cid:durableId="1147161235">
    <w:abstractNumId w:val="131"/>
  </w:num>
  <w:num w:numId="172" w16cid:durableId="556666540">
    <w:abstractNumId w:val="108"/>
  </w:num>
  <w:num w:numId="173" w16cid:durableId="972515373">
    <w:abstractNumId w:val="23"/>
  </w:num>
  <w:num w:numId="174" w16cid:durableId="720901165">
    <w:abstractNumId w:val="170"/>
  </w:num>
  <w:num w:numId="175" w16cid:durableId="1242985838">
    <w:abstractNumId w:val="215"/>
  </w:num>
  <w:num w:numId="176" w16cid:durableId="778529738">
    <w:abstractNumId w:val="136"/>
  </w:num>
  <w:num w:numId="177" w16cid:durableId="804279487">
    <w:abstractNumId w:val="11"/>
  </w:num>
  <w:num w:numId="178" w16cid:durableId="676269985">
    <w:abstractNumId w:val="254"/>
  </w:num>
  <w:num w:numId="179" w16cid:durableId="205260685">
    <w:abstractNumId w:val="154"/>
  </w:num>
  <w:num w:numId="180" w16cid:durableId="1483690028">
    <w:abstractNumId w:val="197"/>
  </w:num>
  <w:num w:numId="181" w16cid:durableId="1901865911">
    <w:abstractNumId w:val="208"/>
  </w:num>
  <w:num w:numId="182" w16cid:durableId="109472159">
    <w:abstractNumId w:val="166"/>
  </w:num>
  <w:num w:numId="183" w16cid:durableId="1412660298">
    <w:abstractNumId w:val="189"/>
  </w:num>
  <w:num w:numId="184" w16cid:durableId="587277424">
    <w:abstractNumId w:val="217"/>
  </w:num>
  <w:num w:numId="185" w16cid:durableId="1097793981">
    <w:abstractNumId w:val="4"/>
  </w:num>
  <w:num w:numId="186" w16cid:durableId="761101316">
    <w:abstractNumId w:val="216"/>
  </w:num>
  <w:num w:numId="187" w16cid:durableId="790246560">
    <w:abstractNumId w:val="19"/>
  </w:num>
  <w:num w:numId="188" w16cid:durableId="1020592625">
    <w:abstractNumId w:val="55"/>
  </w:num>
  <w:num w:numId="189" w16cid:durableId="1018699438">
    <w:abstractNumId w:val="41"/>
  </w:num>
  <w:num w:numId="190" w16cid:durableId="1165826121">
    <w:abstractNumId w:val="101"/>
  </w:num>
  <w:num w:numId="191" w16cid:durableId="1511333336">
    <w:abstractNumId w:val="162"/>
  </w:num>
  <w:num w:numId="192" w16cid:durableId="754477265">
    <w:abstractNumId w:val="107"/>
  </w:num>
  <w:num w:numId="193" w16cid:durableId="1730838287">
    <w:abstractNumId w:val="175"/>
  </w:num>
  <w:num w:numId="194" w16cid:durableId="1875078724">
    <w:abstractNumId w:val="138"/>
  </w:num>
  <w:num w:numId="195" w16cid:durableId="1108235467">
    <w:abstractNumId w:val="236"/>
  </w:num>
  <w:num w:numId="196" w16cid:durableId="176967622">
    <w:abstractNumId w:val="121"/>
  </w:num>
  <w:num w:numId="197" w16cid:durableId="1986935537">
    <w:abstractNumId w:val="93"/>
  </w:num>
  <w:num w:numId="198" w16cid:durableId="331570849">
    <w:abstractNumId w:val="219"/>
  </w:num>
  <w:num w:numId="199" w16cid:durableId="1736272104">
    <w:abstractNumId w:val="64"/>
  </w:num>
  <w:num w:numId="200" w16cid:durableId="1983466885">
    <w:abstractNumId w:val="132"/>
  </w:num>
  <w:num w:numId="201" w16cid:durableId="1889610488">
    <w:abstractNumId w:val="75"/>
  </w:num>
  <w:num w:numId="202" w16cid:durableId="279841889">
    <w:abstractNumId w:val="54"/>
  </w:num>
  <w:num w:numId="203" w16cid:durableId="1063482474">
    <w:abstractNumId w:val="52"/>
  </w:num>
  <w:num w:numId="204" w16cid:durableId="355468599">
    <w:abstractNumId w:val="203"/>
  </w:num>
  <w:num w:numId="205" w16cid:durableId="784614103">
    <w:abstractNumId w:val="190"/>
  </w:num>
  <w:num w:numId="206" w16cid:durableId="2043431454">
    <w:abstractNumId w:val="260"/>
  </w:num>
  <w:num w:numId="207" w16cid:durableId="194083348">
    <w:abstractNumId w:val="98"/>
  </w:num>
  <w:num w:numId="208" w16cid:durableId="4747207">
    <w:abstractNumId w:val="45"/>
  </w:num>
  <w:num w:numId="209" w16cid:durableId="1973292763">
    <w:abstractNumId w:val="207"/>
  </w:num>
  <w:num w:numId="210" w16cid:durableId="1025979416">
    <w:abstractNumId w:val="36"/>
  </w:num>
  <w:num w:numId="211" w16cid:durableId="1602644758">
    <w:abstractNumId w:val="69"/>
  </w:num>
  <w:num w:numId="212" w16cid:durableId="1572885681">
    <w:abstractNumId w:val="13"/>
  </w:num>
  <w:num w:numId="213" w16cid:durableId="1315599719">
    <w:abstractNumId w:val="160"/>
  </w:num>
  <w:num w:numId="214" w16cid:durableId="886646781">
    <w:abstractNumId w:val="126"/>
  </w:num>
  <w:num w:numId="215" w16cid:durableId="1195388840">
    <w:abstractNumId w:val="192"/>
  </w:num>
  <w:num w:numId="216" w16cid:durableId="1794328483">
    <w:abstractNumId w:val="10"/>
  </w:num>
  <w:num w:numId="217" w16cid:durableId="351490171">
    <w:abstractNumId w:val="8"/>
  </w:num>
  <w:num w:numId="218" w16cid:durableId="2129741456">
    <w:abstractNumId w:val="3"/>
  </w:num>
  <w:num w:numId="219" w16cid:durableId="123937860">
    <w:abstractNumId w:val="173"/>
  </w:num>
  <w:num w:numId="220" w16cid:durableId="534080998">
    <w:abstractNumId w:val="14"/>
  </w:num>
  <w:num w:numId="221" w16cid:durableId="691764006">
    <w:abstractNumId w:val="227"/>
  </w:num>
  <w:num w:numId="222" w16cid:durableId="140854482">
    <w:abstractNumId w:val="119"/>
  </w:num>
  <w:num w:numId="223" w16cid:durableId="2125801392">
    <w:abstractNumId w:val="60"/>
  </w:num>
  <w:num w:numId="224" w16cid:durableId="1249147609">
    <w:abstractNumId w:val="133"/>
  </w:num>
  <w:num w:numId="225" w16cid:durableId="1071464526">
    <w:abstractNumId w:val="48"/>
  </w:num>
  <w:num w:numId="226" w16cid:durableId="280691110">
    <w:abstractNumId w:val="218"/>
  </w:num>
  <w:num w:numId="227" w16cid:durableId="15275977">
    <w:abstractNumId w:val="17"/>
  </w:num>
  <w:num w:numId="228" w16cid:durableId="877202799">
    <w:abstractNumId w:val="263"/>
  </w:num>
  <w:num w:numId="229" w16cid:durableId="1026980188">
    <w:abstractNumId w:val="184"/>
  </w:num>
  <w:num w:numId="230" w16cid:durableId="1820881491">
    <w:abstractNumId w:val="38"/>
  </w:num>
  <w:num w:numId="231" w16cid:durableId="2094426133">
    <w:abstractNumId w:val="115"/>
  </w:num>
  <w:num w:numId="232" w16cid:durableId="512108395">
    <w:abstractNumId w:val="194"/>
  </w:num>
  <w:num w:numId="233" w16cid:durableId="1605533276">
    <w:abstractNumId w:val="251"/>
  </w:num>
  <w:num w:numId="234" w16cid:durableId="72358946">
    <w:abstractNumId w:val="233"/>
  </w:num>
  <w:num w:numId="235" w16cid:durableId="837502628">
    <w:abstractNumId w:val="213"/>
  </w:num>
  <w:num w:numId="236" w16cid:durableId="1552184218">
    <w:abstractNumId w:val="152"/>
  </w:num>
  <w:num w:numId="237" w16cid:durableId="1173952392">
    <w:abstractNumId w:val="111"/>
  </w:num>
  <w:num w:numId="238" w16cid:durableId="1744453238">
    <w:abstractNumId w:val="247"/>
  </w:num>
  <w:num w:numId="239" w16cid:durableId="1252471518">
    <w:abstractNumId w:val="262"/>
  </w:num>
  <w:num w:numId="240" w16cid:durableId="312292319">
    <w:abstractNumId w:val="176"/>
  </w:num>
  <w:num w:numId="241" w16cid:durableId="368721560">
    <w:abstractNumId w:val="35"/>
  </w:num>
  <w:num w:numId="242" w16cid:durableId="1338189559">
    <w:abstractNumId w:val="16"/>
  </w:num>
  <w:num w:numId="243" w16cid:durableId="1974864588">
    <w:abstractNumId w:val="221"/>
  </w:num>
  <w:num w:numId="244" w16cid:durableId="144050486">
    <w:abstractNumId w:val="39"/>
  </w:num>
  <w:num w:numId="245" w16cid:durableId="1358507841">
    <w:abstractNumId w:val="234"/>
  </w:num>
  <w:num w:numId="246" w16cid:durableId="1729187509">
    <w:abstractNumId w:val="256"/>
  </w:num>
  <w:num w:numId="247" w16cid:durableId="789934950">
    <w:abstractNumId w:val="145"/>
  </w:num>
  <w:num w:numId="248" w16cid:durableId="302467042">
    <w:abstractNumId w:val="211"/>
  </w:num>
  <w:num w:numId="249" w16cid:durableId="1880899631">
    <w:abstractNumId w:val="61"/>
  </w:num>
  <w:num w:numId="250" w16cid:durableId="1167748063">
    <w:abstractNumId w:val="143"/>
  </w:num>
  <w:num w:numId="251" w16cid:durableId="1313487096">
    <w:abstractNumId w:val="74"/>
  </w:num>
  <w:num w:numId="252" w16cid:durableId="1955941293">
    <w:abstractNumId w:val="112"/>
  </w:num>
  <w:num w:numId="253" w16cid:durableId="1165127879">
    <w:abstractNumId w:val="225"/>
  </w:num>
  <w:num w:numId="254" w16cid:durableId="1228611569">
    <w:abstractNumId w:val="169"/>
  </w:num>
  <w:num w:numId="255" w16cid:durableId="1621184002">
    <w:abstractNumId w:val="20"/>
  </w:num>
  <w:num w:numId="256" w16cid:durableId="609045387">
    <w:abstractNumId w:val="204"/>
  </w:num>
  <w:num w:numId="257" w16cid:durableId="761875182">
    <w:abstractNumId w:val="188"/>
  </w:num>
  <w:num w:numId="258" w16cid:durableId="445082246">
    <w:abstractNumId w:val="135"/>
  </w:num>
  <w:num w:numId="259" w16cid:durableId="470296006">
    <w:abstractNumId w:val="186"/>
  </w:num>
  <w:num w:numId="260" w16cid:durableId="277563279">
    <w:abstractNumId w:val="161"/>
  </w:num>
  <w:num w:numId="261" w16cid:durableId="1401052896">
    <w:abstractNumId w:val="5"/>
  </w:num>
  <w:num w:numId="262" w16cid:durableId="97723829">
    <w:abstractNumId w:val="1"/>
  </w:num>
  <w:num w:numId="263" w16cid:durableId="2055499972">
    <w:abstractNumId w:val="120"/>
  </w:num>
  <w:num w:numId="264" w16cid:durableId="63963364">
    <w:abstractNumId w:val="1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59B"/>
    <w:rsid w:val="00044863"/>
    <w:rsid w:val="0007278A"/>
    <w:rsid w:val="00073AA7"/>
    <w:rsid w:val="000819C1"/>
    <w:rsid w:val="000B53C3"/>
    <w:rsid w:val="000D139B"/>
    <w:rsid w:val="000D47D4"/>
    <w:rsid w:val="001255BE"/>
    <w:rsid w:val="00132894"/>
    <w:rsid w:val="0016393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5957"/>
    <w:rsid w:val="002674F4"/>
    <w:rsid w:val="00270527"/>
    <w:rsid w:val="002738A1"/>
    <w:rsid w:val="002762B4"/>
    <w:rsid w:val="002822A0"/>
    <w:rsid w:val="002924AD"/>
    <w:rsid w:val="002A5AEB"/>
    <w:rsid w:val="002D557C"/>
    <w:rsid w:val="002F2A53"/>
    <w:rsid w:val="003061D3"/>
    <w:rsid w:val="00333A1D"/>
    <w:rsid w:val="00342791"/>
    <w:rsid w:val="00383DB7"/>
    <w:rsid w:val="00396D1B"/>
    <w:rsid w:val="003977FB"/>
    <w:rsid w:val="003A56AB"/>
    <w:rsid w:val="003C55BF"/>
    <w:rsid w:val="003E6086"/>
    <w:rsid w:val="00400E9E"/>
    <w:rsid w:val="004214D3"/>
    <w:rsid w:val="00442C9A"/>
    <w:rsid w:val="00452C99"/>
    <w:rsid w:val="00456BB6"/>
    <w:rsid w:val="00466CAA"/>
    <w:rsid w:val="004724F0"/>
    <w:rsid w:val="004A220A"/>
    <w:rsid w:val="004B4616"/>
    <w:rsid w:val="004B56F5"/>
    <w:rsid w:val="004E3556"/>
    <w:rsid w:val="004F7981"/>
    <w:rsid w:val="005366A7"/>
    <w:rsid w:val="00537F9F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81020"/>
    <w:rsid w:val="00786FBF"/>
    <w:rsid w:val="007C1480"/>
    <w:rsid w:val="007F78E6"/>
    <w:rsid w:val="00801162"/>
    <w:rsid w:val="008507DB"/>
    <w:rsid w:val="0085522A"/>
    <w:rsid w:val="00862A6D"/>
    <w:rsid w:val="008715DF"/>
    <w:rsid w:val="00873DAA"/>
    <w:rsid w:val="008765B8"/>
    <w:rsid w:val="00876C00"/>
    <w:rsid w:val="00891494"/>
    <w:rsid w:val="00894622"/>
    <w:rsid w:val="008A0707"/>
    <w:rsid w:val="008A401E"/>
    <w:rsid w:val="008B1690"/>
    <w:rsid w:val="008B31FD"/>
    <w:rsid w:val="008C036C"/>
    <w:rsid w:val="008D42A6"/>
    <w:rsid w:val="008D6A0A"/>
    <w:rsid w:val="008E5C9B"/>
    <w:rsid w:val="00940DA5"/>
    <w:rsid w:val="00952134"/>
    <w:rsid w:val="0095244E"/>
    <w:rsid w:val="00961713"/>
    <w:rsid w:val="009720F2"/>
    <w:rsid w:val="00990874"/>
    <w:rsid w:val="009F7763"/>
    <w:rsid w:val="00A04D8A"/>
    <w:rsid w:val="00A145B5"/>
    <w:rsid w:val="00A2225C"/>
    <w:rsid w:val="00A67364"/>
    <w:rsid w:val="00A92F3F"/>
    <w:rsid w:val="00AB34AB"/>
    <w:rsid w:val="00AE463E"/>
    <w:rsid w:val="00B00FE0"/>
    <w:rsid w:val="00B01BB8"/>
    <w:rsid w:val="00B04D25"/>
    <w:rsid w:val="00B62E62"/>
    <w:rsid w:val="00B7366E"/>
    <w:rsid w:val="00B74D7D"/>
    <w:rsid w:val="00B8488D"/>
    <w:rsid w:val="00B97D1C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7DBF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6055A"/>
    <w:rsid w:val="00D63892"/>
    <w:rsid w:val="00D973BB"/>
    <w:rsid w:val="00DB2297"/>
    <w:rsid w:val="00DD1CCD"/>
    <w:rsid w:val="00DD6F6B"/>
    <w:rsid w:val="00E3621F"/>
    <w:rsid w:val="00E95DC3"/>
    <w:rsid w:val="00E96558"/>
    <w:rsid w:val="00EA4B3A"/>
    <w:rsid w:val="00EA5138"/>
    <w:rsid w:val="00EB7095"/>
    <w:rsid w:val="00ED12C5"/>
    <w:rsid w:val="00F133A4"/>
    <w:rsid w:val="00F20C8A"/>
    <w:rsid w:val="00F31BEE"/>
    <w:rsid w:val="00F32751"/>
    <w:rsid w:val="00F70539"/>
    <w:rsid w:val="00F760B7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C664B3A3-C921-4464-8FC0-97DC596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9A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9A"/>
    <w:rPr>
      <w:rFonts w:ascii="Inter" w:eastAsiaTheme="majorEastAsia" w:hAnsi="Inter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Coding_Development_Etc</Template>
  <TotalTime>2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2</cp:revision>
  <cp:lastPrinted>2025-10-18T06:12:00Z</cp:lastPrinted>
  <dcterms:created xsi:type="dcterms:W3CDTF">2026-03-20T04:57:00Z</dcterms:created>
  <dcterms:modified xsi:type="dcterms:W3CDTF">2026-03-20T04:57:00Z</dcterms:modified>
</cp:coreProperties>
</file>